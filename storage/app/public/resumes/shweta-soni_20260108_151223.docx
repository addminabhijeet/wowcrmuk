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E86E" w14:textId="23DE1BD3" w:rsidR="001E501D" w:rsidRPr="00EA0DDB" w:rsidRDefault="0055578F" w:rsidP="00F00D23">
      <w:pPr>
        <w:pStyle w:val="Title"/>
        <w:rPr>
          <w:rFonts w:ascii="Arial" w:hAnsi="Arial" w:cs="Arial"/>
        </w:rPr>
      </w:pPr>
      <w:r w:rsidRPr="00EA0DD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0A6BDBF6" wp14:editId="525E1BE3">
                <wp:simplePos x="0" y="0"/>
                <wp:positionH relativeFrom="page">
                  <wp:posOffset>4175760</wp:posOffset>
                </wp:positionH>
                <wp:positionV relativeFrom="page">
                  <wp:posOffset>403860</wp:posOffset>
                </wp:positionV>
                <wp:extent cx="3429000" cy="1021080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7A75E" w14:textId="22F2C172" w:rsidR="00F00D23" w:rsidRPr="00EA0DDB" w:rsidRDefault="00AD3327" w:rsidP="00862E37">
                            <w:pPr>
                              <w:pStyle w:val="Contactinfo"/>
                              <w:rPr>
                                <w:rFonts w:ascii="Arial" w:hAnsi="Arial" w:cs="Arial"/>
                              </w:rPr>
                            </w:pPr>
                            <w:r w:rsidRPr="00EA0DDB">
                              <w:rPr>
                                <w:rFonts w:ascii="Arial" w:hAnsi="Arial" w:cs="Arial"/>
                              </w:rPr>
                              <w:t>9403441251</w:t>
                            </w:r>
                          </w:p>
                          <w:p w14:paraId="328CB4D7" w14:textId="6DA0AC24" w:rsidR="00F00D23" w:rsidRPr="00EA0DDB" w:rsidRDefault="00AD3327" w:rsidP="00862E37">
                            <w:pPr>
                              <w:pStyle w:val="Contactinfo"/>
                              <w:rPr>
                                <w:rFonts w:ascii="Arial" w:hAnsi="Arial" w:cs="Arial"/>
                              </w:rPr>
                            </w:pPr>
                            <w:r w:rsidRPr="00EA0DDB">
                              <w:rPr>
                                <w:rFonts w:ascii="Arial" w:hAnsi="Arial" w:cs="Arial"/>
                              </w:rPr>
                              <w:t>Shwetaso002@gmail.com</w:t>
                            </w:r>
                          </w:p>
                          <w:p w14:paraId="054EBACD" w14:textId="539343B1" w:rsidR="0055578F" w:rsidRPr="00EA0DDB" w:rsidRDefault="00AD3327" w:rsidP="00862E37">
                            <w:pPr>
                              <w:pStyle w:val="Contactinfo"/>
                              <w:rPr>
                                <w:rFonts w:ascii="Arial" w:hAnsi="Arial" w:cs="Arial"/>
                              </w:rPr>
                            </w:pPr>
                            <w:r w:rsidRPr="00EA0DDB">
                              <w:rPr>
                                <w:rFonts w:ascii="Arial" w:hAnsi="Arial" w:cs="Arial"/>
                              </w:rPr>
                              <w:t>Sterling</w:t>
                            </w:r>
                            <w:r w:rsidR="00F00D23" w:rsidRPr="00EA0DDB">
                              <w:rPr>
                                <w:rFonts w:ascii="Arial" w:hAnsi="Arial" w:cs="Arial"/>
                              </w:rPr>
                              <w:t xml:space="preserve">, </w:t>
                            </w:r>
                            <w:r w:rsidRPr="00EA0DDB">
                              <w:rPr>
                                <w:rFonts w:ascii="Arial" w:hAnsi="Arial" w:cs="Arial"/>
                              </w:rPr>
                              <w:t>V</w:t>
                            </w:r>
                            <w:r w:rsidR="00F00D23" w:rsidRPr="00EA0DDB">
                              <w:rPr>
                                <w:rFonts w:ascii="Arial" w:hAnsi="Arial" w:cs="Arial"/>
                              </w:rPr>
                              <w:t>A, USA</w:t>
                            </w:r>
                          </w:p>
                          <w:p w14:paraId="27D5D943" w14:textId="74BF0427" w:rsidR="00AD3327" w:rsidRPr="00EA0DDB" w:rsidRDefault="00AD3327" w:rsidP="00862E37">
                            <w:pPr>
                              <w:pStyle w:val="Contactinfo"/>
                              <w:rPr>
                                <w:rFonts w:ascii="Arial" w:hAnsi="Arial" w:cs="Arial"/>
                              </w:rPr>
                            </w:pPr>
                            <w:r w:rsidRPr="00EA0DDB">
                              <w:rPr>
                                <w:rFonts w:ascii="Arial" w:hAnsi="Arial" w:cs="Arial"/>
                              </w:rPr>
                              <w:t>https://www.linkedin.com/in/shweta-soni-8b869510a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BDBF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328.8pt;margin-top:31.8pt;width:270pt;height:80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" filled="f" stroked="f">
                <v:textbox>
                  <w:txbxContent>
                    <w:p w14:paraId="5B67A75E" w14:textId="22F2C172" w:rsidR="00F00D23" w:rsidRPr="00EA0DDB" w:rsidRDefault="00AD3327" w:rsidP="00862E37">
                      <w:pPr>
                        <w:pStyle w:val="Contactinfo"/>
                        <w:rPr>
                          <w:rFonts w:ascii="Arial" w:hAnsi="Arial" w:cs="Arial"/>
                        </w:rPr>
                      </w:pPr>
                      <w:r w:rsidRPr="00EA0DDB">
                        <w:rPr>
                          <w:rFonts w:ascii="Arial" w:hAnsi="Arial" w:cs="Arial"/>
                        </w:rPr>
                        <w:t>9403441251</w:t>
                      </w:r>
                    </w:p>
                    <w:p w14:paraId="328CB4D7" w14:textId="6DA0AC24" w:rsidR="00F00D23" w:rsidRPr="00EA0DDB" w:rsidRDefault="00AD3327" w:rsidP="00862E37">
                      <w:pPr>
                        <w:pStyle w:val="Contactinfo"/>
                        <w:rPr>
                          <w:rFonts w:ascii="Arial" w:hAnsi="Arial" w:cs="Arial"/>
                        </w:rPr>
                      </w:pPr>
                      <w:r w:rsidRPr="00EA0DDB">
                        <w:rPr>
                          <w:rFonts w:ascii="Arial" w:hAnsi="Arial" w:cs="Arial"/>
                        </w:rPr>
                        <w:t>Shwetaso002@gmail.com</w:t>
                      </w:r>
                    </w:p>
                    <w:p w14:paraId="054EBACD" w14:textId="539343B1" w:rsidR="0055578F" w:rsidRPr="00EA0DDB" w:rsidRDefault="00AD3327" w:rsidP="00862E37">
                      <w:pPr>
                        <w:pStyle w:val="Contactinfo"/>
                        <w:rPr>
                          <w:rFonts w:ascii="Arial" w:hAnsi="Arial" w:cs="Arial"/>
                        </w:rPr>
                      </w:pPr>
                      <w:r w:rsidRPr="00EA0DDB">
                        <w:rPr>
                          <w:rFonts w:ascii="Arial" w:hAnsi="Arial" w:cs="Arial"/>
                        </w:rPr>
                        <w:t>Sterling</w:t>
                      </w:r>
                      <w:r w:rsidR="00F00D23" w:rsidRPr="00EA0DDB">
                        <w:rPr>
                          <w:rFonts w:ascii="Arial" w:hAnsi="Arial" w:cs="Arial"/>
                        </w:rPr>
                        <w:t xml:space="preserve">, </w:t>
                      </w:r>
                      <w:r w:rsidRPr="00EA0DDB">
                        <w:rPr>
                          <w:rFonts w:ascii="Arial" w:hAnsi="Arial" w:cs="Arial"/>
                        </w:rPr>
                        <w:t>V</w:t>
                      </w:r>
                      <w:r w:rsidR="00F00D23" w:rsidRPr="00EA0DDB">
                        <w:rPr>
                          <w:rFonts w:ascii="Arial" w:hAnsi="Arial" w:cs="Arial"/>
                        </w:rPr>
                        <w:t>A, USA</w:t>
                      </w:r>
                    </w:p>
                    <w:p w14:paraId="27D5D943" w14:textId="74BF0427" w:rsidR="00AD3327" w:rsidRPr="00EA0DDB" w:rsidRDefault="00AD3327" w:rsidP="00862E37">
                      <w:pPr>
                        <w:pStyle w:val="Contactinfo"/>
                        <w:rPr>
                          <w:rFonts w:ascii="Arial" w:hAnsi="Arial" w:cs="Arial"/>
                        </w:rPr>
                      </w:pPr>
                      <w:r w:rsidRPr="00EA0DDB">
                        <w:rPr>
                          <w:rFonts w:ascii="Arial" w:hAnsi="Arial" w:cs="Arial"/>
                        </w:rPr>
                        <w:t>https://www.linkedin.com/in/shweta-soni-8b869510a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EA0DDB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0D39E424" wp14:editId="3FAB4F06">
                <wp:simplePos x="0" y="0"/>
                <wp:positionH relativeFrom="page">
                  <wp:posOffset>4004310</wp:posOffset>
                </wp:positionH>
                <wp:positionV relativeFrom="margin">
                  <wp:posOffset>7620</wp:posOffset>
                </wp:positionV>
                <wp:extent cx="164465" cy="795655"/>
                <wp:effectExtent l="0" t="0" r="6985" b="4445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79565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E77344" id="Group 11" o:spid="_x0000_s1026" alt="Group of contact info icons" style="position:absolute;margin-left:315.3pt;margin-top:.6pt;width:12.95pt;height:62.65pt;z-index:251674624;mso-position-horizontal-relative:page;mso-position-vertical-relative:margin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">
                  <v:imagedata r:id="rId17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">
                  <v:imagedata r:id="rId18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">
                  <v:imagedata r:id="rId19" o:title=""/>
                </v:shape>
                <v:shape id="Graphic 24" o:spid="_x0000_s1030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">
                  <v:imagedata r:id="rId20" o:title=""/>
                </v:shape>
                <w10:wrap type="square" anchorx="page" anchory="margin"/>
                <w10:anchorlock/>
              </v:group>
            </w:pict>
          </mc:Fallback>
        </mc:AlternateContent>
      </w:r>
      <w:r w:rsidR="0071059B" w:rsidRPr="00EA0DD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5F14F257" wp14:editId="41A1CCD9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63F67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  <w:r w:rsidR="00AD3327" w:rsidRPr="00EA0DDB">
        <w:rPr>
          <w:rFonts w:ascii="Arial" w:hAnsi="Arial" w:cs="Arial"/>
        </w:rPr>
        <w:t>Shweta Soni</w:t>
      </w:r>
    </w:p>
    <w:p w14:paraId="1170A958" w14:textId="66918AAD" w:rsidR="0071059B" w:rsidRPr="00EA0DDB" w:rsidRDefault="00AD3327" w:rsidP="0055578F">
      <w:pPr>
        <w:pStyle w:val="Subtitle"/>
        <w:rPr>
          <w:rFonts w:ascii="Arial" w:hAnsi="Arial" w:cs="Arial"/>
        </w:rPr>
      </w:pPr>
      <w:r w:rsidRPr="00EA0DDB">
        <w:rPr>
          <w:rFonts w:ascii="Arial" w:hAnsi="Arial" w:cs="Arial"/>
        </w:rPr>
        <w:t>S</w:t>
      </w:r>
      <w:r w:rsidR="00F00D23" w:rsidRPr="00EA0DDB">
        <w:rPr>
          <w:rFonts w:ascii="Arial" w:hAnsi="Arial" w:cs="Arial"/>
        </w:rPr>
        <w:t>OFTWARE ENGINEER</w:t>
      </w:r>
    </w:p>
    <w:p w14:paraId="2A1D3F4E" w14:textId="77777777" w:rsidR="0071059B" w:rsidRPr="00307FD9" w:rsidRDefault="00F00D23" w:rsidP="007105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773C6C95" wp14:editId="10FA89F9">
                <wp:simplePos x="0" y="0"/>
                <wp:positionH relativeFrom="margin">
                  <wp:align>left</wp:align>
                </wp:positionH>
                <wp:positionV relativeFrom="margin">
                  <wp:posOffset>1950720</wp:posOffset>
                </wp:positionV>
                <wp:extent cx="4732020" cy="736092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2020" cy="7360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F4C11" w14:textId="77777777" w:rsidR="00EA0DDB" w:rsidRDefault="00EA0DDB" w:rsidP="00721FEE">
                            <w:pPr>
                              <w:pStyle w:val="Heading1"/>
                            </w:pPr>
                          </w:p>
                          <w:p w14:paraId="6EDF5719" w14:textId="71769C83" w:rsidR="00225B5C" w:rsidRPr="008E6073" w:rsidRDefault="00225B5C" w:rsidP="00721FEE">
                            <w:pPr>
                              <w:pStyle w:val="Heading1"/>
                              <w:rPr>
                                <w:rFonts w:ascii="Arial" w:hAnsi="Arial" w:cs="Arial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</w:rPr>
                              <w:t>Work Experience</w:t>
                            </w:r>
                          </w:p>
                          <w:p w14:paraId="053C6485" w14:textId="78D7948B" w:rsidR="00F00D23" w:rsidRPr="008E6073" w:rsidRDefault="00EA0DDB" w:rsidP="00721FEE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</w:rPr>
                              <w:t>2</w:t>
                            </w:r>
                            <w:r w:rsidR="00075212" w:rsidRPr="008E6073">
                              <w:rPr>
                                <w:rFonts w:ascii="Arial" w:hAnsi="Arial" w:cs="Arial"/>
                              </w:rPr>
                              <w:t xml:space="preserve">+ year of work Experience  </w:t>
                            </w:r>
                          </w:p>
                          <w:p w14:paraId="78E905AC" w14:textId="6C5D07F3" w:rsidR="00F00D23" w:rsidRPr="008E6073" w:rsidRDefault="00F00D23" w:rsidP="00721FEE">
                            <w:pPr>
                              <w:pStyle w:val="Heading2"/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</w:rPr>
                              <w:t xml:space="preserve">Junior </w:t>
                            </w:r>
                            <w:proofErr w:type="gramStart"/>
                            <w:r w:rsidRPr="008E6073">
                              <w:rPr>
                                <w:rFonts w:ascii="Arial" w:hAnsi="Arial" w:cs="Arial"/>
                              </w:rPr>
                              <w:t>Developer</w:t>
                            </w:r>
                            <w:r w:rsidR="00075212" w:rsidRPr="008E6073">
                              <w:rPr>
                                <w:rFonts w:ascii="Arial" w:hAnsi="Arial" w:cs="Arial"/>
                              </w:rPr>
                              <w:t xml:space="preserve"> :</w:t>
                            </w:r>
                            <w:proofErr w:type="gramEnd"/>
                            <w:r w:rsidR="00075212" w:rsidRPr="008E607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075212" w:rsidRPr="008E6073"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 w:rsidR="00075212" w:rsidRPr="008E607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075212" w:rsidRPr="008E6073">
                              <w:rPr>
                                <w:rFonts w:ascii="Arial" w:hAnsi="Arial" w:cs="Arial"/>
                                <w:bCs/>
                              </w:rPr>
                              <w:t>Freelancing:</w:t>
                            </w:r>
                          </w:p>
                          <w:p w14:paraId="35DCA2C4" w14:textId="7E1AB9B7" w:rsidR="00EA0DDB" w:rsidRPr="008E6073" w:rsidRDefault="000A5223" w:rsidP="00721FEE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8E6073">
                              <w:rPr>
                                <w:rFonts w:ascii="Segoe UI Emoji" w:hAnsi="Segoe UI Emoji" w:cs="Segoe UI Emoji"/>
                              </w:rPr>
                              <w:t>📅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Duration:</w:t>
                            </w:r>
                            <w:r w:rsidRPr="008E6073">
                              <w:rPr>
                                <w:rFonts w:ascii="Arial" w:hAnsi="Arial" w:cs="Arial"/>
                              </w:rPr>
                              <w:t xml:space="preserve"> [</w:t>
                            </w:r>
                            <w:r w:rsidR="00EA0DDB" w:rsidRPr="008E6073">
                              <w:rPr>
                                <w:rFonts w:ascii="Arial" w:hAnsi="Arial" w:cs="Arial"/>
                              </w:rPr>
                              <w:t xml:space="preserve">At </w:t>
                            </w:r>
                            <w:r w:rsidRPr="008E6073">
                              <w:rPr>
                                <w:rFonts w:ascii="Arial" w:hAnsi="Arial" w:cs="Arial"/>
                              </w:rPr>
                              <w:t>Present</w:t>
                            </w:r>
                            <w:r w:rsidRPr="008E6073">
                              <w:rPr>
                                <w:rFonts w:ascii="Arial" w:hAnsi="Arial" w:cs="Arial"/>
                              </w:rPr>
                              <w:t>]</w:t>
                            </w:r>
                          </w:p>
                          <w:p w14:paraId="724FCEDF" w14:textId="4253D7EA" w:rsidR="00EA0DDB" w:rsidRPr="008E6073" w:rsidRDefault="00EA0DDB" w:rsidP="00721FEE">
                            <w:pPr>
                              <w:jc w:val="left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</w:rPr>
                              <w:t xml:space="preserve">Inventory Management </w:t>
                            </w:r>
                            <w:proofErr w:type="gramStart"/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</w:rPr>
                              <w:t>System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71217295" w14:textId="7A0F3E79" w:rsidR="000A5223" w:rsidRPr="008E6073" w:rsidRDefault="000A5223" w:rsidP="00721FEE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8E6073">
                              <w:rPr>
                                <w:rFonts w:ascii="Segoe UI Emoji" w:hAnsi="Segoe UI Emoji" w:cs="Segoe UI Emoji"/>
                              </w:rPr>
                              <w:t>💻</w:t>
                            </w:r>
                            <w:r w:rsidRPr="008E607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Technologies Used:</w:t>
                            </w:r>
                            <w:r w:rsidRPr="008E6073">
                              <w:rPr>
                                <w:rFonts w:ascii="Arial" w:hAnsi="Arial" w:cs="Arial"/>
                              </w:rPr>
                              <w:t xml:space="preserve"> Java, Spring Boot, MySQL, REST APIs, React.js (or JavaFX for Desktop UI)</w:t>
                            </w:r>
                          </w:p>
                          <w:p w14:paraId="2B359FE9" w14:textId="77777777" w:rsidR="000A5223" w:rsidRPr="008E6073" w:rsidRDefault="000A5223" w:rsidP="00721FEE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Project Overview:</w:t>
                            </w:r>
                          </w:p>
                          <w:p w14:paraId="43448922" w14:textId="77777777" w:rsidR="000A5223" w:rsidRPr="008E6073" w:rsidRDefault="000A5223" w:rsidP="00721FEE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</w:rPr>
                              <w:t xml:space="preserve">Developing an 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Inventory Management System</w:t>
                            </w:r>
                            <w:r w:rsidRPr="008E6073">
                              <w:rPr>
                                <w:rFonts w:ascii="Arial" w:hAnsi="Arial" w:cs="Arial"/>
                              </w:rPr>
                              <w:t xml:space="preserve"> to help businesses efficiently track stock levels, manage suppliers, and automate purchase orders. The system provides real-time insights into inventory, reducing stock shortages and overstocking.</w:t>
                            </w:r>
                          </w:p>
                          <w:p w14:paraId="6EED2EC2" w14:textId="77777777" w:rsidR="00EA0DDB" w:rsidRPr="008E6073" w:rsidRDefault="00EA0DDB" w:rsidP="00721FEE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position w:val="9"/>
                                <w:sz w:val="24"/>
                              </w:rPr>
                            </w:pPr>
                          </w:p>
                          <w:p w14:paraId="4FA4EBE2" w14:textId="383BF32F" w:rsidR="00225B5C" w:rsidRPr="008E6073" w:rsidRDefault="00075212" w:rsidP="00721FEE">
                            <w:pPr>
                              <w:jc w:val="left"/>
                              <w:rPr>
                                <w:rFonts w:ascii="Arial" w:hAnsi="Arial" w:cs="Arial"/>
                                <w:position w:val="9"/>
                                <w:sz w:val="24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position w:val="9"/>
                                <w:sz w:val="24"/>
                              </w:rPr>
                              <w:t>Project Management Tool</w:t>
                            </w:r>
                            <w:r w:rsidR="00225B5C" w:rsidRPr="008E6073">
                              <w:rPr>
                                <w:rFonts w:ascii="Arial" w:hAnsi="Arial" w:cs="Arial"/>
                                <w:position w:val="9"/>
                                <w:sz w:val="24"/>
                              </w:rPr>
                              <w:t>:</w:t>
                            </w:r>
                          </w:p>
                          <w:p w14:paraId="664622AF" w14:textId="5EDA639C" w:rsidR="00075212" w:rsidRPr="008E6073" w:rsidRDefault="00075212" w:rsidP="00721FEE">
                            <w:pPr>
                              <w:jc w:val="left"/>
                              <w:rPr>
                                <w:rFonts w:ascii="Arial" w:hAnsi="Arial" w:cs="Arial"/>
                                <w:position w:val="9"/>
                              </w:rPr>
                            </w:pPr>
                            <w:r w:rsidRPr="008E6073">
                              <w:rPr>
                                <w:rFonts w:ascii="Segoe UI Emoji" w:hAnsi="Segoe UI Emoji" w:cs="Segoe UI Emoji"/>
                                <w:position w:val="9"/>
                              </w:rPr>
                              <w:t>💻</w:t>
                            </w:r>
                            <w:r w:rsidRPr="008E6073">
                              <w:rPr>
                                <w:rFonts w:ascii="Arial" w:hAnsi="Arial" w:cs="Arial"/>
                                <w:position w:val="9"/>
                              </w:rPr>
                              <w:t xml:space="preserve"> 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position w:val="9"/>
                              </w:rPr>
                              <w:t>Technologies Used:</w:t>
                            </w:r>
                            <w:r w:rsidR="000A5223" w:rsidRPr="008E607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0A5223" w:rsidRPr="008E6073">
                              <w:rPr>
                                <w:rFonts w:ascii="Arial" w:hAnsi="Arial" w:cs="Arial"/>
                              </w:rPr>
                              <w:t>Java, Spring Boot, Hibernate, MySQL, REST APIs, JavaFX, JSP/Servlets</w:t>
                            </w:r>
                          </w:p>
                          <w:p w14:paraId="2BAD92CE" w14:textId="77777777" w:rsidR="00075212" w:rsidRPr="008E6073" w:rsidRDefault="00075212" w:rsidP="00721FEE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position w:val="9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position w:val="9"/>
                              </w:rPr>
                              <w:t>Description:</w:t>
                            </w:r>
                          </w:p>
                          <w:p w14:paraId="3CE5C3A6" w14:textId="77777777" w:rsidR="00075212" w:rsidRPr="008E6073" w:rsidRDefault="00075212" w:rsidP="00721FEE">
                            <w:pPr>
                              <w:jc w:val="left"/>
                              <w:rPr>
                                <w:rFonts w:ascii="Arial" w:hAnsi="Arial" w:cs="Arial"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position w:val="9"/>
                                <w:sz w:val="20"/>
                                <w:szCs w:val="20"/>
                              </w:rPr>
                              <w:t xml:space="preserve">Developed a 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position w:val="9"/>
                                <w:sz w:val="20"/>
                                <w:szCs w:val="20"/>
                              </w:rPr>
                              <w:t>Project Management Tool</w:t>
                            </w:r>
                            <w:r w:rsidRPr="008E6073">
                              <w:rPr>
                                <w:rFonts w:ascii="Arial" w:hAnsi="Arial" w:cs="Arial"/>
                                <w:position w:val="9"/>
                                <w:sz w:val="20"/>
                                <w:szCs w:val="20"/>
                              </w:rPr>
                              <w:t xml:space="preserve"> that enables teams to create, assign, track, and manage tasks efficiently. Implemented features like 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position w:val="9"/>
                                <w:sz w:val="20"/>
                                <w:szCs w:val="20"/>
                              </w:rPr>
                              <w:t>user authentication, role-based access, task tracking, and analytics dashboards</w:t>
                            </w:r>
                            <w:r w:rsidRPr="008E6073">
                              <w:rPr>
                                <w:rFonts w:ascii="Arial" w:hAnsi="Arial" w:cs="Arial"/>
                                <w:position w:val="9"/>
                                <w:sz w:val="20"/>
                                <w:szCs w:val="20"/>
                              </w:rPr>
                              <w:t xml:space="preserve"> to improve team productivity.</w:t>
                            </w:r>
                          </w:p>
                          <w:p w14:paraId="16619273" w14:textId="77777777" w:rsidR="00EA0DDB" w:rsidRPr="008E6073" w:rsidRDefault="00EA0DDB" w:rsidP="00721FEE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69CBC27C" w14:textId="0543D57B" w:rsidR="00F61C8F" w:rsidRPr="008E6073" w:rsidRDefault="00075212" w:rsidP="00721FEE">
                            <w:pPr>
                              <w:jc w:val="left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</w:rPr>
                              <w:t xml:space="preserve">Book Management </w:t>
                            </w:r>
                            <w:proofErr w:type="gramStart"/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</w:rPr>
                              <w:t>System</w:t>
                            </w:r>
                            <w:r w:rsidR="000A5223" w:rsidRPr="008E6073">
                              <w:rPr>
                                <w:rFonts w:ascii="Arial" w:hAnsi="Arial" w:cs="Arial"/>
                                <w:sz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3E26DA88" w14:textId="77777777" w:rsidR="00225B5C" w:rsidRPr="008E6073" w:rsidRDefault="00225B5C" w:rsidP="00721FEE">
                            <w:pPr>
                              <w:pStyle w:val="Heading2"/>
                              <w:jc w:val="left"/>
                              <w:rPr>
                                <w:rFonts w:ascii="Arial" w:hAnsi="Arial" w:cs="Arial"/>
                                <w:b w:val="0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Segoe UI Emoji" w:hAnsi="Segoe UI Emoji" w:cs="Segoe UI Emoji"/>
                              </w:rPr>
                              <w:t>💻</w:t>
                            </w:r>
                            <w:r w:rsidRPr="008E607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8E6073">
                              <w:rPr>
                                <w:rFonts w:ascii="Arial" w:hAnsi="Arial" w:cs="Arial"/>
                                <w:bCs/>
                              </w:rPr>
                              <w:t>Technologies Used</w:t>
                            </w:r>
                            <w:r w:rsidRPr="008E6073">
                              <w:rPr>
                                <w:rFonts w:ascii="Arial" w:hAnsi="Arial" w:cs="Arial"/>
                                <w:b w:val="0"/>
                              </w:rPr>
                              <w:t>:</w:t>
                            </w:r>
                            <w:r w:rsidRPr="008E6073">
                              <w:rPr>
                                <w:rFonts w:ascii="Arial" w:hAnsi="Arial" w:cs="Arial"/>
                                <w:b w:val="0"/>
                                <w:sz w:val="20"/>
                                <w:szCs w:val="20"/>
                              </w:rPr>
                              <w:t xml:space="preserve"> Java, Spring Boot, Hibernate, MySQL, REST APIs, JavaFX, JSP/Servlets</w:t>
                            </w:r>
                          </w:p>
                          <w:p w14:paraId="57C24408" w14:textId="758F034E" w:rsidR="000A5223" w:rsidRPr="008E6073" w:rsidRDefault="000A5223" w:rsidP="00721FEE">
                            <w:pPr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Developed a 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Book Management System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to manage book inventory, users, and borrowing transactions for libraries or bookstores. The system provides a user-friendly interface for 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adding, searching, updating, and tracking books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improving efficiency in book management.</w:t>
                            </w:r>
                          </w:p>
                          <w:p w14:paraId="0573275E" w14:textId="3AB5D73E" w:rsidR="00225B5C" w:rsidRPr="008E6073" w:rsidRDefault="00225B5C" w:rsidP="00EA0DDB">
                            <w:pPr>
                              <w:pStyle w:val="Heading1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C3B2D3F" w14:textId="77777777" w:rsidR="00EA0DDB" w:rsidRPr="008E6073" w:rsidRDefault="00EA0DDB" w:rsidP="00EA0DDB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19790F5" w14:textId="2B69C057" w:rsidR="00410632" w:rsidRPr="008E6073" w:rsidRDefault="00410632" w:rsidP="00721FEE">
                            <w:pPr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Interest</w:t>
                            </w:r>
                            <w:r w:rsidR="00EA0DDB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1EA0C2A6" w14:textId="3884214B" w:rsidR="00410632" w:rsidRPr="008E6073" w:rsidRDefault="00410632" w:rsidP="00721FEE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▪ Reading </w:t>
                            </w:r>
                            <w:proofErr w:type="gramStart"/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books,  Learn</w:t>
                            </w:r>
                            <w:proofErr w:type="gramEnd"/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New things</w:t>
                            </w:r>
                            <w:r w:rsid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Painting </w:t>
                            </w:r>
                          </w:p>
                          <w:p w14:paraId="6B06AE27" w14:textId="77777777" w:rsidR="00225B5C" w:rsidRPr="008E6073" w:rsidRDefault="00225B5C" w:rsidP="00721FEE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0873DC89" w14:textId="7B2C3BFF" w:rsidR="00410632" w:rsidRPr="008E6073" w:rsidRDefault="00410632" w:rsidP="00721FEE">
                            <w:pPr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E6073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Nationality 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Indian</w:t>
                            </w:r>
                          </w:p>
                          <w:p w14:paraId="524B2B55" w14:textId="77777777" w:rsidR="00EA0DDB" w:rsidRPr="008E6073" w:rsidRDefault="00EA0DDB" w:rsidP="00721FEE">
                            <w:pPr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A46CB1F" w14:textId="77777777" w:rsidR="000A5223" w:rsidRDefault="000A5223" w:rsidP="00721FEE">
                            <w:pPr>
                              <w:jc w:val="left"/>
                            </w:pPr>
                          </w:p>
                          <w:p w14:paraId="6E84791F" w14:textId="77777777" w:rsidR="000A5223" w:rsidRPr="0065772F" w:rsidRDefault="000A5223" w:rsidP="00721FEE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C6C95" id="Text Box 2" o:spid="_x0000_s1027" type="#_x0000_t202" style="position:absolute;left:0;text-align:left;margin-left:0;margin-top:153.6pt;width:372.6pt;height:579.6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" filled="f" stroked="f">
                <v:textbox>
                  <w:txbxContent>
                    <w:p w14:paraId="6E5F4C11" w14:textId="77777777" w:rsidR="00EA0DDB" w:rsidRDefault="00EA0DDB" w:rsidP="00721FEE">
                      <w:pPr>
                        <w:pStyle w:val="Heading1"/>
                      </w:pPr>
                    </w:p>
                    <w:p w14:paraId="6EDF5719" w14:textId="71769C83" w:rsidR="00225B5C" w:rsidRPr="008E6073" w:rsidRDefault="00225B5C" w:rsidP="00721FEE">
                      <w:pPr>
                        <w:pStyle w:val="Heading1"/>
                        <w:rPr>
                          <w:rFonts w:ascii="Arial" w:hAnsi="Arial" w:cs="Arial"/>
                        </w:rPr>
                      </w:pPr>
                      <w:r w:rsidRPr="008E6073">
                        <w:rPr>
                          <w:rFonts w:ascii="Arial" w:hAnsi="Arial" w:cs="Arial"/>
                        </w:rPr>
                        <w:t>Work Experience</w:t>
                      </w:r>
                    </w:p>
                    <w:p w14:paraId="053C6485" w14:textId="78D7948B" w:rsidR="00F00D23" w:rsidRPr="008E6073" w:rsidRDefault="00EA0DDB" w:rsidP="00721FEE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8E6073">
                        <w:rPr>
                          <w:rFonts w:ascii="Arial" w:hAnsi="Arial" w:cs="Arial"/>
                        </w:rPr>
                        <w:t>2</w:t>
                      </w:r>
                      <w:r w:rsidR="00075212" w:rsidRPr="008E6073">
                        <w:rPr>
                          <w:rFonts w:ascii="Arial" w:hAnsi="Arial" w:cs="Arial"/>
                        </w:rPr>
                        <w:t xml:space="preserve">+ year of work Experience  </w:t>
                      </w:r>
                    </w:p>
                    <w:p w14:paraId="78E905AC" w14:textId="6C5D07F3" w:rsidR="00F00D23" w:rsidRPr="008E6073" w:rsidRDefault="00F00D23" w:rsidP="00721FEE">
                      <w:pPr>
                        <w:pStyle w:val="Heading2"/>
                        <w:jc w:val="left"/>
                        <w:rPr>
                          <w:rFonts w:ascii="Arial" w:hAnsi="Arial" w:cs="Arial"/>
                        </w:rPr>
                      </w:pPr>
                      <w:r w:rsidRPr="008E6073">
                        <w:rPr>
                          <w:rFonts w:ascii="Arial" w:hAnsi="Arial" w:cs="Arial"/>
                        </w:rPr>
                        <w:t xml:space="preserve">Junior </w:t>
                      </w:r>
                      <w:proofErr w:type="gramStart"/>
                      <w:r w:rsidRPr="008E6073">
                        <w:rPr>
                          <w:rFonts w:ascii="Arial" w:hAnsi="Arial" w:cs="Arial"/>
                        </w:rPr>
                        <w:t>Developer</w:t>
                      </w:r>
                      <w:r w:rsidR="00075212" w:rsidRPr="008E6073">
                        <w:rPr>
                          <w:rFonts w:ascii="Arial" w:hAnsi="Arial" w:cs="Arial"/>
                        </w:rPr>
                        <w:t xml:space="preserve"> :</w:t>
                      </w:r>
                      <w:proofErr w:type="gramEnd"/>
                      <w:r w:rsidR="00075212" w:rsidRPr="008E6073">
                        <w:rPr>
                          <w:rFonts w:ascii="Arial" w:hAnsi="Arial" w:cs="Arial"/>
                        </w:rPr>
                        <w:t xml:space="preserve"> </w:t>
                      </w:r>
                      <w:r w:rsidR="00075212" w:rsidRPr="008E6073">
                        <w:rPr>
                          <w:rFonts w:ascii="Segoe UI Emoji" w:hAnsi="Segoe UI Emoji" w:cs="Segoe UI Emoji"/>
                        </w:rPr>
                        <w:t>✅</w:t>
                      </w:r>
                      <w:r w:rsidR="00075212" w:rsidRPr="008E6073">
                        <w:rPr>
                          <w:rFonts w:ascii="Arial" w:hAnsi="Arial" w:cs="Arial"/>
                        </w:rPr>
                        <w:t xml:space="preserve"> </w:t>
                      </w:r>
                      <w:r w:rsidR="00075212" w:rsidRPr="008E6073">
                        <w:rPr>
                          <w:rFonts w:ascii="Arial" w:hAnsi="Arial" w:cs="Arial"/>
                          <w:bCs/>
                        </w:rPr>
                        <w:t>Freelancing:</w:t>
                      </w:r>
                    </w:p>
                    <w:p w14:paraId="35DCA2C4" w14:textId="7E1AB9B7" w:rsidR="00EA0DDB" w:rsidRPr="008E6073" w:rsidRDefault="000A5223" w:rsidP="00721FEE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8E6073">
                        <w:rPr>
                          <w:rFonts w:ascii="Segoe UI Emoji" w:hAnsi="Segoe UI Emoji" w:cs="Segoe UI Emoji"/>
                        </w:rPr>
                        <w:t>📅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</w:rPr>
                        <w:t>Duration:</w:t>
                      </w:r>
                      <w:r w:rsidRPr="008E6073">
                        <w:rPr>
                          <w:rFonts w:ascii="Arial" w:hAnsi="Arial" w:cs="Arial"/>
                        </w:rPr>
                        <w:t xml:space="preserve"> [</w:t>
                      </w:r>
                      <w:r w:rsidR="00EA0DDB" w:rsidRPr="008E6073">
                        <w:rPr>
                          <w:rFonts w:ascii="Arial" w:hAnsi="Arial" w:cs="Arial"/>
                        </w:rPr>
                        <w:t xml:space="preserve">At </w:t>
                      </w:r>
                      <w:r w:rsidRPr="008E6073">
                        <w:rPr>
                          <w:rFonts w:ascii="Arial" w:hAnsi="Arial" w:cs="Arial"/>
                        </w:rPr>
                        <w:t>Present</w:t>
                      </w:r>
                      <w:r w:rsidRPr="008E6073">
                        <w:rPr>
                          <w:rFonts w:ascii="Arial" w:hAnsi="Arial" w:cs="Arial"/>
                        </w:rPr>
                        <w:t>]</w:t>
                      </w:r>
                    </w:p>
                    <w:p w14:paraId="724FCEDF" w14:textId="4253D7EA" w:rsidR="00EA0DDB" w:rsidRPr="008E6073" w:rsidRDefault="00EA0DDB" w:rsidP="00721FEE">
                      <w:pPr>
                        <w:jc w:val="left"/>
                        <w:rPr>
                          <w:rFonts w:ascii="Arial" w:hAnsi="Arial" w:cs="Arial"/>
                          <w:sz w:val="24"/>
                        </w:rPr>
                      </w:pPr>
                      <w:r w:rsidRPr="008E6073">
                        <w:rPr>
                          <w:rFonts w:ascii="Arial" w:hAnsi="Arial" w:cs="Arial"/>
                          <w:b/>
                          <w:bCs/>
                          <w:sz w:val="24"/>
                        </w:rPr>
                        <w:t xml:space="preserve">Inventory Management </w:t>
                      </w:r>
                      <w:proofErr w:type="gramStart"/>
                      <w:r w:rsidRPr="008E6073">
                        <w:rPr>
                          <w:rFonts w:ascii="Arial" w:hAnsi="Arial" w:cs="Arial"/>
                          <w:b/>
                          <w:bCs/>
                          <w:sz w:val="24"/>
                        </w:rPr>
                        <w:t>System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  <w:sz w:val="24"/>
                        </w:rPr>
                        <w:t xml:space="preserve"> :</w:t>
                      </w:r>
                      <w:proofErr w:type="gramEnd"/>
                    </w:p>
                    <w:p w14:paraId="71217295" w14:textId="7A0F3E79" w:rsidR="000A5223" w:rsidRPr="008E6073" w:rsidRDefault="000A5223" w:rsidP="00721FEE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8E6073">
                        <w:rPr>
                          <w:rFonts w:ascii="Segoe UI Emoji" w:hAnsi="Segoe UI Emoji" w:cs="Segoe UI Emoji"/>
                        </w:rPr>
                        <w:t>💻</w:t>
                      </w:r>
                      <w:r w:rsidRPr="008E6073">
                        <w:rPr>
                          <w:rFonts w:ascii="Arial" w:hAnsi="Arial" w:cs="Arial"/>
                        </w:rPr>
                        <w:t xml:space="preserve"> 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</w:rPr>
                        <w:t>Technologies Used:</w:t>
                      </w:r>
                      <w:r w:rsidRPr="008E6073">
                        <w:rPr>
                          <w:rFonts w:ascii="Arial" w:hAnsi="Arial" w:cs="Arial"/>
                        </w:rPr>
                        <w:t xml:space="preserve"> Java, Spring Boot, MySQL, REST APIs, React.js (or JavaFX for Desktop UI)</w:t>
                      </w:r>
                    </w:p>
                    <w:p w14:paraId="2B359FE9" w14:textId="77777777" w:rsidR="000A5223" w:rsidRPr="008E6073" w:rsidRDefault="000A5223" w:rsidP="00721FEE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E6073">
                        <w:rPr>
                          <w:rFonts w:ascii="Arial" w:hAnsi="Arial" w:cs="Arial"/>
                          <w:b/>
                          <w:bCs/>
                        </w:rPr>
                        <w:t>Project Overview:</w:t>
                      </w:r>
                    </w:p>
                    <w:p w14:paraId="43448922" w14:textId="77777777" w:rsidR="000A5223" w:rsidRPr="008E6073" w:rsidRDefault="000A5223" w:rsidP="00721FEE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8E6073">
                        <w:rPr>
                          <w:rFonts w:ascii="Arial" w:hAnsi="Arial" w:cs="Arial"/>
                        </w:rPr>
                        <w:t xml:space="preserve">Developing an 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</w:rPr>
                        <w:t>Inventory Management System</w:t>
                      </w:r>
                      <w:r w:rsidRPr="008E6073">
                        <w:rPr>
                          <w:rFonts w:ascii="Arial" w:hAnsi="Arial" w:cs="Arial"/>
                        </w:rPr>
                        <w:t xml:space="preserve"> to help businesses efficiently track stock levels, manage suppliers, and automate purchase orders. The system provides real-time insights into inventory, reducing stock shortages and overstocking.</w:t>
                      </w:r>
                    </w:p>
                    <w:p w14:paraId="6EED2EC2" w14:textId="77777777" w:rsidR="00EA0DDB" w:rsidRPr="008E6073" w:rsidRDefault="00EA0DDB" w:rsidP="00721FEE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position w:val="9"/>
                          <w:sz w:val="24"/>
                        </w:rPr>
                      </w:pPr>
                    </w:p>
                    <w:p w14:paraId="4FA4EBE2" w14:textId="383BF32F" w:rsidR="00225B5C" w:rsidRPr="008E6073" w:rsidRDefault="00075212" w:rsidP="00721FEE">
                      <w:pPr>
                        <w:jc w:val="left"/>
                        <w:rPr>
                          <w:rFonts w:ascii="Arial" w:hAnsi="Arial" w:cs="Arial"/>
                          <w:position w:val="9"/>
                          <w:sz w:val="24"/>
                        </w:rPr>
                      </w:pPr>
                      <w:r w:rsidRPr="008E6073">
                        <w:rPr>
                          <w:rFonts w:ascii="Arial" w:hAnsi="Arial" w:cs="Arial"/>
                          <w:b/>
                          <w:bCs/>
                          <w:position w:val="9"/>
                          <w:sz w:val="24"/>
                        </w:rPr>
                        <w:t>Project Management Tool</w:t>
                      </w:r>
                      <w:r w:rsidR="00225B5C" w:rsidRPr="008E6073">
                        <w:rPr>
                          <w:rFonts w:ascii="Arial" w:hAnsi="Arial" w:cs="Arial"/>
                          <w:position w:val="9"/>
                          <w:sz w:val="24"/>
                        </w:rPr>
                        <w:t>:</w:t>
                      </w:r>
                    </w:p>
                    <w:p w14:paraId="664622AF" w14:textId="5EDA639C" w:rsidR="00075212" w:rsidRPr="008E6073" w:rsidRDefault="00075212" w:rsidP="00721FEE">
                      <w:pPr>
                        <w:jc w:val="left"/>
                        <w:rPr>
                          <w:rFonts w:ascii="Arial" w:hAnsi="Arial" w:cs="Arial"/>
                          <w:position w:val="9"/>
                        </w:rPr>
                      </w:pPr>
                      <w:r w:rsidRPr="008E6073">
                        <w:rPr>
                          <w:rFonts w:ascii="Segoe UI Emoji" w:hAnsi="Segoe UI Emoji" w:cs="Segoe UI Emoji"/>
                          <w:position w:val="9"/>
                        </w:rPr>
                        <w:t>💻</w:t>
                      </w:r>
                      <w:r w:rsidRPr="008E6073">
                        <w:rPr>
                          <w:rFonts w:ascii="Arial" w:hAnsi="Arial" w:cs="Arial"/>
                          <w:position w:val="9"/>
                        </w:rPr>
                        <w:t xml:space="preserve"> 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  <w:position w:val="9"/>
                        </w:rPr>
                        <w:t>Technologies Used:</w:t>
                      </w:r>
                      <w:r w:rsidR="000A5223" w:rsidRPr="008E6073">
                        <w:rPr>
                          <w:rFonts w:ascii="Arial" w:hAnsi="Arial" w:cs="Arial"/>
                        </w:rPr>
                        <w:t xml:space="preserve"> </w:t>
                      </w:r>
                      <w:r w:rsidR="000A5223" w:rsidRPr="008E6073">
                        <w:rPr>
                          <w:rFonts w:ascii="Arial" w:hAnsi="Arial" w:cs="Arial"/>
                        </w:rPr>
                        <w:t>Java, Spring Boot, Hibernate, MySQL, REST APIs, JavaFX, JSP/Servlets</w:t>
                      </w:r>
                    </w:p>
                    <w:p w14:paraId="2BAD92CE" w14:textId="77777777" w:rsidR="00075212" w:rsidRPr="008E6073" w:rsidRDefault="00075212" w:rsidP="00721FEE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position w:val="9"/>
                        </w:rPr>
                      </w:pPr>
                      <w:r w:rsidRPr="008E6073">
                        <w:rPr>
                          <w:rFonts w:ascii="Arial" w:hAnsi="Arial" w:cs="Arial"/>
                          <w:b/>
                          <w:bCs/>
                          <w:position w:val="9"/>
                        </w:rPr>
                        <w:t>Description:</w:t>
                      </w:r>
                    </w:p>
                    <w:p w14:paraId="3CE5C3A6" w14:textId="77777777" w:rsidR="00075212" w:rsidRPr="008E6073" w:rsidRDefault="00075212" w:rsidP="00721FEE">
                      <w:pPr>
                        <w:jc w:val="left"/>
                        <w:rPr>
                          <w:rFonts w:ascii="Arial" w:hAnsi="Arial" w:cs="Arial"/>
                          <w:position w:val="9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position w:val="9"/>
                          <w:sz w:val="20"/>
                          <w:szCs w:val="20"/>
                        </w:rPr>
                        <w:t xml:space="preserve">Developed a 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  <w:position w:val="9"/>
                          <w:sz w:val="20"/>
                          <w:szCs w:val="20"/>
                        </w:rPr>
                        <w:t>Project Management Tool</w:t>
                      </w:r>
                      <w:r w:rsidRPr="008E6073">
                        <w:rPr>
                          <w:rFonts w:ascii="Arial" w:hAnsi="Arial" w:cs="Arial"/>
                          <w:position w:val="9"/>
                          <w:sz w:val="20"/>
                          <w:szCs w:val="20"/>
                        </w:rPr>
                        <w:t xml:space="preserve"> that enables teams to create, assign, track, and manage tasks efficiently. Implemented features like 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  <w:position w:val="9"/>
                          <w:sz w:val="20"/>
                          <w:szCs w:val="20"/>
                        </w:rPr>
                        <w:t>user authentication, role-based access, task tracking, and analytics dashboards</w:t>
                      </w:r>
                      <w:r w:rsidRPr="008E6073">
                        <w:rPr>
                          <w:rFonts w:ascii="Arial" w:hAnsi="Arial" w:cs="Arial"/>
                          <w:position w:val="9"/>
                          <w:sz w:val="20"/>
                          <w:szCs w:val="20"/>
                        </w:rPr>
                        <w:t xml:space="preserve"> to improve team productivity.</w:t>
                      </w:r>
                    </w:p>
                    <w:p w14:paraId="16619273" w14:textId="77777777" w:rsidR="00EA0DDB" w:rsidRPr="008E6073" w:rsidRDefault="00EA0DDB" w:rsidP="00721FEE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sz w:val="24"/>
                        </w:rPr>
                      </w:pPr>
                    </w:p>
                    <w:p w14:paraId="69CBC27C" w14:textId="0543D57B" w:rsidR="00F61C8F" w:rsidRPr="008E6073" w:rsidRDefault="00075212" w:rsidP="00721FEE">
                      <w:pPr>
                        <w:jc w:val="left"/>
                        <w:rPr>
                          <w:rFonts w:ascii="Arial" w:hAnsi="Arial" w:cs="Arial"/>
                          <w:sz w:val="24"/>
                        </w:rPr>
                      </w:pPr>
                      <w:r w:rsidRPr="008E6073">
                        <w:rPr>
                          <w:rFonts w:ascii="Arial" w:hAnsi="Arial" w:cs="Arial"/>
                          <w:b/>
                          <w:bCs/>
                          <w:sz w:val="24"/>
                        </w:rPr>
                        <w:t xml:space="preserve">Book Management </w:t>
                      </w:r>
                      <w:proofErr w:type="gramStart"/>
                      <w:r w:rsidRPr="008E6073">
                        <w:rPr>
                          <w:rFonts w:ascii="Arial" w:hAnsi="Arial" w:cs="Arial"/>
                          <w:b/>
                          <w:bCs/>
                          <w:sz w:val="24"/>
                        </w:rPr>
                        <w:t>System</w:t>
                      </w:r>
                      <w:r w:rsidR="000A5223" w:rsidRPr="008E6073">
                        <w:rPr>
                          <w:rFonts w:ascii="Arial" w:hAnsi="Arial" w:cs="Arial"/>
                          <w:sz w:val="24"/>
                        </w:rPr>
                        <w:t xml:space="preserve"> :</w:t>
                      </w:r>
                      <w:proofErr w:type="gramEnd"/>
                    </w:p>
                    <w:p w14:paraId="3E26DA88" w14:textId="77777777" w:rsidR="00225B5C" w:rsidRPr="008E6073" w:rsidRDefault="00225B5C" w:rsidP="00721FEE">
                      <w:pPr>
                        <w:pStyle w:val="Heading2"/>
                        <w:jc w:val="left"/>
                        <w:rPr>
                          <w:rFonts w:ascii="Arial" w:hAnsi="Arial" w:cs="Arial"/>
                          <w:b w:val="0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Segoe UI Emoji" w:hAnsi="Segoe UI Emoji" w:cs="Segoe UI Emoji"/>
                        </w:rPr>
                        <w:t>💻</w:t>
                      </w:r>
                      <w:r w:rsidRPr="008E6073">
                        <w:rPr>
                          <w:rFonts w:ascii="Arial" w:hAnsi="Arial" w:cs="Arial"/>
                        </w:rPr>
                        <w:t xml:space="preserve"> </w:t>
                      </w:r>
                      <w:r w:rsidRPr="008E6073">
                        <w:rPr>
                          <w:rFonts w:ascii="Arial" w:hAnsi="Arial" w:cs="Arial"/>
                          <w:bCs/>
                        </w:rPr>
                        <w:t>Technologies Used</w:t>
                      </w:r>
                      <w:r w:rsidRPr="008E6073">
                        <w:rPr>
                          <w:rFonts w:ascii="Arial" w:hAnsi="Arial" w:cs="Arial"/>
                          <w:b w:val="0"/>
                        </w:rPr>
                        <w:t>:</w:t>
                      </w:r>
                      <w:r w:rsidRPr="008E6073">
                        <w:rPr>
                          <w:rFonts w:ascii="Arial" w:hAnsi="Arial" w:cs="Arial"/>
                          <w:b w:val="0"/>
                          <w:sz w:val="20"/>
                          <w:szCs w:val="20"/>
                        </w:rPr>
                        <w:t xml:space="preserve"> Java, Spring Boot, Hibernate, MySQL, REST APIs, JavaFX, JSP/Servlets</w:t>
                      </w:r>
                    </w:p>
                    <w:p w14:paraId="57C24408" w14:textId="758F034E" w:rsidR="000A5223" w:rsidRPr="008E6073" w:rsidRDefault="000A5223" w:rsidP="00721FEE">
                      <w:pPr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Developed a 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Book Management System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to manage book inventory, users, and borrowing transactions for libraries or bookstores. The system provides a user-friendly interface for 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adding, searching, updating, and tracking books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, improving efficiency in book management.</w:t>
                      </w:r>
                    </w:p>
                    <w:p w14:paraId="0573275E" w14:textId="3AB5D73E" w:rsidR="00225B5C" w:rsidRPr="008E6073" w:rsidRDefault="00225B5C" w:rsidP="00EA0DDB">
                      <w:pPr>
                        <w:pStyle w:val="Heading1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C3B2D3F" w14:textId="77777777" w:rsidR="00EA0DDB" w:rsidRPr="008E6073" w:rsidRDefault="00EA0DDB" w:rsidP="00EA0DDB">
                      <w:pPr>
                        <w:rPr>
                          <w:rFonts w:ascii="Arial" w:hAnsi="Arial" w:cs="Arial"/>
                        </w:rPr>
                      </w:pPr>
                    </w:p>
                    <w:p w14:paraId="319790F5" w14:textId="2B69C057" w:rsidR="00410632" w:rsidRPr="008E6073" w:rsidRDefault="00410632" w:rsidP="00721FEE">
                      <w:pPr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b/>
                          <w:sz w:val="24"/>
                        </w:rPr>
                        <w:t>Interest</w:t>
                      </w:r>
                      <w:r w:rsidR="00EA0DDB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: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1EA0C2A6" w14:textId="3884214B" w:rsidR="00410632" w:rsidRPr="008E6073" w:rsidRDefault="00410632" w:rsidP="00721FEE">
                      <w:pPr>
                        <w:jc w:val="left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▪ Reading </w:t>
                      </w:r>
                      <w:proofErr w:type="gramStart"/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books,  Learn</w:t>
                      </w:r>
                      <w:proofErr w:type="gramEnd"/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New things</w:t>
                      </w:r>
                      <w:r w:rsid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Painting </w:t>
                      </w:r>
                    </w:p>
                    <w:p w14:paraId="6B06AE27" w14:textId="77777777" w:rsidR="00225B5C" w:rsidRPr="008E6073" w:rsidRDefault="00225B5C" w:rsidP="00721FEE">
                      <w:pPr>
                        <w:jc w:val="left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0873DC89" w14:textId="7B2C3BFF" w:rsidR="00410632" w:rsidRPr="008E6073" w:rsidRDefault="00410632" w:rsidP="00721FEE">
                      <w:pPr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gramStart"/>
                      <w:r w:rsidRPr="008E6073">
                        <w:rPr>
                          <w:rFonts w:ascii="Arial" w:hAnsi="Arial" w:cs="Arial"/>
                          <w:b/>
                          <w:sz w:val="24"/>
                        </w:rPr>
                        <w:t xml:space="preserve">Nationality </w:t>
                      </w:r>
                      <w:r w:rsidRPr="008E6073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Indian</w:t>
                      </w:r>
                    </w:p>
                    <w:p w14:paraId="524B2B55" w14:textId="77777777" w:rsidR="00EA0DDB" w:rsidRPr="008E6073" w:rsidRDefault="00EA0DDB" w:rsidP="00721FEE">
                      <w:pPr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A46CB1F" w14:textId="77777777" w:rsidR="000A5223" w:rsidRDefault="000A5223" w:rsidP="00721FEE">
                      <w:pPr>
                        <w:jc w:val="left"/>
                      </w:pPr>
                    </w:p>
                    <w:p w14:paraId="6E84791F" w14:textId="77777777" w:rsidR="000A5223" w:rsidRPr="0065772F" w:rsidRDefault="000A5223" w:rsidP="00721FEE">
                      <w:pPr>
                        <w:jc w:val="left"/>
                      </w:pP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018016A1" wp14:editId="4FA53670">
                <wp:simplePos x="0" y="0"/>
                <wp:positionH relativeFrom="page">
                  <wp:posOffset>5372100</wp:posOffset>
                </wp:positionH>
                <wp:positionV relativeFrom="page">
                  <wp:posOffset>2385060</wp:posOffset>
                </wp:positionV>
                <wp:extent cx="2308860" cy="2148840"/>
                <wp:effectExtent l="0" t="0" r="0" b="381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886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F40B9" w14:textId="3F98F449" w:rsidR="00F00D23" w:rsidRPr="008E6073" w:rsidRDefault="001010D6" w:rsidP="008E6073">
                            <w:pPr>
                              <w:pStyle w:val="Smallspace"/>
                              <w:pBdr>
                                <w:top w:val="single" w:sz="4" w:space="6" w:color="auto"/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  <w:between w:val="single" w:sz="4" w:space="1" w:color="auto"/>
                                <w:bar w:val="single" w:sz="4" w:color="auto"/>
                              </w:pBd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  <w:p w14:paraId="67C2C0FC" w14:textId="77777777" w:rsidR="00F00D23" w:rsidRPr="008E6073" w:rsidRDefault="00F00D23" w:rsidP="008E6073">
                            <w:pPr>
                              <w:pBdr>
                                <w:top w:val="single" w:sz="4" w:space="6" w:color="auto"/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  <w:between w:val="single" w:sz="4" w:space="1" w:color="auto"/>
                                <w:bar w:val="single" w:sz="4" w:color="auto"/>
                              </w:pBdr>
                              <w:rPr>
                                <w:rStyle w:val="Emphasis"/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Style w:val="Emphasis"/>
                                <w:rFonts w:ascii="Arial" w:hAnsi="Arial" w:cs="Arial"/>
                                <w:sz w:val="20"/>
                                <w:szCs w:val="20"/>
                              </w:rPr>
                              <w:t>Bachelor’s degree</w:t>
                            </w:r>
                          </w:p>
                          <w:p w14:paraId="7BDA0732" w14:textId="3C288A5D" w:rsidR="001010D6" w:rsidRPr="008E6073" w:rsidRDefault="000A5223" w:rsidP="008E6073">
                            <w:pPr>
                              <w:pBdr>
                                <w:top w:val="single" w:sz="4" w:space="6" w:color="auto"/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  <w:between w:val="single" w:sz="4" w:space="1" w:color="auto"/>
                                <w:bar w:val="single" w:sz="4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Mahakal Institute of </w:t>
                            </w:r>
                            <w:proofErr w:type="gramStart"/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Technology</w:t>
                            </w:r>
                            <w:r w:rsidR="009C3C08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,Ujjain</w:t>
                            </w:r>
                            <w:proofErr w:type="gramEnd"/>
                            <w:r w:rsidR="009C3C08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in Information technology </w:t>
                            </w:r>
                            <w:r w:rsidR="00B1113F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7.34 </w:t>
                            </w:r>
                            <w:proofErr w:type="spellStart"/>
                            <w:r w:rsidR="00B1113F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cgpa</w:t>
                            </w:r>
                            <w:proofErr w:type="spellEnd"/>
                            <w:r w:rsidR="00B1113F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in year 2016</w:t>
                            </w:r>
                          </w:p>
                          <w:p w14:paraId="0AF151E9" w14:textId="77777777" w:rsidR="009C3C08" w:rsidRPr="008E6073" w:rsidRDefault="009C3C08" w:rsidP="008E6073">
                            <w:pPr>
                              <w:pBdr>
                                <w:top w:val="single" w:sz="4" w:space="6" w:color="auto"/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  <w:between w:val="single" w:sz="4" w:space="1" w:color="auto"/>
                                <w:bar w:val="single" w:sz="4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High</w:t>
                            </w: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er </w:t>
                            </w:r>
                            <w:proofErr w:type="spellStart"/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Sacondary</w:t>
                            </w:r>
                            <w:proofErr w:type="spellEnd"/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148CA64" w14:textId="2CF855DC" w:rsidR="009C3C08" w:rsidRPr="008E6073" w:rsidRDefault="009C3C08" w:rsidP="008E6073">
                            <w:pPr>
                              <w:pBdr>
                                <w:top w:val="single" w:sz="4" w:space="6" w:color="auto"/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  <w:between w:val="single" w:sz="4" w:space="1" w:color="auto"/>
                                <w:bar w:val="single" w:sz="4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</w:t>
                            </w:r>
                            <w:r w:rsid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Board,Taal</w:t>
                            </w:r>
                            <w:proofErr w:type="spellEnd"/>
                            <w:proofErr w:type="gramEnd"/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with 6</w:t>
                            </w:r>
                            <w:r w:rsidR="001010D6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7.2 in year  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2012</w:t>
                            </w:r>
                          </w:p>
                          <w:p w14:paraId="3246CB77" w14:textId="60F86B4C" w:rsidR="00B1113F" w:rsidRPr="008E6073" w:rsidRDefault="00B1113F" w:rsidP="008E6073">
                            <w:pPr>
                              <w:pBdr>
                                <w:top w:val="single" w:sz="4" w:space="6" w:color="auto"/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  <w:between w:val="single" w:sz="4" w:space="1" w:color="auto"/>
                                <w:bar w:val="single" w:sz="4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High School</w:t>
                            </w:r>
                          </w:p>
                          <w:p w14:paraId="5A6779FC" w14:textId="24FF86F6" w:rsidR="001010D6" w:rsidRPr="008E6073" w:rsidRDefault="009C3C08" w:rsidP="008E6073">
                            <w:pPr>
                              <w:pBdr>
                                <w:top w:val="single" w:sz="4" w:space="6" w:color="auto"/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  <w:between w:val="single" w:sz="4" w:space="1" w:color="auto"/>
                                <w:bar w:val="single" w:sz="4" w:color="auto"/>
                              </w:pBdr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</w:t>
                            </w:r>
                            <w:r w:rsid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-Board,</w:t>
                            </w:r>
                            <w:r w:rsid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Taal</w:t>
                            </w:r>
                            <w:r w:rsidR="001010D6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with </w:t>
                            </w:r>
                            <w:r w:rsidR="001010D6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66.83</w:t>
                            </w:r>
                            <w:r w:rsidR="001010D6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010D6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 Year</w:t>
                            </w:r>
                            <w:r w:rsid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010D6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2010</w:t>
                            </w:r>
                          </w:p>
                          <w:p w14:paraId="7BDF46B8" w14:textId="4EBF9A8D" w:rsidR="009C3C08" w:rsidRPr="00DB7C3E" w:rsidRDefault="009C3C08" w:rsidP="001010D6">
                            <w:pPr>
                              <w:pBdr>
                                <w:top w:val="single" w:sz="4" w:space="2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016A1" id="_x0000_s1028" type="#_x0000_t202" style="position:absolute;left:0;text-align:left;margin-left:423pt;margin-top:187.8pt;width:181.8pt;height:169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" filled="f" stroked="f">
                <v:textbox>
                  <w:txbxContent>
                    <w:p w14:paraId="38DF40B9" w14:textId="3F98F449" w:rsidR="00F00D23" w:rsidRPr="008E6073" w:rsidRDefault="001010D6" w:rsidP="008E6073">
                      <w:pPr>
                        <w:pStyle w:val="Smallspace"/>
                        <w:pBdr>
                          <w:top w:val="single" w:sz="4" w:space="6" w:color="auto"/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  <w:between w:val="single" w:sz="4" w:space="1" w:color="auto"/>
                          <w:bar w:val="single" w:sz="4" w:color="auto"/>
                        </w:pBd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Education</w:t>
                      </w:r>
                    </w:p>
                    <w:p w14:paraId="67C2C0FC" w14:textId="77777777" w:rsidR="00F00D23" w:rsidRPr="008E6073" w:rsidRDefault="00F00D23" w:rsidP="008E6073">
                      <w:pPr>
                        <w:pBdr>
                          <w:top w:val="single" w:sz="4" w:space="6" w:color="auto"/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  <w:between w:val="single" w:sz="4" w:space="1" w:color="auto"/>
                          <w:bar w:val="single" w:sz="4" w:color="auto"/>
                        </w:pBdr>
                        <w:rPr>
                          <w:rStyle w:val="Emphasis"/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E6073">
                        <w:rPr>
                          <w:rStyle w:val="Emphasis"/>
                          <w:rFonts w:ascii="Arial" w:hAnsi="Arial" w:cs="Arial"/>
                          <w:sz w:val="20"/>
                          <w:szCs w:val="20"/>
                        </w:rPr>
                        <w:t>Bachelor’s degree</w:t>
                      </w:r>
                    </w:p>
                    <w:p w14:paraId="7BDA0732" w14:textId="3C288A5D" w:rsidR="001010D6" w:rsidRPr="008E6073" w:rsidRDefault="000A5223" w:rsidP="008E6073">
                      <w:pPr>
                        <w:pBdr>
                          <w:top w:val="single" w:sz="4" w:space="6" w:color="auto"/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  <w:between w:val="single" w:sz="4" w:space="1" w:color="auto"/>
                          <w:bar w:val="single" w:sz="4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Mahakal Institute of </w:t>
                      </w:r>
                      <w:proofErr w:type="gramStart"/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Technology</w:t>
                      </w:r>
                      <w:r w:rsidR="009C3C08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,Ujjain</w:t>
                      </w:r>
                      <w:proofErr w:type="gramEnd"/>
                      <w:r w:rsidR="009C3C08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in Information technology </w:t>
                      </w:r>
                      <w:r w:rsidR="00B1113F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7.34 </w:t>
                      </w:r>
                      <w:proofErr w:type="spellStart"/>
                      <w:r w:rsidR="00B1113F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cgpa</w:t>
                      </w:r>
                      <w:proofErr w:type="spellEnd"/>
                      <w:r w:rsidR="00B1113F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in year 2016</w:t>
                      </w:r>
                    </w:p>
                    <w:p w14:paraId="0AF151E9" w14:textId="77777777" w:rsidR="009C3C08" w:rsidRPr="008E6073" w:rsidRDefault="009C3C08" w:rsidP="008E6073">
                      <w:pPr>
                        <w:pBdr>
                          <w:top w:val="single" w:sz="4" w:space="6" w:color="auto"/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  <w:between w:val="single" w:sz="4" w:space="1" w:color="auto"/>
                          <w:bar w:val="single" w:sz="4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High</w:t>
                      </w:r>
                      <w:r w:rsidRPr="008E607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er </w:t>
                      </w:r>
                      <w:proofErr w:type="spellStart"/>
                      <w:r w:rsidRPr="008E607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Sacondary</w:t>
                      </w:r>
                      <w:proofErr w:type="spellEnd"/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148CA64" w14:textId="2CF855DC" w:rsidR="009C3C08" w:rsidRPr="008E6073" w:rsidRDefault="009C3C08" w:rsidP="008E6073">
                      <w:pPr>
                        <w:pBdr>
                          <w:top w:val="single" w:sz="4" w:space="6" w:color="auto"/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  <w:between w:val="single" w:sz="4" w:space="1" w:color="auto"/>
                          <w:bar w:val="single" w:sz="4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M</w:t>
                      </w:r>
                      <w:r w:rsid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P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-</w:t>
                      </w:r>
                      <w:proofErr w:type="spellStart"/>
                      <w:proofErr w:type="gramStart"/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Board,Taal</w:t>
                      </w:r>
                      <w:proofErr w:type="spellEnd"/>
                      <w:proofErr w:type="gramEnd"/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with 6</w:t>
                      </w:r>
                      <w:r w:rsidR="001010D6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7.2 in year  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2012</w:t>
                      </w:r>
                    </w:p>
                    <w:p w14:paraId="3246CB77" w14:textId="60F86B4C" w:rsidR="00B1113F" w:rsidRPr="008E6073" w:rsidRDefault="00B1113F" w:rsidP="008E6073">
                      <w:pPr>
                        <w:pBdr>
                          <w:top w:val="single" w:sz="4" w:space="6" w:color="auto"/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  <w:between w:val="single" w:sz="4" w:space="1" w:color="auto"/>
                          <w:bar w:val="single" w:sz="4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High School</w:t>
                      </w:r>
                    </w:p>
                    <w:p w14:paraId="5A6779FC" w14:textId="24FF86F6" w:rsidR="001010D6" w:rsidRPr="008E6073" w:rsidRDefault="009C3C08" w:rsidP="008E6073">
                      <w:pPr>
                        <w:pBdr>
                          <w:top w:val="single" w:sz="4" w:space="6" w:color="auto"/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  <w:between w:val="single" w:sz="4" w:space="1" w:color="auto"/>
                          <w:bar w:val="single" w:sz="4" w:color="auto"/>
                        </w:pBdr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M</w:t>
                      </w:r>
                      <w:r w:rsid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P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-Board,</w:t>
                      </w:r>
                      <w:r w:rsid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Taal</w:t>
                      </w:r>
                      <w:r w:rsidR="001010D6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with </w:t>
                      </w:r>
                      <w:r w:rsidR="001010D6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66.83</w:t>
                      </w:r>
                      <w:r w:rsidR="001010D6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1010D6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in Year</w:t>
                      </w:r>
                      <w:r w:rsid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1010D6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2010</w:t>
                      </w:r>
                    </w:p>
                    <w:p w14:paraId="7BDF46B8" w14:textId="4EBF9A8D" w:rsidR="009C3C08" w:rsidRPr="00DB7C3E" w:rsidRDefault="009C3C08" w:rsidP="001010D6">
                      <w:pPr>
                        <w:pBdr>
                          <w:top w:val="single" w:sz="4" w:space="2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17FE5389" wp14:editId="6C4338FF">
                <wp:simplePos x="0" y="0"/>
                <wp:positionH relativeFrom="page">
                  <wp:posOffset>5434330</wp:posOffset>
                </wp:positionH>
                <wp:positionV relativeFrom="page">
                  <wp:posOffset>4541520</wp:posOffset>
                </wp:positionV>
                <wp:extent cx="2148840" cy="132588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1325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8B020" w14:textId="77777777" w:rsidR="00B1113F" w:rsidRPr="008E6073" w:rsidRDefault="00B1113F" w:rsidP="008E6073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Skillset and Technologies</w:t>
                            </w:r>
                          </w:p>
                          <w:p w14:paraId="0D2D866C" w14:textId="709E0668" w:rsidR="00B1113F" w:rsidRPr="00B1113F" w:rsidRDefault="00B1113F" w:rsidP="008E607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 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,</w:t>
                            </w:r>
                            <w:proofErr w:type="gramEnd"/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Java , J2EE , JavaScript </w:t>
                            </w:r>
                          </w:p>
                          <w:p w14:paraId="39CEE5D2" w14:textId="77777777" w:rsidR="00B1113F" w:rsidRPr="008E6073" w:rsidRDefault="00B1113F" w:rsidP="008E607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HTM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L,</w:t>
                            </w: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CSS ,</w:t>
                            </w:r>
                            <w:proofErr w:type="gramEnd"/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DBMS </w:t>
                            </w:r>
                            <w:r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MySQL</w:t>
                            </w:r>
                          </w:p>
                          <w:p w14:paraId="6E0177E1" w14:textId="3682A5C7" w:rsidR="00B1113F" w:rsidRPr="00B1113F" w:rsidRDefault="00B1113F" w:rsidP="008E6073">
                            <w:pPr>
                              <w:rPr>
                                <w:rFonts w:ascii="Arial" w:hAnsi="Arial" w:cs="Arial"/>
                                <w:bCs/>
                                <w:color w:val="467886" w:themeColor="hyperlink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E6073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Visual Studio,</w:t>
                            </w:r>
                            <w:r w:rsidRPr="008E6073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 xml:space="preserve"> My</w:t>
                            </w:r>
                            <w:r w:rsidRPr="008E6073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 xml:space="preserve">SQL Server Management Studio, </w:t>
                            </w:r>
                            <w:r w:rsidRPr="008E6073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NetBeans</w:t>
                            </w:r>
                            <w:r w:rsidRPr="008E6073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 xml:space="preserve"> Visual Studio </w:t>
                            </w:r>
                            <w:proofErr w:type="gramStart"/>
                            <w:r w:rsidRPr="008E6073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Code</w:t>
                            </w:r>
                            <w:r w:rsidRPr="008E6073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 xml:space="preserve"> ,</w:t>
                            </w:r>
                            <w:proofErr w:type="gramEnd"/>
                            <w:r w:rsidRPr="008E6073">
                              <w:rPr>
                                <w:rFonts w:ascii="Arial" w:eastAsia="Times New Roman" w:hAnsi="Arial" w:cs="Arial"/>
                                <w:color w:val="auto"/>
                                <w:positio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1" w:history="1">
                              <w:proofErr w:type="spellStart"/>
                              <w:r w:rsidRPr="008E6073">
                                <w:rPr>
                                  <w:rStyle w:val="Hyperlink"/>
                                  <w:rFonts w:ascii="Arial" w:hAnsi="Arial" w:cs="Arial"/>
                                  <w:bCs/>
                                  <w:sz w:val="20"/>
                                  <w:szCs w:val="20"/>
                                </w:rPr>
                                <w:t>IntellijIdea</w:t>
                              </w:r>
                              <w:proofErr w:type="spellEnd"/>
                            </w:hyperlink>
                          </w:p>
                          <w:p w14:paraId="3A42DF86" w14:textId="77777777" w:rsidR="00B1113F" w:rsidRPr="00EA0DDB" w:rsidRDefault="00B1113F" w:rsidP="00721FEE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4DF530" w14:textId="77777777" w:rsidR="00F00D23" w:rsidRPr="00DB7C3E" w:rsidRDefault="00F00D23" w:rsidP="00F00D23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E5389" id="_x0000_s1029" type="#_x0000_t202" style="position:absolute;left:0;text-align:left;margin-left:427.9pt;margin-top:357.6pt;width:169.2pt;height:104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" filled="f" stroked="f">
                <v:textbox>
                  <w:txbxContent>
                    <w:p w14:paraId="7968B020" w14:textId="77777777" w:rsidR="00B1113F" w:rsidRPr="008E6073" w:rsidRDefault="00B1113F" w:rsidP="008E6073">
                      <w:pPr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Skillset and Technologies</w:t>
                      </w:r>
                    </w:p>
                    <w:p w14:paraId="0D2D866C" w14:textId="709E0668" w:rsidR="00B1113F" w:rsidRPr="00B1113F" w:rsidRDefault="00B1113F" w:rsidP="008E607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 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,</w:t>
                      </w:r>
                      <w:proofErr w:type="gramEnd"/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Java , J2EE , JavaScript </w:t>
                      </w:r>
                    </w:p>
                    <w:p w14:paraId="39CEE5D2" w14:textId="77777777" w:rsidR="00B1113F" w:rsidRPr="008E6073" w:rsidRDefault="00B1113F" w:rsidP="008E607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HTM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L,</w:t>
                      </w: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CSS ,</w:t>
                      </w:r>
                      <w:proofErr w:type="gramEnd"/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</w:t>
                      </w: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DBMS </w:t>
                      </w:r>
                      <w:r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>MySQL</w:t>
                      </w:r>
                    </w:p>
                    <w:p w14:paraId="6E0177E1" w14:textId="3682A5C7" w:rsidR="00B1113F" w:rsidRPr="00B1113F" w:rsidRDefault="00B1113F" w:rsidP="008E6073">
                      <w:pPr>
                        <w:rPr>
                          <w:rFonts w:ascii="Arial" w:hAnsi="Arial" w:cs="Arial"/>
                          <w:bCs/>
                          <w:color w:val="467886" w:themeColor="hyperlink"/>
                          <w:sz w:val="20"/>
                          <w:szCs w:val="20"/>
                          <w:u w:val="single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8E6073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Visual Studio,</w:t>
                      </w:r>
                      <w:r w:rsidRPr="008E6073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 xml:space="preserve"> My</w:t>
                      </w:r>
                      <w:r w:rsidRPr="008E6073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 xml:space="preserve">SQL Server Management Studio, </w:t>
                      </w:r>
                      <w:r w:rsidRPr="008E6073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NetBeans</w:t>
                      </w:r>
                      <w:r w:rsidRPr="008E6073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 xml:space="preserve"> Visual Studio </w:t>
                      </w:r>
                      <w:proofErr w:type="gramStart"/>
                      <w:r w:rsidRPr="008E6073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Code</w:t>
                      </w:r>
                      <w:r w:rsidRPr="008E6073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 xml:space="preserve"> ,</w:t>
                      </w:r>
                      <w:proofErr w:type="gramEnd"/>
                      <w:r w:rsidRPr="008E6073">
                        <w:rPr>
                          <w:rFonts w:ascii="Arial" w:eastAsia="Times New Roman" w:hAnsi="Arial" w:cs="Arial"/>
                          <w:color w:val="auto"/>
                          <w:position w:val="0"/>
                          <w:sz w:val="20"/>
                          <w:szCs w:val="20"/>
                        </w:rPr>
                        <w:t xml:space="preserve"> </w:t>
                      </w:r>
                      <w:hyperlink r:id="rId22" w:history="1">
                        <w:proofErr w:type="spellStart"/>
                        <w:r w:rsidRPr="008E6073">
                          <w:rPr>
                            <w:rStyle w:val="Hyperlink"/>
                            <w:rFonts w:ascii="Arial" w:hAnsi="Arial" w:cs="Arial"/>
                            <w:bCs/>
                            <w:sz w:val="20"/>
                            <w:szCs w:val="20"/>
                          </w:rPr>
                          <w:t>IntellijIdea</w:t>
                        </w:r>
                        <w:proofErr w:type="spellEnd"/>
                      </w:hyperlink>
                    </w:p>
                    <w:p w14:paraId="3A42DF86" w14:textId="77777777" w:rsidR="00B1113F" w:rsidRPr="00EA0DDB" w:rsidRDefault="00B1113F" w:rsidP="00721FEE">
                      <w:pPr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4A4DF530" w14:textId="77777777" w:rsidR="00F00D23" w:rsidRPr="00DB7C3E" w:rsidRDefault="00F00D23" w:rsidP="00F00D23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6B8090E3" wp14:editId="1757D97B">
                <wp:simplePos x="0" y="0"/>
                <wp:positionH relativeFrom="page">
                  <wp:posOffset>5361305</wp:posOffset>
                </wp:positionH>
                <wp:positionV relativeFrom="page">
                  <wp:posOffset>2586355</wp:posOffset>
                </wp:positionV>
                <wp:extent cx="0" cy="6875780"/>
                <wp:effectExtent l="0" t="0" r="38100" b="2032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757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36D92" id="Straight Connector 31" o:spid="_x0000_s1026" alt="&quot;&quot;" style="position:absolute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422.15pt,203.65pt" to="422.15pt,7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3893E014" wp14:editId="0DD88ECA">
                <wp:simplePos x="0" y="0"/>
                <wp:positionH relativeFrom="page">
                  <wp:posOffset>5382895</wp:posOffset>
                </wp:positionH>
                <wp:positionV relativeFrom="page">
                  <wp:posOffset>8244840</wp:posOffset>
                </wp:positionV>
                <wp:extent cx="2221865" cy="1899920"/>
                <wp:effectExtent l="0" t="0" r="0" b="508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865" cy="1899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B5A48" w14:textId="77777777" w:rsidR="00225B5C" w:rsidRDefault="00225B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3E014" id="_x0000_s1030" type="#_x0000_t202" style="position:absolute;left:0;text-align:left;margin-left:423.85pt;margin-top:649.2pt;width:174.95pt;height:149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" filled="f" stroked="f">
                <v:textbox>
                  <w:txbxContent>
                    <w:p w14:paraId="589B5A48" w14:textId="77777777" w:rsidR="00225B5C" w:rsidRDefault="00225B5C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1" layoutInCell="1" allowOverlap="1" wp14:anchorId="7E7BA0E8" wp14:editId="4E351906">
                <wp:simplePos x="0" y="0"/>
                <wp:positionH relativeFrom="page">
                  <wp:posOffset>5433060</wp:posOffset>
                </wp:positionH>
                <wp:positionV relativeFrom="page">
                  <wp:align>bottom</wp:align>
                </wp:positionV>
                <wp:extent cx="2176145" cy="4396740"/>
                <wp:effectExtent l="0" t="0" r="0" b="381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439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7076F" w14:textId="77777777" w:rsidR="00B1113F" w:rsidRPr="00B1113F" w:rsidRDefault="00B1113F" w:rsidP="00721FEE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Achievements and awards</w:t>
                            </w:r>
                          </w:p>
                          <w:p w14:paraId="5BEC100A" w14:textId="77777777" w:rsidR="00B1113F" w:rsidRPr="00B1113F" w:rsidRDefault="00B1113F" w:rsidP="008E6073">
                            <w:pPr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▪ Certificate of completion java-j2EE from Thinking machine.</w:t>
                            </w:r>
                          </w:p>
                          <w:p w14:paraId="0A302F05" w14:textId="3E32F5A6" w:rsidR="00B1113F" w:rsidRPr="00B1113F" w:rsidRDefault="00B1113F" w:rsidP="008E6073">
                            <w:pPr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▪Certificate </w:t>
                            </w:r>
                            <w:r w:rsidR="008E6073" w:rsidRPr="008E60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of Java</w:t>
                            </w: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Software Analytical award 2015.</w:t>
                            </w:r>
                          </w:p>
                          <w:p w14:paraId="75888F0E" w14:textId="77777777" w:rsidR="00B1113F" w:rsidRPr="00B1113F" w:rsidRDefault="00B1113F" w:rsidP="008E6073">
                            <w:pPr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▪ Certificate of Intech Software solution, Java learning program 2015.</w:t>
                            </w:r>
                          </w:p>
                          <w:p w14:paraId="12E50DCA" w14:textId="77777777" w:rsidR="00B1113F" w:rsidRPr="00B1113F" w:rsidRDefault="00B1113F" w:rsidP="008E6073">
                            <w:pPr>
                              <w:jc w:val="lef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▪ Certificate of 'Project management Tools " by Thinking Machine.</w:t>
                            </w:r>
                          </w:p>
                          <w:p w14:paraId="0076FAAA" w14:textId="77777777" w:rsidR="00B1113F" w:rsidRPr="00B1113F" w:rsidRDefault="00B1113F" w:rsidP="008E6073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▪</w:t>
                            </w:r>
                            <w:r w:rsidRPr="00B1113F">
                              <w:rPr>
                                <w:sz w:val="20"/>
                                <w:szCs w:val="20"/>
                              </w:rPr>
                              <w:t xml:space="preserve"> Astier information </w:t>
                            </w:r>
                            <w:proofErr w:type="spellStart"/>
                            <w:r w:rsidRPr="00B1113F">
                              <w:rPr>
                                <w:sz w:val="20"/>
                                <w:szCs w:val="20"/>
                              </w:rPr>
                              <w:t>pvt</w:t>
                            </w:r>
                            <w:proofErr w:type="spellEnd"/>
                            <w:r w:rsidRPr="00B1113F">
                              <w:rPr>
                                <w:sz w:val="20"/>
                                <w:szCs w:val="20"/>
                              </w:rPr>
                              <w:t xml:space="preserve"> LTD trainee engineer c/</w:t>
                            </w:r>
                            <w:proofErr w:type="spellStart"/>
                            <w:r w:rsidRPr="00B1113F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r w:rsidRPr="00B1113F">
                              <w:rPr>
                                <w:sz w:val="20"/>
                                <w:szCs w:val="20"/>
                              </w:rPr>
                              <w:t xml:space="preserve"> 2013.</w:t>
                            </w:r>
                          </w:p>
                          <w:p w14:paraId="5B680070" w14:textId="638FD610" w:rsidR="00B1113F" w:rsidRPr="00B1113F" w:rsidRDefault="00B1113F" w:rsidP="008E6073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▪</w:t>
                            </w:r>
                            <w:r w:rsidRPr="00B1113F">
                              <w:rPr>
                                <w:sz w:val="20"/>
                                <w:szCs w:val="20"/>
                              </w:rPr>
                              <w:t xml:space="preserve"> Completion of c/</w:t>
                            </w:r>
                            <w:proofErr w:type="spellStart"/>
                            <w:r w:rsidRPr="00B1113F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r w:rsidRPr="00B1113F">
                              <w:rPr>
                                <w:sz w:val="20"/>
                                <w:szCs w:val="20"/>
                              </w:rPr>
                              <w:t xml:space="preserve"> from Thinking machine 2013.</w:t>
                            </w:r>
                          </w:p>
                          <w:p w14:paraId="3FE59E55" w14:textId="3EED482E" w:rsidR="00B1113F" w:rsidRPr="00B1113F" w:rsidRDefault="00B1113F" w:rsidP="008E6073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▪</w:t>
                            </w:r>
                            <w:r w:rsidRPr="00B1113F">
                              <w:rPr>
                                <w:sz w:val="20"/>
                                <w:szCs w:val="20"/>
                              </w:rPr>
                              <w:t xml:space="preserve"> Awarded f</w:t>
                            </w:r>
                            <w:r w:rsidR="008E6073" w:rsidRPr="008E6073">
                              <w:rPr>
                                <w:sz w:val="20"/>
                                <w:szCs w:val="20"/>
                              </w:rPr>
                              <w:t>rom</w:t>
                            </w:r>
                            <w:r w:rsidRPr="00B1113F">
                              <w:rPr>
                                <w:sz w:val="20"/>
                                <w:szCs w:val="20"/>
                              </w:rPr>
                              <w:t xml:space="preserve"> Mahakal institute of</w:t>
                            </w:r>
                            <w:r w:rsidR="008E6073" w:rsidRPr="008E607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1113F">
                              <w:rPr>
                                <w:sz w:val="20"/>
                                <w:szCs w:val="20"/>
                              </w:rPr>
                              <w:t>technology in Design 2013,2014,</w:t>
                            </w:r>
                            <w:proofErr w:type="gramStart"/>
                            <w:r w:rsidRPr="00B1113F">
                              <w:rPr>
                                <w:sz w:val="20"/>
                                <w:szCs w:val="20"/>
                              </w:rPr>
                              <w:t>2015,2016..</w:t>
                            </w:r>
                            <w:proofErr w:type="gramEnd"/>
                          </w:p>
                          <w:p w14:paraId="66F7EDF4" w14:textId="77777777" w:rsidR="00B1113F" w:rsidRPr="00B1113F" w:rsidRDefault="00B1113F" w:rsidP="008E6073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B1113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▪</w:t>
                            </w:r>
                            <w:r w:rsidRPr="00B1113F">
                              <w:rPr>
                                <w:sz w:val="20"/>
                                <w:szCs w:val="20"/>
                              </w:rPr>
                              <w:t xml:space="preserve"> Certificate of First winner in Dance in year &amp; Certificate of Sports “Throw Ball” Runner up in    year 2016.</w:t>
                            </w:r>
                          </w:p>
                          <w:p w14:paraId="33CEC44E" w14:textId="77777777" w:rsidR="00F00D23" w:rsidRPr="000B296B" w:rsidRDefault="00F00D23" w:rsidP="000B29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BA0E8" id="_x0000_s1031" type="#_x0000_t202" style="position:absolute;left:0;text-align:left;margin-left:427.8pt;margin-top:0;width:171.35pt;height:346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" filled="f" stroked="f">
                <v:textbox>
                  <w:txbxContent>
                    <w:p w14:paraId="1B67076F" w14:textId="77777777" w:rsidR="00B1113F" w:rsidRPr="00B1113F" w:rsidRDefault="00B1113F" w:rsidP="00721FEE">
                      <w:pPr>
                        <w:jc w:val="left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 w:rsidRPr="00B1113F">
                        <w:rPr>
                          <w:rFonts w:ascii="Arial" w:hAnsi="Arial" w:cs="Arial"/>
                          <w:b/>
                          <w:sz w:val="24"/>
                        </w:rPr>
                        <w:t>Achievements and awards</w:t>
                      </w:r>
                    </w:p>
                    <w:p w14:paraId="5BEC100A" w14:textId="77777777" w:rsidR="00B1113F" w:rsidRPr="00B1113F" w:rsidRDefault="00B1113F" w:rsidP="008E6073">
                      <w:pPr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>▪ Certificate of completion java-j2EE from Thinking machine.</w:t>
                      </w:r>
                    </w:p>
                    <w:p w14:paraId="0A302F05" w14:textId="3E32F5A6" w:rsidR="00B1113F" w:rsidRPr="00B1113F" w:rsidRDefault="00B1113F" w:rsidP="008E6073">
                      <w:pPr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▪Certificate </w:t>
                      </w:r>
                      <w:r w:rsidR="008E6073" w:rsidRPr="008E6073">
                        <w:rPr>
                          <w:rFonts w:ascii="Arial" w:hAnsi="Arial" w:cs="Arial"/>
                          <w:sz w:val="20"/>
                          <w:szCs w:val="20"/>
                        </w:rPr>
                        <w:t>of Java</w:t>
                      </w: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Software Analytical award 2015.</w:t>
                      </w:r>
                    </w:p>
                    <w:p w14:paraId="75888F0E" w14:textId="77777777" w:rsidR="00B1113F" w:rsidRPr="00B1113F" w:rsidRDefault="00B1113F" w:rsidP="008E6073">
                      <w:pPr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>▪ Certificate of Intech Software solution, Java learning program 2015.</w:t>
                      </w:r>
                    </w:p>
                    <w:p w14:paraId="12E50DCA" w14:textId="77777777" w:rsidR="00B1113F" w:rsidRPr="00B1113F" w:rsidRDefault="00B1113F" w:rsidP="008E6073">
                      <w:pPr>
                        <w:jc w:val="lef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>▪ Certificate of 'Project management Tools " by Thinking Machine.</w:t>
                      </w:r>
                    </w:p>
                    <w:p w14:paraId="0076FAAA" w14:textId="77777777" w:rsidR="00B1113F" w:rsidRPr="00B1113F" w:rsidRDefault="00B1113F" w:rsidP="008E6073">
                      <w:pPr>
                        <w:jc w:val="left"/>
                        <w:rPr>
                          <w:sz w:val="20"/>
                          <w:szCs w:val="20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>▪</w:t>
                      </w:r>
                      <w:r w:rsidRPr="00B1113F">
                        <w:rPr>
                          <w:sz w:val="20"/>
                          <w:szCs w:val="20"/>
                        </w:rPr>
                        <w:t xml:space="preserve"> Astier information </w:t>
                      </w:r>
                      <w:proofErr w:type="spellStart"/>
                      <w:r w:rsidRPr="00B1113F">
                        <w:rPr>
                          <w:sz w:val="20"/>
                          <w:szCs w:val="20"/>
                        </w:rPr>
                        <w:t>pvt</w:t>
                      </w:r>
                      <w:proofErr w:type="spellEnd"/>
                      <w:r w:rsidRPr="00B1113F">
                        <w:rPr>
                          <w:sz w:val="20"/>
                          <w:szCs w:val="20"/>
                        </w:rPr>
                        <w:t xml:space="preserve"> LTD trainee engineer c/</w:t>
                      </w:r>
                      <w:proofErr w:type="spellStart"/>
                      <w:r w:rsidRPr="00B1113F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r w:rsidRPr="00B1113F">
                        <w:rPr>
                          <w:sz w:val="20"/>
                          <w:szCs w:val="20"/>
                        </w:rPr>
                        <w:t xml:space="preserve"> 2013.</w:t>
                      </w:r>
                    </w:p>
                    <w:p w14:paraId="5B680070" w14:textId="638FD610" w:rsidR="00B1113F" w:rsidRPr="00B1113F" w:rsidRDefault="00B1113F" w:rsidP="008E6073">
                      <w:pPr>
                        <w:jc w:val="left"/>
                        <w:rPr>
                          <w:sz w:val="20"/>
                          <w:szCs w:val="20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>▪</w:t>
                      </w:r>
                      <w:r w:rsidRPr="00B1113F">
                        <w:rPr>
                          <w:sz w:val="20"/>
                          <w:szCs w:val="20"/>
                        </w:rPr>
                        <w:t xml:space="preserve"> Completion of c/</w:t>
                      </w:r>
                      <w:proofErr w:type="spellStart"/>
                      <w:r w:rsidRPr="00B1113F">
                        <w:rPr>
                          <w:sz w:val="20"/>
                          <w:szCs w:val="20"/>
                        </w:rPr>
                        <w:t>c++</w:t>
                      </w:r>
                      <w:proofErr w:type="spellEnd"/>
                      <w:r w:rsidRPr="00B1113F">
                        <w:rPr>
                          <w:sz w:val="20"/>
                          <w:szCs w:val="20"/>
                        </w:rPr>
                        <w:t xml:space="preserve"> from Thinking machine 2013.</w:t>
                      </w:r>
                    </w:p>
                    <w:p w14:paraId="3FE59E55" w14:textId="3EED482E" w:rsidR="00B1113F" w:rsidRPr="00B1113F" w:rsidRDefault="00B1113F" w:rsidP="008E6073">
                      <w:pPr>
                        <w:jc w:val="left"/>
                        <w:rPr>
                          <w:sz w:val="20"/>
                          <w:szCs w:val="20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>▪</w:t>
                      </w:r>
                      <w:r w:rsidRPr="00B1113F">
                        <w:rPr>
                          <w:sz w:val="20"/>
                          <w:szCs w:val="20"/>
                        </w:rPr>
                        <w:t xml:space="preserve"> Awarded f</w:t>
                      </w:r>
                      <w:r w:rsidR="008E6073" w:rsidRPr="008E6073">
                        <w:rPr>
                          <w:sz w:val="20"/>
                          <w:szCs w:val="20"/>
                        </w:rPr>
                        <w:t>rom</w:t>
                      </w:r>
                      <w:r w:rsidRPr="00B1113F">
                        <w:rPr>
                          <w:sz w:val="20"/>
                          <w:szCs w:val="20"/>
                        </w:rPr>
                        <w:t xml:space="preserve"> Mahakal institute of</w:t>
                      </w:r>
                      <w:r w:rsidR="008E6073" w:rsidRPr="008E6073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1113F">
                        <w:rPr>
                          <w:sz w:val="20"/>
                          <w:szCs w:val="20"/>
                        </w:rPr>
                        <w:t>technology in Design 2013,2014,</w:t>
                      </w:r>
                      <w:proofErr w:type="gramStart"/>
                      <w:r w:rsidRPr="00B1113F">
                        <w:rPr>
                          <w:sz w:val="20"/>
                          <w:szCs w:val="20"/>
                        </w:rPr>
                        <w:t>2015,2016..</w:t>
                      </w:r>
                      <w:proofErr w:type="gramEnd"/>
                    </w:p>
                    <w:p w14:paraId="66F7EDF4" w14:textId="77777777" w:rsidR="00B1113F" w:rsidRPr="00B1113F" w:rsidRDefault="00B1113F" w:rsidP="008E6073">
                      <w:pPr>
                        <w:jc w:val="left"/>
                        <w:rPr>
                          <w:sz w:val="20"/>
                          <w:szCs w:val="20"/>
                        </w:rPr>
                      </w:pPr>
                      <w:r w:rsidRPr="00B1113F">
                        <w:rPr>
                          <w:rFonts w:ascii="Arial" w:hAnsi="Arial" w:cs="Arial"/>
                          <w:sz w:val="20"/>
                          <w:szCs w:val="20"/>
                        </w:rPr>
                        <w:t>▪</w:t>
                      </w:r>
                      <w:r w:rsidRPr="00B1113F">
                        <w:rPr>
                          <w:sz w:val="20"/>
                          <w:szCs w:val="20"/>
                        </w:rPr>
                        <w:t xml:space="preserve"> Certificate of First winner in Dance in year &amp; Certificate of Sports “Throw Ball” Runner up in    year 2016.</w:t>
                      </w:r>
                    </w:p>
                    <w:p w14:paraId="33CEC44E" w14:textId="77777777" w:rsidR="00F00D23" w:rsidRPr="000B296B" w:rsidRDefault="00F00D23" w:rsidP="000B296B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F125EDD" w14:textId="77777777" w:rsidR="00F00D23" w:rsidRPr="00EA0DDB" w:rsidRDefault="00F00D23" w:rsidP="00F00D23">
      <w:pPr>
        <w:rPr>
          <w:rFonts w:ascii="Arial" w:hAnsi="Arial" w:cs="Arial"/>
        </w:rPr>
      </w:pPr>
    </w:p>
    <w:p w14:paraId="3ECE21B9" w14:textId="77777777" w:rsidR="00F00D23" w:rsidRPr="00EA0DDB" w:rsidRDefault="00F00D23" w:rsidP="00721FEE">
      <w:pPr>
        <w:pStyle w:val="Heading1"/>
        <w:rPr>
          <w:rFonts w:ascii="Arial" w:hAnsi="Arial" w:cs="Arial"/>
          <w:sz w:val="24"/>
          <w:szCs w:val="24"/>
        </w:rPr>
      </w:pPr>
      <w:r w:rsidRPr="00EA0DDB">
        <w:rPr>
          <w:rFonts w:ascii="Arial" w:hAnsi="Arial" w:cs="Arial"/>
          <w:sz w:val="24"/>
          <w:szCs w:val="24"/>
        </w:rPr>
        <w:t>Professional Overview</w:t>
      </w:r>
    </w:p>
    <w:p w14:paraId="65FE382E" w14:textId="32CEE378" w:rsidR="008E6073" w:rsidRDefault="00A45CC9" w:rsidP="008E6073">
      <w:pPr>
        <w:jc w:val="left"/>
        <w:rPr>
          <w:rFonts w:ascii="Arial" w:hAnsi="Arial" w:cs="Arial"/>
          <w:sz w:val="20"/>
          <w:szCs w:val="20"/>
        </w:rPr>
      </w:pPr>
      <w:r w:rsidRPr="008E6073">
        <w:rPr>
          <w:rFonts w:ascii="Arial" w:hAnsi="Arial" w:cs="Arial"/>
          <w:sz w:val="20"/>
          <w:szCs w:val="20"/>
        </w:rPr>
        <w:t>I am a motivated</w:t>
      </w:r>
      <w:r w:rsidR="008E6073" w:rsidRPr="008E6073">
        <w:rPr>
          <w:rFonts w:ascii="Arial" w:hAnsi="Arial" w:cs="Arial"/>
          <w:sz w:val="20"/>
          <w:szCs w:val="20"/>
        </w:rPr>
        <w:t xml:space="preserve"> and detail-oriented Computer Science graduate with a strong foundation in C, Java and web development. Passionate about building scalable and efficient applications. Seeking a software developer role to apply problem-solving skills</w:t>
      </w:r>
      <w:r>
        <w:rPr>
          <w:rFonts w:ascii="Arial" w:hAnsi="Arial" w:cs="Arial"/>
          <w:sz w:val="20"/>
          <w:szCs w:val="20"/>
        </w:rPr>
        <w:t>.</w:t>
      </w:r>
    </w:p>
    <w:sectPr w:rsidR="008E6073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73363"/>
    <w:multiLevelType w:val="hybridMultilevel"/>
    <w:tmpl w:val="25A81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29227F"/>
    <w:multiLevelType w:val="hybridMultilevel"/>
    <w:tmpl w:val="5AF4C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2"/>
  </w:num>
  <w:num w:numId="2" w16cid:durableId="505023288">
    <w:abstractNumId w:val="4"/>
  </w:num>
  <w:num w:numId="3" w16cid:durableId="313024574">
    <w:abstractNumId w:val="6"/>
  </w:num>
  <w:num w:numId="4" w16cid:durableId="1052733521">
    <w:abstractNumId w:val="1"/>
  </w:num>
  <w:num w:numId="5" w16cid:durableId="1824347043">
    <w:abstractNumId w:val="0"/>
  </w:num>
  <w:num w:numId="6" w16cid:durableId="1795752269">
    <w:abstractNumId w:val="3"/>
  </w:num>
  <w:num w:numId="7" w16cid:durableId="2075622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27"/>
    <w:rsid w:val="00036F36"/>
    <w:rsid w:val="000429E8"/>
    <w:rsid w:val="00075212"/>
    <w:rsid w:val="000A5223"/>
    <w:rsid w:val="000B296B"/>
    <w:rsid w:val="001010D6"/>
    <w:rsid w:val="00122C81"/>
    <w:rsid w:val="001E501D"/>
    <w:rsid w:val="0021183F"/>
    <w:rsid w:val="00225B5C"/>
    <w:rsid w:val="00257458"/>
    <w:rsid w:val="0027097E"/>
    <w:rsid w:val="002A38D2"/>
    <w:rsid w:val="002E432C"/>
    <w:rsid w:val="002F108C"/>
    <w:rsid w:val="00307FD9"/>
    <w:rsid w:val="00313787"/>
    <w:rsid w:val="0037036D"/>
    <w:rsid w:val="003905A5"/>
    <w:rsid w:val="003D10AC"/>
    <w:rsid w:val="003D16F8"/>
    <w:rsid w:val="003D346C"/>
    <w:rsid w:val="00410632"/>
    <w:rsid w:val="0047020C"/>
    <w:rsid w:val="0047484C"/>
    <w:rsid w:val="004B79F8"/>
    <w:rsid w:val="004C0DB9"/>
    <w:rsid w:val="004F3FAB"/>
    <w:rsid w:val="00522852"/>
    <w:rsid w:val="0055578F"/>
    <w:rsid w:val="005933EA"/>
    <w:rsid w:val="005F73C2"/>
    <w:rsid w:val="0065772F"/>
    <w:rsid w:val="006A1D0E"/>
    <w:rsid w:val="0071059B"/>
    <w:rsid w:val="00721FEE"/>
    <w:rsid w:val="00772B75"/>
    <w:rsid w:val="007A3C8C"/>
    <w:rsid w:val="00813B6C"/>
    <w:rsid w:val="00862E37"/>
    <w:rsid w:val="00873202"/>
    <w:rsid w:val="008C2667"/>
    <w:rsid w:val="008C57C3"/>
    <w:rsid w:val="008E6073"/>
    <w:rsid w:val="009A74DF"/>
    <w:rsid w:val="009C3C08"/>
    <w:rsid w:val="009D580B"/>
    <w:rsid w:val="009F7DBF"/>
    <w:rsid w:val="00A141B3"/>
    <w:rsid w:val="00A43764"/>
    <w:rsid w:val="00A4544A"/>
    <w:rsid w:val="00A45CC9"/>
    <w:rsid w:val="00AC4D65"/>
    <w:rsid w:val="00AD3327"/>
    <w:rsid w:val="00AE3DA9"/>
    <w:rsid w:val="00B00999"/>
    <w:rsid w:val="00B03055"/>
    <w:rsid w:val="00B1113F"/>
    <w:rsid w:val="00B55C57"/>
    <w:rsid w:val="00BE7944"/>
    <w:rsid w:val="00C051E3"/>
    <w:rsid w:val="00C06BDD"/>
    <w:rsid w:val="00D920AB"/>
    <w:rsid w:val="00DF528B"/>
    <w:rsid w:val="00E60BEA"/>
    <w:rsid w:val="00E70E94"/>
    <w:rsid w:val="00E724A0"/>
    <w:rsid w:val="00E73F4E"/>
    <w:rsid w:val="00E96C75"/>
    <w:rsid w:val="00EA0DDB"/>
    <w:rsid w:val="00EB3841"/>
    <w:rsid w:val="00EF6F27"/>
    <w:rsid w:val="00F00D23"/>
    <w:rsid w:val="00F6163A"/>
    <w:rsid w:val="00F61C8F"/>
    <w:rsid w:val="00F64F66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A231"/>
  <w15:chartTrackingRefBased/>
  <w15:docId w15:val="{F19EB0FC-70E9-4A41-823E-71A55147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0752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212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B111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www.jetbrains.com/idea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hyperlink" Target="https://www.jetbrains.com/idea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pes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resume.dotx</Template>
  <TotalTime>20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Soni</dc:creator>
  <cp:keywords/>
  <dc:description/>
  <cp:lastModifiedBy>Dipesh Soni</cp:lastModifiedBy>
  <cp:revision>2</cp:revision>
  <cp:lastPrinted>2023-05-10T08:16:00Z</cp:lastPrinted>
  <dcterms:created xsi:type="dcterms:W3CDTF">2025-02-11T21:20:00Z</dcterms:created>
  <dcterms:modified xsi:type="dcterms:W3CDTF">2025-02-11T21:20:00Z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