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71EA" w:rsidRDefault="004D157D">
      <w:pPr>
        <w:pStyle w:val="Textbody"/>
        <w:spacing w:after="0" w:line="271" w:lineRule="auto"/>
        <w:jc w:val="center"/>
        <w:rPr>
          <w:rFonts w:ascii="Arial" w:hAnsi="Arial"/>
          <w:color w:val="000000"/>
          <w:sz w:val="36"/>
        </w:rPr>
      </w:pPr>
      <w:bookmarkStart w:id="0" w:name="docs-internal-guid-25243e22-827c-ae4a-c8"/>
      <w:bookmarkEnd w:id="0"/>
      <w:r>
        <w:rPr>
          <w:rFonts w:ascii="Arial" w:hAnsi="Arial"/>
          <w:color w:val="000000"/>
          <w:sz w:val="36"/>
        </w:rPr>
        <w:t>Jasmine Bullard</w:t>
      </w:r>
    </w:p>
    <w:p w:rsidR="002B71EA" w:rsidRDefault="004D157D">
      <w:pPr>
        <w:pStyle w:val="Textbody"/>
        <w:spacing w:after="0" w:line="271" w:lineRule="auto"/>
        <w:jc w:val="center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12024 Royal Wulff Ln #1116B Orlando FL 32817 </w:t>
      </w:r>
    </w:p>
    <w:p w:rsidR="002B71EA" w:rsidRDefault="004D157D">
      <w:pPr>
        <w:pStyle w:val="Textbody"/>
        <w:spacing w:after="0" w:line="271" w:lineRule="auto"/>
        <w:jc w:val="center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813-347-2356 (Cell)</w:t>
      </w:r>
    </w:p>
    <w:p w:rsidR="002B71EA" w:rsidRDefault="004D157D">
      <w:pPr>
        <w:pStyle w:val="Textbody"/>
        <w:spacing w:after="0" w:line="271" w:lineRule="auto"/>
        <w:jc w:val="center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Jasminebullard41@yahoo.com</w:t>
      </w:r>
    </w:p>
    <w:p w:rsidR="002B71EA" w:rsidRDefault="004D157D">
      <w:pPr>
        <w:pStyle w:val="Textbody"/>
        <w:spacing w:after="0" w:line="271" w:lineRule="auto"/>
        <w:jc w:val="center"/>
      </w:pPr>
      <w:r>
        <w:rPr>
          <w:rFonts w:ascii="Arial" w:hAnsi="Arial"/>
          <w:b/>
          <w:i/>
          <w:color w:val="000000"/>
        </w:rPr>
        <w:t>Objective:</w:t>
      </w:r>
      <w:r>
        <w:rPr>
          <w:color w:val="000000"/>
        </w:rPr>
        <w:t xml:space="preserve"> </w:t>
      </w:r>
      <w:r>
        <w:rPr>
          <w:rFonts w:ascii="Arial" w:hAnsi="Arial"/>
          <w:color w:val="000000"/>
        </w:rPr>
        <w:t xml:space="preserve">Looking for a professional job with many opportunities to </w:t>
      </w:r>
      <w:r>
        <w:rPr>
          <w:rFonts w:ascii="Arial" w:hAnsi="Arial"/>
          <w:color w:val="000000"/>
        </w:rPr>
        <w:t>advance</w:t>
      </w:r>
      <w:r w:rsidR="00250D2A">
        <w:rPr>
          <w:rFonts w:ascii="Arial" w:hAnsi="Arial"/>
          <w:color w:val="000000"/>
        </w:rPr>
        <w:t xml:space="preserve"> and grow</w:t>
      </w:r>
    </w:p>
    <w:p w:rsidR="002B71EA" w:rsidRDefault="002B71EA">
      <w:pPr>
        <w:pStyle w:val="Textbody"/>
      </w:pPr>
    </w:p>
    <w:p w:rsidR="002B71EA" w:rsidRDefault="004D157D">
      <w:pPr>
        <w:pStyle w:val="Textbody"/>
        <w:spacing w:after="0" w:line="271" w:lineRule="auto"/>
        <w:rPr>
          <w:rFonts w:ascii="Arial" w:hAnsi="Arial"/>
          <w:color w:val="000000"/>
          <w:u w:val="single"/>
        </w:rPr>
      </w:pPr>
      <w:r>
        <w:rPr>
          <w:rFonts w:ascii="Arial" w:hAnsi="Arial"/>
          <w:color w:val="000000"/>
          <w:u w:val="single"/>
        </w:rPr>
        <w:t>Experience:</w:t>
      </w:r>
      <w:bookmarkStart w:id="1" w:name="_GoBack"/>
      <w:bookmarkEnd w:id="1"/>
    </w:p>
    <w:p w:rsidR="002B71EA" w:rsidRDefault="002B71EA">
      <w:pPr>
        <w:pStyle w:val="Textbody"/>
        <w:spacing w:after="0" w:line="271" w:lineRule="auto"/>
        <w:rPr>
          <w:rFonts w:ascii="Arial" w:hAnsi="Arial"/>
          <w:color w:val="000000"/>
          <w:u w:val="single"/>
        </w:rPr>
      </w:pPr>
    </w:p>
    <w:p w:rsidR="002B71EA" w:rsidRDefault="004D157D">
      <w:pPr>
        <w:pStyle w:val="Textbody"/>
        <w:spacing w:after="0" w:line="271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Smoky Bones Fire &amp; Grill (To-go specialist) </w:t>
      </w:r>
    </w:p>
    <w:p w:rsidR="002B71EA" w:rsidRDefault="004D157D">
      <w:pPr>
        <w:pStyle w:val="Textbody"/>
        <w:spacing w:after="0" w:line="271" w:lineRule="auto"/>
      </w:pPr>
      <w:r>
        <w:rPr>
          <w:rFonts w:ascii="Arial" w:hAnsi="Arial"/>
          <w:color w:val="000000"/>
        </w:rPr>
        <w:t xml:space="preserve">February 2015 </w:t>
      </w:r>
      <w:r>
        <w:rPr>
          <w:rFonts w:ascii="Wingdings" w:eastAsia="Wingdings" w:hAnsi="Wingdings" w:cs="Wingdings"/>
          <w:color w:val="000000"/>
        </w:rPr>
        <w:t></w:t>
      </w:r>
      <w:r>
        <w:rPr>
          <w:rFonts w:ascii="Arial" w:hAnsi="Arial"/>
          <w:color w:val="000000"/>
        </w:rPr>
        <w:t xml:space="preserve">  </w:t>
      </w:r>
      <w:r>
        <w:rPr>
          <w:rFonts w:ascii="Arial" w:hAnsi="Arial"/>
          <w:i/>
          <w:color w:val="000000"/>
        </w:rPr>
        <w:t xml:space="preserve">(Current) </w:t>
      </w:r>
    </w:p>
    <w:p w:rsidR="002B71EA" w:rsidRDefault="004D157D">
      <w:pPr>
        <w:pStyle w:val="Textbody"/>
        <w:spacing w:after="0" w:line="271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Supervisor: Dave, Amber</w:t>
      </w:r>
    </w:p>
    <w:p w:rsidR="002B71EA" w:rsidRDefault="004D157D">
      <w:pPr>
        <w:pStyle w:val="Textbody"/>
        <w:spacing w:after="0" w:line="271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Duties: Cashiering, Food Prep, Customer Service, Seating, Bussing</w:t>
      </w:r>
    </w:p>
    <w:p w:rsidR="002B71EA" w:rsidRDefault="004D157D">
      <w:pPr>
        <w:pStyle w:val="Textbody"/>
        <w:spacing w:after="0" w:line="271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407-894-1511</w:t>
      </w:r>
    </w:p>
    <w:p w:rsidR="002B71EA" w:rsidRDefault="002B71EA">
      <w:pPr>
        <w:pStyle w:val="Textbody"/>
      </w:pPr>
    </w:p>
    <w:p w:rsidR="002B71EA" w:rsidRDefault="004D157D">
      <w:pPr>
        <w:pStyle w:val="Textbody"/>
        <w:spacing w:after="0" w:line="271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Olive Garden (Hostess)</w:t>
      </w:r>
    </w:p>
    <w:p w:rsidR="002B71EA" w:rsidRDefault="004D157D">
      <w:pPr>
        <w:pStyle w:val="Textbody"/>
        <w:spacing w:after="0" w:line="271" w:lineRule="auto"/>
      </w:pPr>
      <w:r>
        <w:rPr>
          <w:rFonts w:ascii="Arial" w:hAnsi="Arial"/>
          <w:color w:val="000000"/>
        </w:rPr>
        <w:t xml:space="preserve">January 2014 – </w:t>
      </w:r>
      <w:r>
        <w:rPr>
          <w:rFonts w:ascii="Arial" w:hAnsi="Arial"/>
          <w:i/>
          <w:color w:val="000000"/>
        </w:rPr>
        <w:t>January 2015</w:t>
      </w:r>
    </w:p>
    <w:p w:rsidR="002B71EA" w:rsidRDefault="004D157D">
      <w:pPr>
        <w:pStyle w:val="Textbody"/>
        <w:spacing w:after="0" w:line="271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Superv</w:t>
      </w:r>
      <w:r>
        <w:rPr>
          <w:rFonts w:ascii="Arial" w:hAnsi="Arial"/>
          <w:color w:val="000000"/>
        </w:rPr>
        <w:t xml:space="preserve">isor: Bert </w:t>
      </w:r>
    </w:p>
    <w:p w:rsidR="002B71EA" w:rsidRDefault="004D157D">
      <w:pPr>
        <w:pStyle w:val="Textbody"/>
        <w:spacing w:after="0" w:line="271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Duties: Seating, Bussing, Answering Phone Calls</w:t>
      </w:r>
    </w:p>
    <w:p w:rsidR="002B71EA" w:rsidRDefault="004D157D">
      <w:pPr>
        <w:pStyle w:val="Textbody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813-286-6564</w:t>
      </w:r>
    </w:p>
    <w:p w:rsidR="002B71EA" w:rsidRDefault="002B71EA">
      <w:pPr>
        <w:pStyle w:val="Textbody"/>
      </w:pPr>
    </w:p>
    <w:p w:rsidR="002B71EA" w:rsidRDefault="004D157D">
      <w:pPr>
        <w:pStyle w:val="Textbody"/>
        <w:spacing w:after="0" w:line="271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Advantage Sales and Marketing (Event Specialist)</w:t>
      </w:r>
    </w:p>
    <w:p w:rsidR="002B71EA" w:rsidRDefault="004D157D">
      <w:pPr>
        <w:pStyle w:val="Textbody"/>
        <w:spacing w:after="0" w:line="271" w:lineRule="auto"/>
      </w:pPr>
      <w:r>
        <w:rPr>
          <w:rFonts w:ascii="Arial" w:hAnsi="Arial"/>
          <w:color w:val="000000"/>
        </w:rPr>
        <w:t xml:space="preserve">December 2013 – </w:t>
      </w:r>
      <w:r>
        <w:rPr>
          <w:rFonts w:ascii="Arial" w:hAnsi="Arial"/>
          <w:i/>
          <w:color w:val="000000"/>
        </w:rPr>
        <w:t>December 2014</w:t>
      </w:r>
    </w:p>
    <w:p w:rsidR="002B71EA" w:rsidRDefault="004D157D">
      <w:pPr>
        <w:pStyle w:val="Textbody"/>
        <w:spacing w:after="0" w:line="271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Supervisor: Sue Kostco</w:t>
      </w:r>
    </w:p>
    <w:p w:rsidR="002B71EA" w:rsidRDefault="004D157D">
      <w:pPr>
        <w:pStyle w:val="Textbody"/>
        <w:spacing w:after="0" w:line="271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813-390-7353</w:t>
      </w:r>
    </w:p>
    <w:p w:rsidR="002B71EA" w:rsidRDefault="004D157D">
      <w:pPr>
        <w:pStyle w:val="Textbody"/>
        <w:spacing w:after="0" w:line="271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Duties: Food Prep, Sale Management, Inventory, Sales</w:t>
      </w:r>
    </w:p>
    <w:p w:rsidR="002B71EA" w:rsidRDefault="002B71EA">
      <w:pPr>
        <w:pStyle w:val="Textbody"/>
      </w:pPr>
    </w:p>
    <w:p w:rsidR="002B71EA" w:rsidRDefault="004D157D">
      <w:pPr>
        <w:pStyle w:val="Textbody"/>
        <w:spacing w:after="0" w:line="271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Walmart </w:t>
      </w:r>
      <w:r>
        <w:rPr>
          <w:rFonts w:ascii="Arial" w:hAnsi="Arial"/>
          <w:color w:val="000000"/>
        </w:rPr>
        <w:t>(Cashier)</w:t>
      </w:r>
    </w:p>
    <w:p w:rsidR="002B71EA" w:rsidRDefault="004D157D">
      <w:pPr>
        <w:pStyle w:val="Textbody"/>
        <w:spacing w:after="0" w:line="271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September</w:t>
      </w:r>
      <w:r w:rsidR="00250D2A">
        <w:rPr>
          <w:rFonts w:ascii="Arial" w:hAnsi="Arial"/>
          <w:color w:val="000000"/>
        </w:rPr>
        <w:t xml:space="preserve"> 2013</w:t>
      </w:r>
      <w:r>
        <w:rPr>
          <w:rFonts w:ascii="Arial" w:hAnsi="Arial"/>
          <w:color w:val="000000"/>
        </w:rPr>
        <w:t xml:space="preserve"> - December 2013 (Seasonal position) </w:t>
      </w:r>
    </w:p>
    <w:p w:rsidR="002B71EA" w:rsidRDefault="004D157D">
      <w:pPr>
        <w:pStyle w:val="Textbody"/>
        <w:spacing w:after="0" w:line="271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Duties: Cashiering, Sales, Inventory, Customer Service (Returns) </w:t>
      </w:r>
    </w:p>
    <w:p w:rsidR="002B71EA" w:rsidRDefault="004D157D">
      <w:pPr>
        <w:pStyle w:val="Textbody"/>
        <w:spacing w:after="0" w:line="271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813-872-6992</w:t>
      </w:r>
    </w:p>
    <w:p w:rsidR="002B71EA" w:rsidRDefault="002B71EA">
      <w:pPr>
        <w:pStyle w:val="Textbody"/>
      </w:pPr>
    </w:p>
    <w:p w:rsidR="002B71EA" w:rsidRDefault="004D157D">
      <w:pPr>
        <w:pStyle w:val="Textbody"/>
        <w:spacing w:after="0" w:line="271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Busch Gardens (Food Service Attendant)</w:t>
      </w:r>
    </w:p>
    <w:p w:rsidR="002B71EA" w:rsidRDefault="004D157D">
      <w:pPr>
        <w:pStyle w:val="Textbody"/>
        <w:spacing w:after="0" w:line="271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February 2013 - September 2013</w:t>
      </w:r>
    </w:p>
    <w:p w:rsidR="002B71EA" w:rsidRDefault="004D157D">
      <w:pPr>
        <w:pStyle w:val="Textbody"/>
        <w:spacing w:after="0" w:line="271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Duties:</w:t>
      </w:r>
      <w:r>
        <w:rPr>
          <w:rFonts w:ascii="Arial" w:hAnsi="Arial"/>
          <w:color w:val="000000"/>
        </w:rPr>
        <w:t xml:space="preserve"> food preparation, cashier </w:t>
      </w:r>
      <w:r>
        <w:rPr>
          <w:rFonts w:ascii="Arial" w:hAnsi="Arial"/>
          <w:color w:val="000000"/>
        </w:rPr>
        <w:t>work, customer service</w:t>
      </w:r>
    </w:p>
    <w:p w:rsidR="002B71EA" w:rsidRDefault="004D157D">
      <w:pPr>
        <w:pStyle w:val="Textbody"/>
      </w:pPr>
      <w:r>
        <w:t>813-987-5000</w:t>
      </w:r>
    </w:p>
    <w:p w:rsidR="002B71EA" w:rsidRDefault="002B71EA">
      <w:pPr>
        <w:pStyle w:val="Textbody"/>
      </w:pPr>
    </w:p>
    <w:p w:rsidR="002B71EA" w:rsidRDefault="004D157D">
      <w:pPr>
        <w:pStyle w:val="Textbody"/>
        <w:spacing w:after="0" w:line="271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Great Explorations - Children Museum (Volunteer)</w:t>
      </w:r>
    </w:p>
    <w:p w:rsidR="002B71EA" w:rsidRDefault="004D157D">
      <w:pPr>
        <w:pStyle w:val="Textbody"/>
        <w:spacing w:after="0" w:line="271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February 2011 - June 2012</w:t>
      </w:r>
    </w:p>
    <w:p w:rsidR="002B71EA" w:rsidRDefault="004D157D">
      <w:pPr>
        <w:pStyle w:val="Textbody"/>
        <w:spacing w:after="0" w:line="271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Duties: Janitor Work, Field trip assistance, help with after-school groups, birthday parties, supervision of between 9-10 kids.</w:t>
      </w:r>
    </w:p>
    <w:p w:rsidR="002B71EA" w:rsidRDefault="002B71EA">
      <w:pPr>
        <w:pStyle w:val="Textbody"/>
      </w:pPr>
    </w:p>
    <w:p w:rsidR="00250D2A" w:rsidRPr="00250D2A" w:rsidRDefault="00250D2A">
      <w:pPr>
        <w:pStyle w:val="Textbody"/>
        <w:spacing w:after="0" w:line="271" w:lineRule="auto"/>
        <w:jc w:val="center"/>
        <w:rPr>
          <w:rFonts w:ascii="Arial" w:hAnsi="Arial"/>
          <w:color w:val="000000"/>
          <w:u w:val="single"/>
        </w:rPr>
      </w:pPr>
      <w:r w:rsidRPr="00250D2A">
        <w:rPr>
          <w:rFonts w:ascii="Arial" w:hAnsi="Arial"/>
          <w:color w:val="000000"/>
          <w:u w:val="single"/>
        </w:rPr>
        <w:lastRenderedPageBreak/>
        <w:t>Professional References</w:t>
      </w:r>
    </w:p>
    <w:p w:rsidR="00250D2A" w:rsidRDefault="00250D2A">
      <w:pPr>
        <w:pStyle w:val="Textbody"/>
        <w:spacing w:after="0" w:line="271" w:lineRule="auto"/>
        <w:jc w:val="center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br/>
        <w:t>Scott (current supervisor)</w:t>
      </w:r>
    </w:p>
    <w:p w:rsidR="00250D2A" w:rsidRDefault="00250D2A">
      <w:pPr>
        <w:pStyle w:val="Textbody"/>
        <w:spacing w:after="0" w:line="271" w:lineRule="auto"/>
        <w:jc w:val="center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407-894-1511</w:t>
      </w:r>
    </w:p>
    <w:p w:rsidR="00250D2A" w:rsidRDefault="00250D2A">
      <w:pPr>
        <w:pStyle w:val="Textbody"/>
        <w:spacing w:after="0" w:line="271" w:lineRule="auto"/>
        <w:jc w:val="center"/>
        <w:rPr>
          <w:rFonts w:ascii="Arial" w:hAnsi="Arial"/>
          <w:color w:val="000000"/>
        </w:rPr>
      </w:pPr>
    </w:p>
    <w:p w:rsidR="002B71EA" w:rsidRDefault="00250D2A">
      <w:pPr>
        <w:pStyle w:val="Textbody"/>
        <w:spacing w:after="0" w:line="271" w:lineRule="auto"/>
        <w:jc w:val="center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Sue K</w:t>
      </w:r>
      <w:r w:rsidR="004D157D">
        <w:rPr>
          <w:rFonts w:ascii="Arial" w:hAnsi="Arial"/>
          <w:color w:val="000000"/>
        </w:rPr>
        <w:t>ostco (</w:t>
      </w:r>
      <w:r>
        <w:rPr>
          <w:rFonts w:ascii="Arial" w:hAnsi="Arial"/>
          <w:color w:val="000000"/>
        </w:rPr>
        <w:t>p</w:t>
      </w:r>
      <w:r w:rsidR="004D157D">
        <w:rPr>
          <w:rFonts w:ascii="Arial" w:hAnsi="Arial"/>
          <w:color w:val="000000"/>
        </w:rPr>
        <w:t xml:space="preserve">revious Supervisor) </w:t>
      </w:r>
    </w:p>
    <w:p w:rsidR="002B71EA" w:rsidRDefault="004D157D">
      <w:pPr>
        <w:pStyle w:val="Textbody"/>
        <w:spacing w:after="0" w:line="271" w:lineRule="auto"/>
        <w:jc w:val="center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813-390-7353</w:t>
      </w:r>
    </w:p>
    <w:p w:rsidR="002B71EA" w:rsidRDefault="004D157D">
      <w:pPr>
        <w:pStyle w:val="Textbody"/>
      </w:pPr>
      <w:r>
        <w:br/>
      </w:r>
      <w:r>
        <w:br/>
      </w:r>
      <w:r>
        <w:br/>
      </w:r>
    </w:p>
    <w:p w:rsidR="002B71EA" w:rsidRDefault="004D157D">
      <w:pPr>
        <w:pStyle w:val="Textbody"/>
      </w:pPr>
      <w:r>
        <w:br/>
      </w:r>
    </w:p>
    <w:sectPr w:rsidR="002B71EA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157D" w:rsidRDefault="004D157D">
      <w:r>
        <w:separator/>
      </w:r>
    </w:p>
  </w:endnote>
  <w:endnote w:type="continuationSeparator" w:id="0">
    <w:p w:rsidR="004D157D" w:rsidRDefault="004D1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157D" w:rsidRDefault="004D157D">
      <w:r>
        <w:rPr>
          <w:color w:val="000000"/>
        </w:rPr>
        <w:separator/>
      </w:r>
    </w:p>
  </w:footnote>
  <w:footnote w:type="continuationSeparator" w:id="0">
    <w:p w:rsidR="004D157D" w:rsidRDefault="004D15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ttachedTemplate r:id="rId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2B71EA"/>
    <w:rsid w:val="00250D2A"/>
    <w:rsid w:val="002B71EA"/>
    <w:rsid w:val="004D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4722961-4857-44B1-99B6-A50104B7F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Mangal"/>
        <w:kern w:val="3"/>
        <w:sz w:val="24"/>
        <w:szCs w:val="24"/>
        <w:lang w:val="en-US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Jasmine Bullard</dc:creator>
  <cp:lastModifiedBy>Jasmine Bullard</cp:lastModifiedBy>
  <cp:revision>2</cp:revision>
  <dcterms:created xsi:type="dcterms:W3CDTF">2015-05-07T05:58:00Z</dcterms:created>
  <dcterms:modified xsi:type="dcterms:W3CDTF">2015-05-07T05:58:00Z</dcterms:modified>
</cp:coreProperties>
</file>