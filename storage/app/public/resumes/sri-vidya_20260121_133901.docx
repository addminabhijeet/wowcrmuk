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DCB0" w14:textId="7A9B06A5" w:rsidR="0025570E" w:rsidRPr="00914A95" w:rsidRDefault="005F7D00" w:rsidP="00BA3E76">
      <w:pPr>
        <w:pStyle w:val="Title"/>
        <w:spacing w:after="0"/>
        <w:rPr>
          <w:rFonts w:ascii="Times New Roman" w:hAnsi="Times New Roman" w:cs="Times New Roman"/>
          <w:sz w:val="18"/>
          <w:szCs w:val="18"/>
        </w:rPr>
      </w:pPr>
      <w:r w:rsidRPr="00914A95">
        <w:rPr>
          <w:rFonts w:ascii="Times New Roman" w:hAnsi="Times New Roman" w:cs="Times New Roman"/>
          <w:sz w:val="18"/>
          <w:szCs w:val="18"/>
        </w:rPr>
        <w:t>S</w:t>
      </w:r>
      <w:r w:rsidR="00783A85" w:rsidRPr="00914A95">
        <w:rPr>
          <w:rFonts w:ascii="Times New Roman" w:hAnsi="Times New Roman" w:cs="Times New Roman"/>
          <w:sz w:val="18"/>
          <w:szCs w:val="18"/>
        </w:rPr>
        <w:t>ri Vidya</w:t>
      </w:r>
    </w:p>
    <w:p w14:paraId="32120C01" w14:textId="49BACCE2" w:rsidR="005F7D00" w:rsidRPr="00914A95" w:rsidRDefault="00DF2791" w:rsidP="00BA3E76">
      <w:pPr>
        <w:pStyle w:val="Subtitle"/>
        <w:spacing w:after="0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>660-600- 7389</w:t>
      </w:r>
    </w:p>
    <w:p w14:paraId="2E18EB79" w14:textId="3840BB73" w:rsidR="00856EC2" w:rsidRPr="00914A95" w:rsidRDefault="006B055A" w:rsidP="00BA3E76">
      <w:pPr>
        <w:rPr>
          <w:sz w:val="18"/>
          <w:szCs w:val="18"/>
        </w:rPr>
      </w:pPr>
      <w:r w:rsidRPr="00914A95">
        <w:rPr>
          <w:rFonts w:ascii="Times New Roman" w:hAnsi="Times New Roman" w:cs="Times New Roman"/>
          <w:sz w:val="18"/>
          <w:szCs w:val="18"/>
        </w:rPr>
        <w:t xml:space="preserve"> </w:t>
      </w:r>
      <w:r w:rsidR="002F7F24" w:rsidRPr="00914A95">
        <w:rPr>
          <w:rFonts w:ascii="Times New Roman" w:hAnsi="Times New Roman" w:cs="Times New Roman"/>
          <w:sz w:val="18"/>
          <w:szCs w:val="18"/>
        </w:rPr>
        <w:t xml:space="preserve">                                        </w:t>
      </w:r>
      <w:r w:rsidR="003242FC" w:rsidRPr="00914A95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r w:rsidR="00914A95">
        <w:rPr>
          <w:rFonts w:ascii="Times New Roman" w:hAnsi="Times New Roman" w:cs="Times New Roman"/>
          <w:sz w:val="18"/>
          <w:szCs w:val="18"/>
        </w:rPr>
        <w:t xml:space="preserve">                            </w:t>
      </w:r>
      <w:r w:rsidR="003242FC" w:rsidRPr="00914A95">
        <w:rPr>
          <w:rFonts w:ascii="Times New Roman" w:hAnsi="Times New Roman" w:cs="Times New Roman"/>
          <w:sz w:val="18"/>
          <w:szCs w:val="18"/>
        </w:rPr>
        <w:t xml:space="preserve"> </w:t>
      </w:r>
      <w:hyperlink r:id="rId9" w:history="1">
        <w:r w:rsidR="003242FC" w:rsidRPr="00914A95">
          <w:rPr>
            <w:rStyle w:val="Hyperlink"/>
            <w:rFonts w:ascii="Times New Roman" w:hAnsi="Times New Roman" w:cs="Times New Roman"/>
            <w:sz w:val="18"/>
            <w:szCs w:val="18"/>
          </w:rPr>
          <w:t>vidya83045@gmail.com</w:t>
        </w:r>
      </w:hyperlink>
      <w:r w:rsidR="00721571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21617D" w:rsidRPr="00914A95">
        <w:rPr>
          <w:sz w:val="18"/>
          <w:szCs w:val="18"/>
        </w:rPr>
        <w:t xml:space="preserve"> </w:t>
      </w:r>
    </w:p>
    <w:p w14:paraId="0684AAD0" w14:textId="6EC59CB0" w:rsidR="00201BAD" w:rsidRPr="00914A95" w:rsidRDefault="00856EC2" w:rsidP="00BA3E76">
      <w:pPr>
        <w:rPr>
          <w:sz w:val="18"/>
          <w:szCs w:val="18"/>
        </w:rPr>
      </w:pPr>
      <w:r w:rsidRPr="00914A9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  <w:t xml:space="preserve"> </w:t>
      </w:r>
      <w:r w:rsidR="005F7D00" w:rsidRPr="00914A9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  <w:t>Professional Summary</w:t>
      </w:r>
    </w:p>
    <w:p w14:paraId="1ACABA57" w14:textId="0B2F85C2" w:rsidR="002230A4" w:rsidRPr="00914A95" w:rsidRDefault="00856EC2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With around </w:t>
      </w:r>
      <w:r w:rsidR="003E4349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2</w:t>
      </w:r>
      <w:r w:rsidR="002230A4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+ years of experience as a Python Developer &amp; Data Analyst, building scalable applications and delivering data-driven solutions.</w:t>
      </w:r>
    </w:p>
    <w:p w14:paraId="0D3B5E60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Strong hands-on expertise in Python development and SQL programming (queries, optimization, stored procedures, indexing, performance tuning).</w:t>
      </w:r>
    </w:p>
    <w:p w14:paraId="030B8758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Proficient in end-to-end application development, covering requirements gathering, design, coding, testing, deployment, and production support.</w:t>
      </w:r>
    </w:p>
    <w:p w14:paraId="2614171F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Skilled in data pipelines, ETL, data migration, and automation, streamlining workflows and reducing manual efforts across business operations.</w:t>
      </w:r>
    </w:p>
    <w:p w14:paraId="72CF8AD5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Experience with BI tools (Tableau, Power BI) to create dashboards, filters, and parameters, enabling real-time reporting and business insights.</w:t>
      </w:r>
    </w:p>
    <w:p w14:paraId="7C5781AC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Expertise in data analysis, transformation, validation, and cleaning to ensure high-quality, accurate, and actionable datasets.</w:t>
      </w:r>
    </w:p>
    <w:p w14:paraId="3C22A11F" w14:textId="77777777" w:rsidR="002230A4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Developed and secured RESTful APIs for seamless integration with third-party applications and internal systems.</w:t>
      </w:r>
    </w:p>
    <w:p w14:paraId="446E812A" w14:textId="78B0B975" w:rsidR="00073B44" w:rsidRPr="00073B44" w:rsidRDefault="00073B44" w:rsidP="00073B44">
      <w:pPr>
        <w:pStyle w:val="ListParagraph"/>
        <w:numPr>
          <w:ilvl w:val="0"/>
          <w:numId w:val="21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073B44">
        <w:rPr>
          <w:rFonts w:ascii="Times New Roman" w:hAnsi="Times New Roman" w:cs="Times New Roman"/>
          <w:color w:val="000000" w:themeColor="text1"/>
          <w:sz w:val="18"/>
          <w:szCs w:val="18"/>
        </w:rPr>
        <w:t>Experienced in cloud-based solutions, enterprise collaboration tools, and SaaS platforms with exposure to Salesforce CRM, Azure services, and serverless application development.</w:t>
      </w:r>
    </w:p>
    <w:p w14:paraId="45181C82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Strong knowledge of RDBMS (SQL Server, MySQL, Oracle, MongoDB) with experience in installation, configuration, and troubleshooting.</w:t>
      </w:r>
    </w:p>
    <w:p w14:paraId="42A01C76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Skilled in report generation and visualization to support decision-making for stakeholders and leadership.</w:t>
      </w:r>
    </w:p>
    <w:p w14:paraId="182AE2C0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Hands-on experience in writing reusable Python modules and automation scripts for data handling, validation, and reconciliation tasks.</w:t>
      </w:r>
    </w:p>
    <w:p w14:paraId="31F5BE96" w14:textId="77777777" w:rsidR="002230A4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Proficient in Microsoft Excel (formulas, pivot tables, graphs) and MS Access for advanced analysis and reporting.</w:t>
      </w:r>
    </w:p>
    <w:p w14:paraId="1B250290" w14:textId="381C5500" w:rsidR="000074D7" w:rsidRPr="00914A95" w:rsidRDefault="002230A4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Familiar with Agile methodology (Scrum, SDLC), sprint planning, and collaborative delivery with cross-functional teams.</w:t>
      </w:r>
    </w:p>
    <w:p w14:paraId="32F1ECCD" w14:textId="26974230" w:rsidR="00C226AA" w:rsidRPr="00914A95" w:rsidRDefault="00C226AA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Experience with collaborative tools such as JIRA, SharePoint, Rational Team Concert (RTC), and Clarity.</w:t>
      </w:r>
    </w:p>
    <w:p w14:paraId="6D504E1C" w14:textId="06164EEA" w:rsidR="00C226AA" w:rsidRPr="00914A95" w:rsidRDefault="00C226AA" w:rsidP="00BA3E76">
      <w:pPr>
        <w:pStyle w:val="Spac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Strong problem-solving, debugging, and troubleshooting abilities to quickly identify root causes and implement long-term fixes.</w:t>
      </w:r>
    </w:p>
    <w:p w14:paraId="20397515" w14:textId="77777777" w:rsidR="00C226AA" w:rsidRPr="00914A95" w:rsidRDefault="00C226AA" w:rsidP="00BA3E76">
      <w:pPr>
        <w:pStyle w:val="Space"/>
        <w:ind w:left="72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78E74438" w14:textId="527669E4" w:rsidR="00856EC2" w:rsidRPr="00914A95" w:rsidRDefault="00421DF7" w:rsidP="00BA3E76">
      <w:pPr>
        <w:pStyle w:val="Space"/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</w:pPr>
      <w:r w:rsidRPr="00914A9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  <w:t>Technical Skills</w:t>
      </w:r>
    </w:p>
    <w:tbl>
      <w:tblPr>
        <w:tblStyle w:val="TableGrid"/>
        <w:tblW w:w="10906" w:type="dxa"/>
        <w:tblLook w:val="04A0" w:firstRow="1" w:lastRow="0" w:firstColumn="1" w:lastColumn="0" w:noHBand="0" w:noVBand="1"/>
      </w:tblPr>
      <w:tblGrid>
        <w:gridCol w:w="3107"/>
        <w:gridCol w:w="7799"/>
      </w:tblGrid>
      <w:tr w:rsidR="0090200D" w:rsidRPr="00914A95" w14:paraId="5E79CC36" w14:textId="77777777" w:rsidTr="006E69A2">
        <w:trPr>
          <w:trHeight w:val="425"/>
        </w:trPr>
        <w:tc>
          <w:tcPr>
            <w:tcW w:w="3107" w:type="dxa"/>
          </w:tcPr>
          <w:p w14:paraId="31AB0B72" w14:textId="6A5BB9B5" w:rsidR="0090200D" w:rsidRPr="00914A95" w:rsidRDefault="008476B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14A9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Programming Languages</w:t>
            </w:r>
          </w:p>
        </w:tc>
        <w:tc>
          <w:tcPr>
            <w:tcW w:w="7799" w:type="dxa"/>
          </w:tcPr>
          <w:p w14:paraId="09E2D7B4" w14:textId="165ADC6E" w:rsidR="0090200D" w:rsidRPr="00914A95" w:rsidRDefault="008476B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Python, SQL, JavaScript, HTML, CSS</w:t>
            </w:r>
            <w:r w:rsidR="006E69A2"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 PowerShell</w:t>
            </w:r>
          </w:p>
        </w:tc>
      </w:tr>
      <w:tr w:rsidR="0090200D" w:rsidRPr="00914A95" w14:paraId="35F7BEB3" w14:textId="77777777" w:rsidTr="006E69A2">
        <w:trPr>
          <w:trHeight w:val="440"/>
        </w:trPr>
        <w:tc>
          <w:tcPr>
            <w:tcW w:w="3107" w:type="dxa"/>
          </w:tcPr>
          <w:p w14:paraId="019C19D3" w14:textId="48B9CDB0" w:rsidR="0090200D" w:rsidRPr="00914A95" w:rsidRDefault="008476B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914A9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Databases</w:t>
            </w:r>
          </w:p>
        </w:tc>
        <w:tc>
          <w:tcPr>
            <w:tcW w:w="7799" w:type="dxa"/>
          </w:tcPr>
          <w:p w14:paraId="5C975DD6" w14:textId="692DAA41" w:rsidR="0090200D" w:rsidRPr="00914A95" w:rsidRDefault="008476B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MySQL, Oracle, MS SQL Server, MongoDB</w:t>
            </w:r>
          </w:p>
        </w:tc>
      </w:tr>
      <w:tr w:rsidR="0090200D" w:rsidRPr="00914A95" w14:paraId="613ABF3A" w14:textId="77777777" w:rsidTr="006E69A2">
        <w:trPr>
          <w:trHeight w:val="425"/>
        </w:trPr>
        <w:tc>
          <w:tcPr>
            <w:tcW w:w="3107" w:type="dxa"/>
          </w:tcPr>
          <w:p w14:paraId="7C5BA3CD" w14:textId="71F4ABF9" w:rsidR="0090200D" w:rsidRPr="00914A95" w:rsidRDefault="008476B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914A9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Frameworks </w:t>
            </w:r>
            <w:r w:rsidR="006E69A2" w:rsidRPr="00914A9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&amp; Platforms</w:t>
            </w:r>
          </w:p>
        </w:tc>
        <w:tc>
          <w:tcPr>
            <w:tcW w:w="7799" w:type="dxa"/>
          </w:tcPr>
          <w:p w14:paraId="62A7FA50" w14:textId="761FAB9E" w:rsidR="0090200D" w:rsidRPr="00914A95" w:rsidRDefault="008476B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Django, Flask, React, Node.js</w:t>
            </w:r>
            <w:r w:rsidR="006E69A2"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 React, AWS (RDS, Lambda), Power BI /Tableau (basic reporting)</w:t>
            </w:r>
          </w:p>
        </w:tc>
      </w:tr>
      <w:tr w:rsidR="003771B7" w:rsidRPr="00914A95" w14:paraId="331B6CEE" w14:textId="77777777" w:rsidTr="006E69A2">
        <w:trPr>
          <w:trHeight w:val="440"/>
        </w:trPr>
        <w:tc>
          <w:tcPr>
            <w:tcW w:w="3107" w:type="dxa"/>
          </w:tcPr>
          <w:p w14:paraId="1D151819" w14:textId="17B3A09B" w:rsidR="003771B7" w:rsidRPr="00914A95" w:rsidRDefault="006E69A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14A9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Security Skills</w:t>
            </w:r>
          </w:p>
        </w:tc>
        <w:tc>
          <w:tcPr>
            <w:tcW w:w="7799" w:type="dxa"/>
          </w:tcPr>
          <w:p w14:paraId="4D4A368C" w14:textId="4A2992BC" w:rsidR="003771B7" w:rsidRPr="00914A95" w:rsidRDefault="006E69A2" w:rsidP="00BA3E76">
            <w:pPr>
              <w:pStyle w:val="Space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Threat Intelligence, Incident Response, Vulnerability Assessment, SOP Documentation, Security Policy Implementation</w:t>
            </w:r>
          </w:p>
        </w:tc>
      </w:tr>
      <w:tr w:rsidR="0090200D" w:rsidRPr="00914A95" w14:paraId="71815C89" w14:textId="77777777" w:rsidTr="006E69A2">
        <w:trPr>
          <w:trHeight w:val="440"/>
        </w:trPr>
        <w:tc>
          <w:tcPr>
            <w:tcW w:w="3107" w:type="dxa"/>
          </w:tcPr>
          <w:p w14:paraId="25C7110D" w14:textId="0BBFE49B" w:rsidR="0090200D" w:rsidRPr="00914A95" w:rsidRDefault="000166DA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14A9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Tools &amp;</w:t>
            </w:r>
            <w:r w:rsidR="00271540" w:rsidRPr="00914A9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platforms</w:t>
            </w:r>
          </w:p>
        </w:tc>
        <w:tc>
          <w:tcPr>
            <w:tcW w:w="7799" w:type="dxa"/>
          </w:tcPr>
          <w:p w14:paraId="60E5F8A9" w14:textId="4FCB6AE0" w:rsidR="0090200D" w:rsidRPr="00914A95" w:rsidRDefault="002E76D0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Git, JIRA, Docker, Postman,</w:t>
            </w:r>
            <w:r w:rsidR="006E69A2"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SharePoint, </w:t>
            </w:r>
            <w:r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VS Code</w:t>
            </w:r>
            <w:r w:rsidR="00BB2515"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r w:rsidR="00FD75ED"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Eclipse, Jupyter notebook, PyCharm, IntelliJ</w:t>
            </w:r>
          </w:p>
        </w:tc>
      </w:tr>
      <w:tr w:rsidR="0090200D" w:rsidRPr="00914A95" w14:paraId="6DF6C4B3" w14:textId="77777777" w:rsidTr="006E69A2">
        <w:trPr>
          <w:trHeight w:val="425"/>
        </w:trPr>
        <w:tc>
          <w:tcPr>
            <w:tcW w:w="3107" w:type="dxa"/>
          </w:tcPr>
          <w:p w14:paraId="0AC7D840" w14:textId="6A11D233" w:rsidR="0090200D" w:rsidRPr="00914A95" w:rsidRDefault="008476B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914A9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Core Strengths</w:t>
            </w:r>
          </w:p>
        </w:tc>
        <w:tc>
          <w:tcPr>
            <w:tcW w:w="7799" w:type="dxa"/>
          </w:tcPr>
          <w:p w14:paraId="2FBFD90E" w14:textId="3A171AAE" w:rsidR="0090200D" w:rsidRPr="00914A95" w:rsidRDefault="008476B2" w:rsidP="00BA3E76">
            <w:pPr>
              <w:pStyle w:val="Space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Backend Development, Data Handling, API Integration,</w:t>
            </w:r>
            <w:r w:rsidR="006E69A2"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Security Monitoring,</w:t>
            </w:r>
            <w:r w:rsidRPr="00914A9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Problem Solving</w:t>
            </w:r>
          </w:p>
        </w:tc>
      </w:tr>
    </w:tbl>
    <w:p w14:paraId="48A6BA17" w14:textId="77777777" w:rsidR="005678FF" w:rsidRPr="00914A95" w:rsidRDefault="005678FF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105DEDA5" w14:textId="77777777" w:rsidR="00E60A91" w:rsidRPr="00914A95" w:rsidRDefault="00E60A91" w:rsidP="00BA3E76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</w:pPr>
      <w:r w:rsidRPr="00914A9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  <w:t>Work Experience</w:t>
      </w:r>
    </w:p>
    <w:p w14:paraId="7628182E" w14:textId="77777777" w:rsidR="0012386E" w:rsidRPr="00914A95" w:rsidRDefault="0012386E" w:rsidP="00BA3E76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</w:pPr>
    </w:p>
    <w:p w14:paraId="5B3677B8" w14:textId="20484806" w:rsidR="00476150" w:rsidRPr="00914A95" w:rsidRDefault="00476150" w:rsidP="00BA3E76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>Data Analyst</w:t>
      </w:r>
      <w:r w:rsidR="00D94D92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(Caterpillar)                                                                               </w:t>
      </w:r>
      <w:r w:rsid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                                                       </w:t>
      </w:r>
      <w:r w:rsidR="00D94D92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  </w:t>
      </w:r>
      <w:r w:rsidR="00004CEA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June </w:t>
      </w:r>
      <w:r w:rsidR="00BC24D9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2024 </w:t>
      </w:r>
      <w:r w:rsidR="00173E7B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>– Till Date</w:t>
      </w:r>
    </w:p>
    <w:p w14:paraId="7E7279C0" w14:textId="2DA5410C" w:rsidR="00E60A91" w:rsidRPr="00914A95" w:rsidRDefault="00750789" w:rsidP="00BA3E76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  <w:u w:val="single"/>
          <w:lang w:val="en-US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  <w:u w:val="single"/>
          <w:lang w:val="en-US"/>
        </w:rPr>
        <w:t>Responsibilities</w:t>
      </w:r>
    </w:p>
    <w:p w14:paraId="09F8B472" w14:textId="77777777" w:rsidR="00807EE1" w:rsidRPr="00914A95" w:rsidRDefault="00936D48" w:rsidP="00BA3E76">
      <w:pPr>
        <w:pStyle w:val="ListParagraph"/>
        <w:numPr>
          <w:ilvl w:val="0"/>
          <w:numId w:val="16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Developed and maintained high-performance backend services in Python, enabling seamless processing of large-scale financial data while ensuring scalability and reliability for production systems.</w:t>
      </w:r>
    </w:p>
    <w:p w14:paraId="0C7761BE" w14:textId="77777777" w:rsidR="00807EE1" w:rsidRPr="00914A95" w:rsidRDefault="00936D48" w:rsidP="00BA3E76">
      <w:pPr>
        <w:pStyle w:val="ListParagraph"/>
        <w:numPr>
          <w:ilvl w:val="0"/>
          <w:numId w:val="16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Designed and optimized complex SQL queries, views, and stored procedures, which reduced reporting latency by 30% and improved efficiency for financial data analysis and audits.</w:t>
      </w:r>
    </w:p>
    <w:p w14:paraId="4182A69B" w14:textId="42765308" w:rsidR="00936D48" w:rsidRPr="00914A95" w:rsidRDefault="00936D48" w:rsidP="00BA3E76">
      <w:pPr>
        <w:pStyle w:val="ListParagraph"/>
        <w:numPr>
          <w:ilvl w:val="0"/>
          <w:numId w:val="16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Automated daily transaction reconciliations using Python scripts, eliminating repetitive manual work, minimizing errors, and accelerating month-end closing activities for the finance team.</w:t>
      </w:r>
    </w:p>
    <w:p w14:paraId="0DB2FB3A" w14:textId="555E8818" w:rsidR="00936D48" w:rsidRPr="00914A95" w:rsidRDefault="00936D48" w:rsidP="00BA3E76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Collaborated with business analysts and stakeholders to deliver customized financial dashboards, empowering leadership with real-time insights and supporting faster decision-making.</w:t>
      </w:r>
    </w:p>
    <w:p w14:paraId="46D4C7B5" w14:textId="22620C24" w:rsidR="00936D48" w:rsidRPr="00914A95" w:rsidRDefault="00936D48" w:rsidP="00BA3E76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Implemented robust data validation and error-handling mechanisms within Python and SQL pipelines, reducing production failures by 40% and ensuring consistent, reliable outputs.</w:t>
      </w:r>
    </w:p>
    <w:p w14:paraId="13249DB5" w14:textId="70C2E184" w:rsidR="00936D48" w:rsidRPr="00914A95" w:rsidRDefault="00936D48" w:rsidP="00BA3E76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Developed and secured RESTful APIs for integration with third-party payment gateways and internal systems, while also streamlining large-scale data migrations to maintain 100% accuracy.</w:t>
      </w:r>
    </w:p>
    <w:p w14:paraId="3CF9133A" w14:textId="77777777" w:rsidR="007E1F1A" w:rsidRPr="00914A95" w:rsidRDefault="007E1F1A" w:rsidP="007E1F1A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Conducted vulnerability assessments and risk mitigation by validating datasets, ensuring compliance with internal security standards.</w:t>
      </w:r>
    </w:p>
    <w:p w14:paraId="0588DBA2" w14:textId="230DDCC7" w:rsidR="00936D48" w:rsidRPr="00914A95" w:rsidRDefault="00936D48" w:rsidP="00BA3E76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>Contributed to quality assurance by assisting in unit testing, peer code reviews, and enforcing best practices, ensuring high maintainability and defect-free code deliveries.</w:t>
      </w:r>
    </w:p>
    <w:p w14:paraId="61280DB9" w14:textId="6E5E7ACA" w:rsidR="00197AA4" w:rsidRPr="00914A95" w:rsidRDefault="00936D48" w:rsidP="00BA3E76">
      <w:pPr>
        <w:pStyle w:val="ListParagraph"/>
        <w:numPr>
          <w:ilvl w:val="0"/>
          <w:numId w:val="17"/>
        </w:numPr>
        <w:jc w:val="left"/>
        <w:rPr>
          <w:rFonts w:ascii="Times New Roman" w:hAnsi="Times New Roman" w:cs="Times New Roman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Mentored junior developers on Python and SQL best practices, fostering a culture of knowledge sharing, improving code quality, and strengthening overall team productivity.</w:t>
      </w:r>
    </w:p>
    <w:p w14:paraId="197AA699" w14:textId="4133913A" w:rsidR="00056B9F" w:rsidRPr="00914A95" w:rsidRDefault="00F60E83" w:rsidP="00BA3E76">
      <w:p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Environment:</w:t>
      </w: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Python, Django, SQL, Pandas, NumPy, Tableau, Power BI, AWS (EC2, Lambda, S3), REST APIs, Git, Agile methodology.</w:t>
      </w:r>
    </w:p>
    <w:p w14:paraId="5E02DA8F" w14:textId="77777777" w:rsidR="00F60E83" w:rsidRPr="00914A95" w:rsidRDefault="00F60E83" w:rsidP="00BA3E76">
      <w:pPr>
        <w:jc w:val="left"/>
        <w:rPr>
          <w:rFonts w:ascii="Times New Roman" w:hAnsi="Times New Roman" w:cs="Times New Roman"/>
          <w:sz w:val="18"/>
          <w:szCs w:val="18"/>
        </w:rPr>
      </w:pPr>
    </w:p>
    <w:p w14:paraId="2A2CE594" w14:textId="39966253" w:rsidR="00D87638" w:rsidRPr="00914A95" w:rsidRDefault="00D87638" w:rsidP="00BA3E76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>Data Analyst</w:t>
      </w:r>
      <w:r w:rsidR="00056877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(Caterpillar)                                                                         </w:t>
      </w:r>
      <w:r w:rsid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                                                        </w:t>
      </w:r>
      <w:r w:rsidR="00056877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       Sep 2023 –</w:t>
      </w:r>
      <w:r w:rsidR="00BC24D9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</w:t>
      </w:r>
      <w:r w:rsidR="00004CEA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>May</w:t>
      </w:r>
      <w:r w:rsidR="00BC24D9" w:rsidRPr="00914A95">
        <w:rPr>
          <w:rFonts w:ascii="Times New Roman" w:hAnsi="Times New Roman" w:cs="Times New Roman"/>
          <w:color w:val="000000" w:themeColor="text1"/>
          <w:sz w:val="18"/>
          <w:szCs w:val="18"/>
          <w:lang w:val="en-US"/>
        </w:rPr>
        <w:t xml:space="preserve"> 2024</w:t>
      </w:r>
    </w:p>
    <w:p w14:paraId="479D1F14" w14:textId="06FB94A6" w:rsidR="00E60A91" w:rsidRPr="00914A95" w:rsidRDefault="00750789" w:rsidP="00BA3E76">
      <w:pPr>
        <w:pStyle w:val="Heading2"/>
        <w:rPr>
          <w:rFonts w:ascii="Times New Roman" w:hAnsi="Times New Roman" w:cs="Times New Roman"/>
          <w:color w:val="000000" w:themeColor="text1"/>
          <w:sz w:val="18"/>
          <w:szCs w:val="18"/>
          <w:u w:val="single"/>
          <w:lang w:val="en-US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  <w:u w:val="single"/>
          <w:lang w:val="en-US"/>
        </w:rPr>
        <w:t>Responsibilities:</w:t>
      </w:r>
    </w:p>
    <w:p w14:paraId="367F3E9D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Designed and developed Python applications to manage retail sales and inventory processes, ensuring smooth end-to-end operations.</w:t>
      </w:r>
    </w:p>
    <w:p w14:paraId="68FAD83C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These applications improved transaction accuracy and streamlined the management of large product catalogs.</w:t>
      </w:r>
    </w:p>
    <w:p w14:paraId="65221C9F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Created and optimized SQL queries, scripts, and stored procedures to efficiently process large volumes of structured data.</w:t>
      </w:r>
    </w:p>
    <w:p w14:paraId="6AF061B7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This reduced execution times and enhanced database performance for critical reporting tasks.</w:t>
      </w:r>
    </w:p>
    <w:p w14:paraId="6024BEF1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Integrated APIs from internal and external systems to synchronize product, pricing, and inventory information across multiple platforms.</w:t>
      </w:r>
    </w:p>
    <w:p w14:paraId="38C34250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This integration reduced data discrepancies and improved consistency across sales channels.</w:t>
      </w:r>
    </w:p>
    <w:p w14:paraId="114C1465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Collaborated with cross-functional teams including analysts, testers, and project managers to deliver complete solutions.</w:t>
      </w:r>
    </w:p>
    <w:p w14:paraId="1B1CD067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Ensured projects were completed within scope, timelines, and with high client satisfaction.</w:t>
      </w:r>
    </w:p>
    <w:p w14:paraId="50C551A2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Provided ongoing support for live production applications, resolving issues quickly to minimize downtime.</w:t>
      </w:r>
    </w:p>
    <w:p w14:paraId="71E0D882" w14:textId="77777777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Implemented monitoring and troubleshooting tools that ensured smooth and reliable day-to-day operations.</w:t>
      </w:r>
    </w:p>
    <w:p w14:paraId="0AEE27AF" w14:textId="77777777" w:rsidR="00A81DAF" w:rsidRPr="00914A95" w:rsidRDefault="00A81DAF" w:rsidP="00A81DAF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Built automated data pipelines for monitoring and anomaly detection, reducing manual security checks.</w:t>
      </w:r>
    </w:p>
    <w:p w14:paraId="2D5D5888" w14:textId="364CCA93" w:rsidR="002C07FB" w:rsidRPr="00914A95" w:rsidRDefault="00A81DAF" w:rsidP="00A81DAF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Conducted security log analysis using Python/Bash, identifying patterns related to system errors and suspicious activities.</w:t>
      </w:r>
    </w:p>
    <w:p w14:paraId="3195A08B" w14:textId="0FDD9364" w:rsidR="002C07FB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Enhanced database performance by fine-tuning queries, adding indexes, and restructuring tables where necessary.</w:t>
      </w:r>
      <w:r w:rsidR="00094493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These improvements led to faster reporting and reduced system resource usage.</w:t>
      </w:r>
    </w:p>
    <w:p w14:paraId="2E773557" w14:textId="77777777" w:rsidR="00094493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Developed Python scripts to automate inventory management, handling stock updates, replenishments, and error checks.</w:t>
      </w:r>
      <w:r w:rsidR="00094493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This automation simplified operations, reduced manual intervention, and lowered error rates.</w:t>
      </w:r>
    </w:p>
    <w:p w14:paraId="5C4E95AD" w14:textId="0312DF62" w:rsidR="00985D8D" w:rsidRPr="00914A95" w:rsidRDefault="002C07FB" w:rsidP="00BA3E76">
      <w:pPr>
        <w:pStyle w:val="Space"/>
        <w:numPr>
          <w:ilvl w:val="0"/>
          <w:numId w:val="19"/>
        </w:numPr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Prepared comprehensive technical documentation and conducted knowledge transfer sessions for client teams.</w:t>
      </w:r>
      <w:r w:rsidR="00094493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This made the applications easier to maintain, scalable, and adaptable for future requirements.</w:t>
      </w:r>
    </w:p>
    <w:p w14:paraId="15456BA0" w14:textId="34693ACD" w:rsidR="00F60E83" w:rsidRPr="00914A95" w:rsidRDefault="00F60E83" w:rsidP="00BA3E76">
      <w:pPr>
        <w:pStyle w:val="Space"/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Environment:</w:t>
      </w: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Python, Django, Flask, SQL, Pandas, NumPy, Matplotlib, Tableau, AWS (S3, EC2), REST APIs, Jupyter Notebook, Git, Agile methodology.</w:t>
      </w:r>
    </w:p>
    <w:p w14:paraId="3BD8B995" w14:textId="77777777" w:rsidR="00094493" w:rsidRPr="00914A95" w:rsidRDefault="00094493" w:rsidP="00BA3E76">
      <w:pPr>
        <w:pStyle w:val="Space"/>
        <w:ind w:left="720"/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0C855814" w14:textId="30680D0B" w:rsidR="00E60A91" w:rsidRPr="00914A95" w:rsidRDefault="000D3F03" w:rsidP="00BA3E76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</w:pPr>
      <w:r w:rsidRPr="00914A9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  <w:t>Academics</w:t>
      </w:r>
    </w:p>
    <w:p w14:paraId="79E244E1" w14:textId="2D80E1AC" w:rsidR="00C140EE" w:rsidRPr="00914A95" w:rsidRDefault="00C140EE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Northwest Missouri State University – Maryville, MO</w:t>
      </w:r>
      <w:r w:rsidR="00AB78CE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, USA</w:t>
      </w:r>
    </w:p>
    <w:p w14:paraId="787969FD" w14:textId="30B8636F" w:rsidR="00C140EE" w:rsidRPr="00914A95" w:rsidRDefault="00C140EE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M</w:t>
      </w:r>
      <w:r w:rsidR="00D13AF6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ajor in </w:t>
      </w: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Computer and Information Sciences </w:t>
      </w:r>
    </w:p>
    <w:p w14:paraId="64E411A8" w14:textId="77777777" w:rsidR="00C140EE" w:rsidRPr="00914A95" w:rsidRDefault="00C140EE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6CB2744B" w14:textId="77777777" w:rsidR="006963A3" w:rsidRPr="00914A95" w:rsidRDefault="00C140EE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Bachelor of Computer Applications – India</w:t>
      </w:r>
    </w:p>
    <w:p w14:paraId="7B91AB5F" w14:textId="6220EB1F" w:rsidR="00E60A91" w:rsidRPr="00914A95" w:rsidRDefault="006963A3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Osmania University</w:t>
      </w:r>
      <w:r w:rsidR="00C140EE"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</w:p>
    <w:p w14:paraId="0F426AA8" w14:textId="77777777" w:rsidR="00BA754F" w:rsidRPr="00914A95" w:rsidRDefault="00BA754F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5389B3FC" w14:textId="77777777" w:rsidR="00BA754F" w:rsidRPr="00914A95" w:rsidRDefault="00BA754F" w:rsidP="00BA3E76">
      <w:pPr>
        <w:pStyle w:val="Space"/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</w:pPr>
      <w:r w:rsidRPr="00914A95"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u w:val="single"/>
        </w:rPr>
        <w:t>Certifications</w:t>
      </w:r>
    </w:p>
    <w:p w14:paraId="2EE919A7" w14:textId="01988743" w:rsidR="00BA754F" w:rsidRPr="00914A95" w:rsidRDefault="00BA754F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14A95">
        <w:rPr>
          <w:rFonts w:ascii="Times New Roman" w:hAnsi="Times New Roman" w:cs="Times New Roman"/>
          <w:color w:val="000000" w:themeColor="text1"/>
          <w:sz w:val="18"/>
          <w:szCs w:val="18"/>
        </w:rPr>
        <w:t>AWS Certified Data Analytics Specialty (DAS – C01) Training</w:t>
      </w:r>
    </w:p>
    <w:p w14:paraId="0727E054" w14:textId="77777777" w:rsidR="00AA0E6F" w:rsidRPr="00914A95" w:rsidRDefault="00AA0E6F" w:rsidP="00BA3E76">
      <w:pPr>
        <w:pStyle w:val="Space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564737A1" w14:textId="77777777" w:rsidR="00E07B10" w:rsidRPr="00914A95" w:rsidRDefault="00E07B10" w:rsidP="00BA3E76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E07B10" w:rsidRPr="00914A95" w:rsidSect="00240284">
      <w:type w:val="continuous"/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5E9D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F0BA5"/>
    <w:multiLevelType w:val="hybridMultilevel"/>
    <w:tmpl w:val="CB04E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16671E"/>
    <w:multiLevelType w:val="hybridMultilevel"/>
    <w:tmpl w:val="80DAD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07A4B"/>
    <w:multiLevelType w:val="hybridMultilevel"/>
    <w:tmpl w:val="B1F21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35BFA"/>
    <w:multiLevelType w:val="hybridMultilevel"/>
    <w:tmpl w:val="7FDC97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83FA7"/>
    <w:multiLevelType w:val="hybridMultilevel"/>
    <w:tmpl w:val="64EE6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41856"/>
    <w:multiLevelType w:val="multilevel"/>
    <w:tmpl w:val="B48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E4992"/>
    <w:multiLevelType w:val="hybridMultilevel"/>
    <w:tmpl w:val="5C9AF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F1A76"/>
    <w:multiLevelType w:val="hybridMultilevel"/>
    <w:tmpl w:val="A354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A3F69"/>
    <w:multiLevelType w:val="hybridMultilevel"/>
    <w:tmpl w:val="B156B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80AA2"/>
    <w:multiLevelType w:val="hybridMultilevel"/>
    <w:tmpl w:val="567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31555"/>
    <w:multiLevelType w:val="hybridMultilevel"/>
    <w:tmpl w:val="3684C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D956AE"/>
    <w:multiLevelType w:val="hybridMultilevel"/>
    <w:tmpl w:val="4F084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251F30"/>
    <w:multiLevelType w:val="hybridMultilevel"/>
    <w:tmpl w:val="65F01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148E3"/>
    <w:multiLevelType w:val="hybridMultilevel"/>
    <w:tmpl w:val="C420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3"/>
  </w:num>
  <w:num w:numId="2" w16cid:durableId="608776046">
    <w:abstractNumId w:val="11"/>
  </w:num>
  <w:num w:numId="3" w16cid:durableId="1943804326">
    <w:abstractNumId w:val="17"/>
  </w:num>
  <w:num w:numId="4" w16cid:durableId="1027216805">
    <w:abstractNumId w:val="20"/>
  </w:num>
  <w:num w:numId="5" w16cid:durableId="465663499">
    <w:abstractNumId w:val="14"/>
  </w:num>
  <w:num w:numId="6" w16cid:durableId="625738528">
    <w:abstractNumId w:val="13"/>
  </w:num>
  <w:num w:numId="7" w16cid:durableId="36469057">
    <w:abstractNumId w:val="0"/>
  </w:num>
  <w:num w:numId="8" w16cid:durableId="1132404362">
    <w:abstractNumId w:val="15"/>
  </w:num>
  <w:num w:numId="9" w16cid:durableId="628442037">
    <w:abstractNumId w:val="12"/>
  </w:num>
  <w:num w:numId="10" w16cid:durableId="935401185">
    <w:abstractNumId w:val="19"/>
  </w:num>
  <w:num w:numId="11" w16cid:durableId="506293595">
    <w:abstractNumId w:val="5"/>
  </w:num>
  <w:num w:numId="12" w16cid:durableId="1662156734">
    <w:abstractNumId w:val="7"/>
  </w:num>
  <w:num w:numId="13" w16cid:durableId="196238773">
    <w:abstractNumId w:val="10"/>
  </w:num>
  <w:num w:numId="14" w16cid:durableId="483084936">
    <w:abstractNumId w:val="6"/>
  </w:num>
  <w:num w:numId="15" w16cid:durableId="246042422">
    <w:abstractNumId w:val="4"/>
  </w:num>
  <w:num w:numId="16" w16cid:durableId="96412859">
    <w:abstractNumId w:val="18"/>
  </w:num>
  <w:num w:numId="17" w16cid:durableId="34082236">
    <w:abstractNumId w:val="8"/>
  </w:num>
  <w:num w:numId="18" w16cid:durableId="964384139">
    <w:abstractNumId w:val="1"/>
  </w:num>
  <w:num w:numId="19" w16cid:durableId="418063579">
    <w:abstractNumId w:val="9"/>
  </w:num>
  <w:num w:numId="20" w16cid:durableId="556475924">
    <w:abstractNumId w:val="2"/>
  </w:num>
  <w:num w:numId="21" w16cid:durableId="5499990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00"/>
    <w:rsid w:val="00000611"/>
    <w:rsid w:val="00004CEA"/>
    <w:rsid w:val="000074D7"/>
    <w:rsid w:val="000163A8"/>
    <w:rsid w:val="000166DA"/>
    <w:rsid w:val="000429E8"/>
    <w:rsid w:val="00047EEA"/>
    <w:rsid w:val="00054E9B"/>
    <w:rsid w:val="00056877"/>
    <w:rsid w:val="00056B9F"/>
    <w:rsid w:val="00073B44"/>
    <w:rsid w:val="00073B95"/>
    <w:rsid w:val="00076D9D"/>
    <w:rsid w:val="000807FC"/>
    <w:rsid w:val="00094493"/>
    <w:rsid w:val="000A0296"/>
    <w:rsid w:val="000A285D"/>
    <w:rsid w:val="000B516B"/>
    <w:rsid w:val="000C4A01"/>
    <w:rsid w:val="000D0F35"/>
    <w:rsid w:val="000D3F03"/>
    <w:rsid w:val="000E43A9"/>
    <w:rsid w:val="000F59E8"/>
    <w:rsid w:val="001112E9"/>
    <w:rsid w:val="0011612F"/>
    <w:rsid w:val="0011663F"/>
    <w:rsid w:val="00117E20"/>
    <w:rsid w:val="0012386E"/>
    <w:rsid w:val="00124A30"/>
    <w:rsid w:val="00132ADC"/>
    <w:rsid w:val="001474AE"/>
    <w:rsid w:val="00151B8D"/>
    <w:rsid w:val="0016554B"/>
    <w:rsid w:val="00173BE6"/>
    <w:rsid w:val="00173E7B"/>
    <w:rsid w:val="00197AA4"/>
    <w:rsid w:val="001A7B22"/>
    <w:rsid w:val="001B3414"/>
    <w:rsid w:val="001C6B76"/>
    <w:rsid w:val="001D27F7"/>
    <w:rsid w:val="001D3991"/>
    <w:rsid w:val="001E113D"/>
    <w:rsid w:val="001E74FB"/>
    <w:rsid w:val="001F54B6"/>
    <w:rsid w:val="00201BAD"/>
    <w:rsid w:val="00210A99"/>
    <w:rsid w:val="0021617D"/>
    <w:rsid w:val="002230A4"/>
    <w:rsid w:val="002343D5"/>
    <w:rsid w:val="00240284"/>
    <w:rsid w:val="002437A3"/>
    <w:rsid w:val="00244BC9"/>
    <w:rsid w:val="0025029B"/>
    <w:rsid w:val="00252A64"/>
    <w:rsid w:val="0025570E"/>
    <w:rsid w:val="00257458"/>
    <w:rsid w:val="00271540"/>
    <w:rsid w:val="002C07FB"/>
    <w:rsid w:val="002E5A53"/>
    <w:rsid w:val="002E76D0"/>
    <w:rsid w:val="002F4C8F"/>
    <w:rsid w:val="002F7F24"/>
    <w:rsid w:val="00310F03"/>
    <w:rsid w:val="003242FC"/>
    <w:rsid w:val="00331963"/>
    <w:rsid w:val="00343E05"/>
    <w:rsid w:val="00364306"/>
    <w:rsid w:val="00376AE5"/>
    <w:rsid w:val="003771B7"/>
    <w:rsid w:val="003E0A2C"/>
    <w:rsid w:val="003E4349"/>
    <w:rsid w:val="003F2F97"/>
    <w:rsid w:val="003F7D61"/>
    <w:rsid w:val="0041159C"/>
    <w:rsid w:val="00421DF7"/>
    <w:rsid w:val="00453752"/>
    <w:rsid w:val="00475B42"/>
    <w:rsid w:val="00476150"/>
    <w:rsid w:val="00477EE5"/>
    <w:rsid w:val="00483828"/>
    <w:rsid w:val="00491A99"/>
    <w:rsid w:val="004A167D"/>
    <w:rsid w:val="004B096D"/>
    <w:rsid w:val="004B79C8"/>
    <w:rsid w:val="005033F2"/>
    <w:rsid w:val="0051228E"/>
    <w:rsid w:val="00534932"/>
    <w:rsid w:val="005521DA"/>
    <w:rsid w:val="0055362C"/>
    <w:rsid w:val="005605AA"/>
    <w:rsid w:val="00560AE9"/>
    <w:rsid w:val="005678FF"/>
    <w:rsid w:val="005743A5"/>
    <w:rsid w:val="0057694E"/>
    <w:rsid w:val="005843B9"/>
    <w:rsid w:val="005933EA"/>
    <w:rsid w:val="005A09CF"/>
    <w:rsid w:val="005B0733"/>
    <w:rsid w:val="005B4E28"/>
    <w:rsid w:val="005B79DF"/>
    <w:rsid w:val="005C2F72"/>
    <w:rsid w:val="005E487C"/>
    <w:rsid w:val="005F106A"/>
    <w:rsid w:val="005F604E"/>
    <w:rsid w:val="005F7425"/>
    <w:rsid w:val="005F7D00"/>
    <w:rsid w:val="00600BA4"/>
    <w:rsid w:val="00612A31"/>
    <w:rsid w:val="006439B5"/>
    <w:rsid w:val="0065426E"/>
    <w:rsid w:val="00655012"/>
    <w:rsid w:val="006717A0"/>
    <w:rsid w:val="00682CF9"/>
    <w:rsid w:val="00686E87"/>
    <w:rsid w:val="00692E88"/>
    <w:rsid w:val="006963A3"/>
    <w:rsid w:val="006B055A"/>
    <w:rsid w:val="006B29A0"/>
    <w:rsid w:val="006C6B99"/>
    <w:rsid w:val="006E53C8"/>
    <w:rsid w:val="006E69A2"/>
    <w:rsid w:val="006F05EE"/>
    <w:rsid w:val="00702120"/>
    <w:rsid w:val="00707E8C"/>
    <w:rsid w:val="00721571"/>
    <w:rsid w:val="00724D2D"/>
    <w:rsid w:val="00747E55"/>
    <w:rsid w:val="00747EB7"/>
    <w:rsid w:val="00750789"/>
    <w:rsid w:val="00761637"/>
    <w:rsid w:val="0076780B"/>
    <w:rsid w:val="00783A85"/>
    <w:rsid w:val="00787336"/>
    <w:rsid w:val="007959E0"/>
    <w:rsid w:val="007E1F1A"/>
    <w:rsid w:val="007E361D"/>
    <w:rsid w:val="00804E11"/>
    <w:rsid w:val="008067C6"/>
    <w:rsid w:val="0080691E"/>
    <w:rsid w:val="00807EE1"/>
    <w:rsid w:val="00822C0B"/>
    <w:rsid w:val="008476B2"/>
    <w:rsid w:val="008544C7"/>
    <w:rsid w:val="00856EC2"/>
    <w:rsid w:val="00860A11"/>
    <w:rsid w:val="00890D2D"/>
    <w:rsid w:val="008A1456"/>
    <w:rsid w:val="008A688B"/>
    <w:rsid w:val="008B3171"/>
    <w:rsid w:val="008C57C3"/>
    <w:rsid w:val="0090200D"/>
    <w:rsid w:val="00903A37"/>
    <w:rsid w:val="009051D6"/>
    <w:rsid w:val="00914A95"/>
    <w:rsid w:val="00914EDB"/>
    <w:rsid w:val="00917106"/>
    <w:rsid w:val="0092192F"/>
    <w:rsid w:val="00930829"/>
    <w:rsid w:val="00932489"/>
    <w:rsid w:val="00936D48"/>
    <w:rsid w:val="0094305B"/>
    <w:rsid w:val="009530FC"/>
    <w:rsid w:val="00956906"/>
    <w:rsid w:val="00957804"/>
    <w:rsid w:val="0096275A"/>
    <w:rsid w:val="0098219A"/>
    <w:rsid w:val="00985D8D"/>
    <w:rsid w:val="009979E2"/>
    <w:rsid w:val="009A63E3"/>
    <w:rsid w:val="009C26CA"/>
    <w:rsid w:val="009C563B"/>
    <w:rsid w:val="00A01762"/>
    <w:rsid w:val="00A145F3"/>
    <w:rsid w:val="00A15431"/>
    <w:rsid w:val="00A23BFB"/>
    <w:rsid w:val="00A37862"/>
    <w:rsid w:val="00A462BC"/>
    <w:rsid w:val="00A50862"/>
    <w:rsid w:val="00A5712B"/>
    <w:rsid w:val="00A6672A"/>
    <w:rsid w:val="00A81DAF"/>
    <w:rsid w:val="00A82134"/>
    <w:rsid w:val="00AA0E6F"/>
    <w:rsid w:val="00AB1AB4"/>
    <w:rsid w:val="00AB3203"/>
    <w:rsid w:val="00AB5F40"/>
    <w:rsid w:val="00AB78CE"/>
    <w:rsid w:val="00AC36CB"/>
    <w:rsid w:val="00AD63FA"/>
    <w:rsid w:val="00AE1633"/>
    <w:rsid w:val="00B0081C"/>
    <w:rsid w:val="00B11D21"/>
    <w:rsid w:val="00B12952"/>
    <w:rsid w:val="00B141E2"/>
    <w:rsid w:val="00B17CF5"/>
    <w:rsid w:val="00B30F32"/>
    <w:rsid w:val="00B506AF"/>
    <w:rsid w:val="00B51E8D"/>
    <w:rsid w:val="00B5402D"/>
    <w:rsid w:val="00B65AB6"/>
    <w:rsid w:val="00B719EF"/>
    <w:rsid w:val="00B95F9A"/>
    <w:rsid w:val="00BA3E76"/>
    <w:rsid w:val="00BA5C12"/>
    <w:rsid w:val="00BA754F"/>
    <w:rsid w:val="00BB22AB"/>
    <w:rsid w:val="00BB2515"/>
    <w:rsid w:val="00BC24D9"/>
    <w:rsid w:val="00BC2926"/>
    <w:rsid w:val="00BD21AA"/>
    <w:rsid w:val="00BD70AE"/>
    <w:rsid w:val="00BD7DB6"/>
    <w:rsid w:val="00BE0C5B"/>
    <w:rsid w:val="00C12107"/>
    <w:rsid w:val="00C140EE"/>
    <w:rsid w:val="00C153E4"/>
    <w:rsid w:val="00C202A5"/>
    <w:rsid w:val="00C226AA"/>
    <w:rsid w:val="00C339EB"/>
    <w:rsid w:val="00C55204"/>
    <w:rsid w:val="00C66834"/>
    <w:rsid w:val="00C76F0F"/>
    <w:rsid w:val="00C85E97"/>
    <w:rsid w:val="00C94687"/>
    <w:rsid w:val="00CB2CE6"/>
    <w:rsid w:val="00CB468E"/>
    <w:rsid w:val="00CC2C84"/>
    <w:rsid w:val="00CC3ADC"/>
    <w:rsid w:val="00CD36B3"/>
    <w:rsid w:val="00CD4985"/>
    <w:rsid w:val="00D13AF6"/>
    <w:rsid w:val="00D458F6"/>
    <w:rsid w:val="00D55398"/>
    <w:rsid w:val="00D60F63"/>
    <w:rsid w:val="00D71BAA"/>
    <w:rsid w:val="00D87638"/>
    <w:rsid w:val="00D920AB"/>
    <w:rsid w:val="00D94D92"/>
    <w:rsid w:val="00DB568E"/>
    <w:rsid w:val="00DC22ED"/>
    <w:rsid w:val="00DC3F0E"/>
    <w:rsid w:val="00DF0D5F"/>
    <w:rsid w:val="00DF2791"/>
    <w:rsid w:val="00DF7A7B"/>
    <w:rsid w:val="00E044B8"/>
    <w:rsid w:val="00E07B10"/>
    <w:rsid w:val="00E125DE"/>
    <w:rsid w:val="00E25191"/>
    <w:rsid w:val="00E253F0"/>
    <w:rsid w:val="00E26F5C"/>
    <w:rsid w:val="00E3121D"/>
    <w:rsid w:val="00E320C0"/>
    <w:rsid w:val="00E359D8"/>
    <w:rsid w:val="00E60A91"/>
    <w:rsid w:val="00E67BE9"/>
    <w:rsid w:val="00E70AD9"/>
    <w:rsid w:val="00E724A0"/>
    <w:rsid w:val="00E7530F"/>
    <w:rsid w:val="00E7709C"/>
    <w:rsid w:val="00E96625"/>
    <w:rsid w:val="00EC3C52"/>
    <w:rsid w:val="00EC4E70"/>
    <w:rsid w:val="00ED004B"/>
    <w:rsid w:val="00ED3365"/>
    <w:rsid w:val="00EF189E"/>
    <w:rsid w:val="00EF1A03"/>
    <w:rsid w:val="00F311A6"/>
    <w:rsid w:val="00F31A32"/>
    <w:rsid w:val="00F44D00"/>
    <w:rsid w:val="00F60E83"/>
    <w:rsid w:val="00F620E8"/>
    <w:rsid w:val="00F97A4C"/>
    <w:rsid w:val="00FA1D98"/>
    <w:rsid w:val="00FA4216"/>
    <w:rsid w:val="00FB73E5"/>
    <w:rsid w:val="00FD2C30"/>
    <w:rsid w:val="00FD5333"/>
    <w:rsid w:val="00FD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2C47"/>
  <w15:chartTrackingRefBased/>
  <w15:docId w15:val="{B031B772-BF5E-438F-8A69-1BBD4C5E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91"/>
    <w:pPr>
      <w:spacing w:after="0"/>
      <w:jc w:val="both"/>
    </w:pPr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1"/>
    <w:pPr>
      <w:shd w:val="clear" w:color="auto" w:fill="E7E6E6" w:themeFill="background2"/>
      <w:spacing w:after="40"/>
      <w:outlineLvl w:val="0"/>
    </w:pPr>
    <w:rPr>
      <w:b/>
      <w:caps/>
      <w:color w:val="595959" w:themeColor="text1" w:themeTint="A6"/>
      <w:spacing w:val="40"/>
      <w:position w:val="9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0A91"/>
    <w:pPr>
      <w:tabs>
        <w:tab w:val="right" w:pos="9360"/>
      </w:tabs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4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66834"/>
    <w:rPr>
      <w:rFonts w:cs="Open Sans"/>
      <w:caps/>
      <w:color w:val="3B3838" w:themeColor="background2" w:themeShade="40"/>
      <w:sz w:val="28"/>
      <w:szCs w:val="28"/>
      <w:lang w:val="en-GB"/>
    </w:rPr>
  </w:style>
  <w:style w:type="paragraph" w:customStyle="1" w:styleId="ContactInfo">
    <w:name w:val="Contact Info"/>
    <w:basedOn w:val="Normal"/>
    <w:qFormat/>
    <w:rsid w:val="00E60A91"/>
    <w:pPr>
      <w:jc w:val="center"/>
    </w:pPr>
    <w:rPr>
      <w:rFonts w:cstheme="minorHAnsi"/>
      <w:color w:val="auto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0A91"/>
    <w:rPr>
      <w:rFonts w:cs="Open Sans"/>
      <w:b/>
      <w:caps/>
      <w:color w:val="595959" w:themeColor="text1" w:themeTint="A6"/>
      <w:spacing w:val="40"/>
      <w:position w:val="9"/>
      <w:sz w:val="26"/>
      <w:szCs w:val="24"/>
      <w:shd w:val="clear" w:color="auto" w:fill="E7E6E6" w:themeFill="background2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D60F6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E60A91"/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60A91"/>
    <w:rPr>
      <w:rFonts w:cs="Open Sans"/>
      <w:b/>
      <w:bCs/>
      <w:color w:val="767171" w:themeColor="background2" w:themeShade="80"/>
      <w:position w:val="8"/>
      <w:sz w:val="23"/>
      <w:szCs w:val="24"/>
      <w:lang w:val="en-GB"/>
    </w:rPr>
  </w:style>
  <w:style w:type="paragraph" w:styleId="ListBullet">
    <w:name w:val="List Bullet"/>
    <w:basedOn w:val="Normal"/>
    <w:uiPriority w:val="99"/>
    <w:rsid w:val="00E60A91"/>
    <w:pPr>
      <w:numPr>
        <w:numId w:val="7"/>
      </w:numPr>
      <w:spacing w:line="240" w:lineRule="auto"/>
      <w:ind w:left="720"/>
      <w:contextualSpacing/>
    </w:pPr>
  </w:style>
  <w:style w:type="paragraph" w:customStyle="1" w:styleId="Space">
    <w:name w:val="Space"/>
    <w:basedOn w:val="Normal"/>
    <w:qFormat/>
    <w:rsid w:val="009C26CA"/>
    <w:rPr>
      <w:sz w:val="22"/>
    </w:rPr>
  </w:style>
  <w:style w:type="table" w:styleId="TableGrid">
    <w:name w:val="Table Grid"/>
    <w:basedOn w:val="TableNormal"/>
    <w:uiPriority w:val="39"/>
    <w:rsid w:val="00E6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4E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vidya83045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ivi\AppData\Roaming\Microsoft\Templates\Simple%20proje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project manager resume.dotx</Template>
  <TotalTime>534</TotalTime>
  <Pages>2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vidhya</dc:creator>
  <cp:keywords/>
  <dc:description/>
  <cp:lastModifiedBy>sri vidya</cp:lastModifiedBy>
  <cp:revision>165</cp:revision>
  <cp:lastPrinted>2025-08-22T00:54:00Z</cp:lastPrinted>
  <dcterms:created xsi:type="dcterms:W3CDTF">2025-08-08T02:08:00Z</dcterms:created>
  <dcterms:modified xsi:type="dcterms:W3CDTF">2025-09-29T20:10:00Z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