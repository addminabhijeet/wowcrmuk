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CC5696" w14:textId="22984977" w:rsidR="000E040A" w:rsidRPr="000E040A" w:rsidRDefault="000E040A" w:rsidP="000E040A">
      <w:r w:rsidRPr="0077318F">
        <w:rPr>
          <w:bCs/>
          <w:sz w:val="24"/>
        </w:rPr>
        <w:t>Tabitha Githengu</w:t>
      </w:r>
      <w:r w:rsidRPr="000E040A">
        <w:br/>
        <w:t>Email: [</w:t>
      </w:r>
      <w:r>
        <w:t>tabithagithengu@gmail.com</w:t>
      </w:r>
      <w:r w:rsidRPr="000E040A">
        <w:t>] | Phone: [</w:t>
      </w:r>
      <w:r>
        <w:t>515-257-0290</w:t>
      </w:r>
      <w:r w:rsidRPr="000E040A">
        <w:t>] || Location: [</w:t>
      </w:r>
      <w:r>
        <w:t>Keller</w:t>
      </w:r>
      <w:r w:rsidRPr="000E040A">
        <w:t xml:space="preserve">, </w:t>
      </w:r>
      <w:r>
        <w:t>Texas</w:t>
      </w:r>
      <w:r w:rsidRPr="000E040A">
        <w:t>]</w:t>
      </w:r>
    </w:p>
    <w:p w14:paraId="742279D4" w14:textId="77777777" w:rsidR="000E040A" w:rsidRPr="000E040A" w:rsidRDefault="000E040A" w:rsidP="000E040A">
      <w:r w:rsidRPr="000E040A">
        <w:pict w14:anchorId="762FCAB5">
          <v:rect id="_x0000_i1073" style="width:0;height:1.5pt" o:hralign="center" o:hrstd="t" o:hr="t" fillcolor="#a0a0a0" stroked="f"/>
        </w:pict>
      </w:r>
    </w:p>
    <w:p w14:paraId="69A8A2D7" w14:textId="77777777" w:rsidR="000E040A" w:rsidRPr="000E040A" w:rsidRDefault="000E040A" w:rsidP="000E040A">
      <w:pPr>
        <w:rPr>
          <w:b w:val="0"/>
          <w:bCs/>
        </w:rPr>
      </w:pPr>
      <w:r w:rsidRPr="000E040A">
        <w:rPr>
          <w:bCs/>
        </w:rPr>
        <w:t>OBJECTIVE</w:t>
      </w:r>
      <w:r w:rsidRPr="000E040A">
        <w:br/>
      </w:r>
      <w:r w:rsidRPr="000E040A">
        <w:rPr>
          <w:b w:val="0"/>
          <w:bCs/>
        </w:rPr>
        <w:t>Highly motivated and detail-oriented Data Analytics graduate with a strong foundation in data analysis, statistical modeling, and business intelligence tools. Seeking an entry-level Data Analyst role where I can apply my analytical skills to drive data-driven decision-making.</w:t>
      </w:r>
    </w:p>
    <w:p w14:paraId="057C075F" w14:textId="77777777" w:rsidR="000E040A" w:rsidRPr="000E040A" w:rsidRDefault="000E040A" w:rsidP="000E040A">
      <w:r w:rsidRPr="000E040A">
        <w:pict w14:anchorId="228088DA">
          <v:rect id="_x0000_i1074" style="width:0;height:1.5pt" o:hralign="center" o:hrstd="t" o:hr="t" fillcolor="#a0a0a0" stroked="f"/>
        </w:pict>
      </w:r>
    </w:p>
    <w:p w14:paraId="02338542" w14:textId="3C890D8F" w:rsidR="000E040A" w:rsidRPr="000E040A" w:rsidRDefault="000E040A" w:rsidP="000E040A">
      <w:pPr>
        <w:rPr>
          <w:b w:val="0"/>
          <w:bCs/>
        </w:rPr>
      </w:pPr>
      <w:r w:rsidRPr="000E040A">
        <w:rPr>
          <w:bCs/>
        </w:rPr>
        <w:t>EDUCATION</w:t>
      </w:r>
      <w:r w:rsidRPr="000E040A">
        <w:br/>
      </w:r>
      <w:r w:rsidRPr="000E040A">
        <w:rPr>
          <w:bCs/>
        </w:rPr>
        <w:t>Bachelor of Science in Administration, Specialization in Data Analytics</w:t>
      </w:r>
      <w:r w:rsidRPr="000E040A">
        <w:br/>
      </w:r>
      <w:r>
        <w:t>Liberty University</w:t>
      </w:r>
      <w:r w:rsidRPr="000E040A">
        <w:t xml:space="preserve"> </w:t>
      </w:r>
      <w:r w:rsidRPr="000E040A">
        <w:rPr>
          <w:b w:val="0"/>
          <w:bCs/>
        </w:rPr>
        <w:t xml:space="preserve">– </w:t>
      </w:r>
      <w:r w:rsidRPr="0077318F">
        <w:rPr>
          <w:b w:val="0"/>
          <w:bCs/>
        </w:rPr>
        <w:t>Lynchburg</w:t>
      </w:r>
      <w:r w:rsidRPr="000E040A">
        <w:rPr>
          <w:b w:val="0"/>
          <w:bCs/>
        </w:rPr>
        <w:t xml:space="preserve">, </w:t>
      </w:r>
      <w:r w:rsidRPr="0077318F">
        <w:rPr>
          <w:b w:val="0"/>
          <w:bCs/>
        </w:rPr>
        <w:t>Virginia</w:t>
      </w:r>
      <w:r w:rsidRPr="000E040A">
        <w:rPr>
          <w:b w:val="0"/>
          <w:bCs/>
        </w:rPr>
        <w:br/>
      </w:r>
      <w:r w:rsidRPr="000E040A">
        <w:t>Graduated</w:t>
      </w:r>
      <w:r w:rsidRPr="000E040A">
        <w:rPr>
          <w:b w:val="0"/>
          <w:bCs/>
        </w:rPr>
        <w:t>: May 2024</w:t>
      </w:r>
      <w:r w:rsidRPr="000E040A">
        <w:br/>
        <w:t>Relevant Coursework</w:t>
      </w:r>
      <w:r w:rsidRPr="000E040A">
        <w:rPr>
          <w:b w:val="0"/>
          <w:bCs/>
        </w:rPr>
        <w:t>: Data Mining, Business Statistics, Database Management, Predictive Analytics, Econometrics, Data Visualization.</w:t>
      </w:r>
    </w:p>
    <w:p w14:paraId="0D8BDBDE" w14:textId="77777777" w:rsidR="000E040A" w:rsidRPr="000E040A" w:rsidRDefault="000E040A" w:rsidP="000E040A">
      <w:r w:rsidRPr="000E040A">
        <w:pict w14:anchorId="380ED9DA">
          <v:rect id="_x0000_i1075" style="width:0;height:1.5pt" o:hralign="center" o:hrstd="t" o:hr="t" fillcolor="#a0a0a0" stroked="f"/>
        </w:pict>
      </w:r>
    </w:p>
    <w:p w14:paraId="497E918B" w14:textId="77777777" w:rsidR="000E040A" w:rsidRPr="000E040A" w:rsidRDefault="000E040A" w:rsidP="000E040A">
      <w:r w:rsidRPr="000E040A">
        <w:rPr>
          <w:bCs/>
        </w:rPr>
        <w:t>TECHNICAL SKILLS</w:t>
      </w:r>
    </w:p>
    <w:p w14:paraId="17A24D54" w14:textId="77777777" w:rsidR="000E040A" w:rsidRPr="000E040A" w:rsidRDefault="000E040A" w:rsidP="000E040A">
      <w:pPr>
        <w:numPr>
          <w:ilvl w:val="0"/>
          <w:numId w:val="19"/>
        </w:numPr>
        <w:rPr>
          <w:b w:val="0"/>
          <w:bCs/>
        </w:rPr>
      </w:pPr>
      <w:r w:rsidRPr="000E040A">
        <w:rPr>
          <w:bCs/>
        </w:rPr>
        <w:t>Data Analysis &amp; Tools</w:t>
      </w:r>
      <w:r w:rsidRPr="000E040A">
        <w:rPr>
          <w:b w:val="0"/>
          <w:bCs/>
        </w:rPr>
        <w:t>: Excel (advanced), SQL, Python (Pandas, NumPy, Matplotlib), R, Power BI, Tableau.</w:t>
      </w:r>
    </w:p>
    <w:p w14:paraId="487D3C19" w14:textId="77777777" w:rsidR="000E040A" w:rsidRPr="000E040A" w:rsidRDefault="000E040A" w:rsidP="000E040A">
      <w:pPr>
        <w:numPr>
          <w:ilvl w:val="0"/>
          <w:numId w:val="19"/>
        </w:numPr>
      </w:pPr>
      <w:r w:rsidRPr="000E040A">
        <w:rPr>
          <w:bCs/>
        </w:rPr>
        <w:t>Database Management</w:t>
      </w:r>
      <w:r w:rsidRPr="000E040A">
        <w:t xml:space="preserve">: </w:t>
      </w:r>
      <w:r w:rsidRPr="000E040A">
        <w:rPr>
          <w:b w:val="0"/>
          <w:bCs/>
        </w:rPr>
        <w:t>MySQL, PostgreSQL.</w:t>
      </w:r>
    </w:p>
    <w:p w14:paraId="077767D9" w14:textId="77777777" w:rsidR="000E040A" w:rsidRPr="000E040A" w:rsidRDefault="000E040A" w:rsidP="000E040A">
      <w:pPr>
        <w:numPr>
          <w:ilvl w:val="0"/>
          <w:numId w:val="19"/>
        </w:numPr>
      </w:pPr>
      <w:r w:rsidRPr="000E040A">
        <w:rPr>
          <w:bCs/>
        </w:rPr>
        <w:t>Statistical Analysis</w:t>
      </w:r>
      <w:r w:rsidRPr="000E040A">
        <w:rPr>
          <w:b w:val="0"/>
          <w:bCs/>
        </w:rPr>
        <w:t>: Regression Analysis, Hypothesis Testing, A/B Testing, Time Series Forecasting</w:t>
      </w:r>
      <w:r w:rsidRPr="000E040A">
        <w:t>.</w:t>
      </w:r>
    </w:p>
    <w:p w14:paraId="0AD79E5E" w14:textId="77777777" w:rsidR="000E040A" w:rsidRPr="000E040A" w:rsidRDefault="000E040A" w:rsidP="000E040A">
      <w:pPr>
        <w:numPr>
          <w:ilvl w:val="0"/>
          <w:numId w:val="19"/>
        </w:numPr>
      </w:pPr>
      <w:r w:rsidRPr="000E040A">
        <w:rPr>
          <w:bCs/>
        </w:rPr>
        <w:t>Other Skills</w:t>
      </w:r>
      <w:r w:rsidRPr="000E040A">
        <w:t xml:space="preserve">: </w:t>
      </w:r>
      <w:r w:rsidRPr="000E040A">
        <w:rPr>
          <w:b w:val="0"/>
          <w:bCs/>
        </w:rPr>
        <w:t>Data Cleaning, Data Wrangling, Business Intelligence, Report Generation.</w:t>
      </w:r>
    </w:p>
    <w:p w14:paraId="0CE327E9" w14:textId="77777777" w:rsidR="000E040A" w:rsidRPr="000E040A" w:rsidRDefault="000E040A" w:rsidP="000E040A">
      <w:r w:rsidRPr="000E040A">
        <w:pict w14:anchorId="2CC8650D">
          <v:rect id="_x0000_i1076" style="width:0;height:1.5pt" o:hralign="center" o:hrstd="t" o:hr="t" fillcolor="#a0a0a0" stroked="f"/>
        </w:pict>
      </w:r>
    </w:p>
    <w:p w14:paraId="017ECC1F" w14:textId="77777777" w:rsidR="000E040A" w:rsidRPr="000E040A" w:rsidRDefault="000E040A" w:rsidP="000E040A">
      <w:r w:rsidRPr="000E040A">
        <w:rPr>
          <w:bCs/>
        </w:rPr>
        <w:t>ACADEMIC PROJECTS</w:t>
      </w:r>
    </w:p>
    <w:p w14:paraId="786976C2" w14:textId="77777777" w:rsidR="000E040A" w:rsidRPr="000E040A" w:rsidRDefault="000E040A" w:rsidP="000E040A">
      <w:r w:rsidRPr="000E040A">
        <w:rPr>
          <w:bCs/>
        </w:rPr>
        <w:t>Customer Churn Prediction</w:t>
      </w:r>
      <w:r w:rsidRPr="000E040A">
        <w:br/>
      </w:r>
      <w:r w:rsidRPr="000E040A">
        <w:rPr>
          <w:i/>
          <w:iCs/>
        </w:rPr>
        <w:t>University Data Analytics Capstone Project</w:t>
      </w:r>
    </w:p>
    <w:p w14:paraId="00FDE4D8" w14:textId="77777777" w:rsidR="000E040A" w:rsidRPr="000E040A" w:rsidRDefault="000E040A" w:rsidP="000E040A">
      <w:pPr>
        <w:numPr>
          <w:ilvl w:val="0"/>
          <w:numId w:val="20"/>
        </w:numPr>
        <w:rPr>
          <w:b w:val="0"/>
          <w:bCs/>
        </w:rPr>
      </w:pPr>
      <w:r w:rsidRPr="000E040A">
        <w:rPr>
          <w:b w:val="0"/>
          <w:bCs/>
        </w:rPr>
        <w:t>Used Python and SQL to analyze customer data for a telecommunications company.</w:t>
      </w:r>
    </w:p>
    <w:p w14:paraId="2740F4EF" w14:textId="77777777" w:rsidR="000E040A" w:rsidRPr="000E040A" w:rsidRDefault="000E040A" w:rsidP="000E040A">
      <w:pPr>
        <w:numPr>
          <w:ilvl w:val="0"/>
          <w:numId w:val="20"/>
        </w:numPr>
        <w:rPr>
          <w:b w:val="0"/>
          <w:bCs/>
        </w:rPr>
      </w:pPr>
      <w:r w:rsidRPr="000E040A">
        <w:rPr>
          <w:b w:val="0"/>
          <w:bCs/>
        </w:rPr>
        <w:t>Implemented a logistic regression model to predict customer churn with 85% accuracy.</w:t>
      </w:r>
    </w:p>
    <w:p w14:paraId="02012CBA" w14:textId="77777777" w:rsidR="000E040A" w:rsidRPr="000E040A" w:rsidRDefault="000E040A" w:rsidP="000E040A">
      <w:pPr>
        <w:numPr>
          <w:ilvl w:val="0"/>
          <w:numId w:val="20"/>
        </w:numPr>
        <w:rPr>
          <w:b w:val="0"/>
          <w:bCs/>
        </w:rPr>
      </w:pPr>
      <w:r w:rsidRPr="000E040A">
        <w:rPr>
          <w:b w:val="0"/>
          <w:bCs/>
        </w:rPr>
        <w:t>Presented findings to stakeholders, leading to proposed retention strategies that could potentially reduce churn by 10%.</w:t>
      </w:r>
    </w:p>
    <w:p w14:paraId="021D8785" w14:textId="77777777" w:rsidR="000E040A" w:rsidRPr="000E040A" w:rsidRDefault="000E040A" w:rsidP="000E040A">
      <w:pPr>
        <w:rPr>
          <w:b w:val="0"/>
          <w:bCs/>
        </w:rPr>
      </w:pPr>
      <w:r w:rsidRPr="000E040A">
        <w:rPr>
          <w:bCs/>
        </w:rPr>
        <w:t>Sales Data Visualization for Retail Chain</w:t>
      </w:r>
      <w:r w:rsidRPr="000E040A">
        <w:br/>
      </w:r>
      <w:r w:rsidRPr="000E040A">
        <w:rPr>
          <w:i/>
          <w:iCs/>
        </w:rPr>
        <w:t>Class Project – Data Visualization</w:t>
      </w:r>
    </w:p>
    <w:p w14:paraId="41E4AE08" w14:textId="77777777" w:rsidR="000E040A" w:rsidRPr="000E040A" w:rsidRDefault="000E040A" w:rsidP="000E040A">
      <w:pPr>
        <w:numPr>
          <w:ilvl w:val="0"/>
          <w:numId w:val="21"/>
        </w:numPr>
        <w:rPr>
          <w:b w:val="0"/>
          <w:bCs/>
        </w:rPr>
      </w:pPr>
      <w:r w:rsidRPr="000E040A">
        <w:rPr>
          <w:b w:val="0"/>
          <w:bCs/>
        </w:rPr>
        <w:t>Analyzed sales performance across multiple stores using Excel and Tableau.</w:t>
      </w:r>
    </w:p>
    <w:p w14:paraId="7CF53E47" w14:textId="77777777" w:rsidR="000E040A" w:rsidRPr="000E040A" w:rsidRDefault="000E040A" w:rsidP="000E040A">
      <w:pPr>
        <w:numPr>
          <w:ilvl w:val="0"/>
          <w:numId w:val="21"/>
        </w:numPr>
        <w:rPr>
          <w:b w:val="0"/>
          <w:bCs/>
        </w:rPr>
      </w:pPr>
      <w:r w:rsidRPr="000E040A">
        <w:rPr>
          <w:b w:val="0"/>
          <w:bCs/>
        </w:rPr>
        <w:t>Created interactive dashboards to visualize sales trends, leading to insights that identified top-performing regions and products.</w:t>
      </w:r>
    </w:p>
    <w:p w14:paraId="676334C8" w14:textId="77777777" w:rsidR="000E040A" w:rsidRPr="000E040A" w:rsidRDefault="000E040A" w:rsidP="000E040A">
      <w:r w:rsidRPr="000E040A">
        <w:rPr>
          <w:bCs/>
        </w:rPr>
        <w:t>Financial Forecasting Using Time Series Analysis</w:t>
      </w:r>
      <w:r w:rsidRPr="000E040A">
        <w:br/>
      </w:r>
      <w:r w:rsidRPr="000E040A">
        <w:rPr>
          <w:i/>
          <w:iCs/>
        </w:rPr>
        <w:t>Class Project – Predictive Analytics</w:t>
      </w:r>
    </w:p>
    <w:p w14:paraId="63ECDAC2" w14:textId="77777777" w:rsidR="000E040A" w:rsidRPr="000E040A" w:rsidRDefault="000E040A" w:rsidP="000E040A">
      <w:pPr>
        <w:numPr>
          <w:ilvl w:val="0"/>
          <w:numId w:val="22"/>
        </w:numPr>
        <w:rPr>
          <w:b w:val="0"/>
          <w:bCs/>
        </w:rPr>
      </w:pPr>
      <w:r w:rsidRPr="000E040A">
        <w:rPr>
          <w:b w:val="0"/>
          <w:bCs/>
        </w:rPr>
        <w:t>Collected and cleaned financial data from multiple sources using Python.</w:t>
      </w:r>
    </w:p>
    <w:p w14:paraId="10913938" w14:textId="77777777" w:rsidR="000E040A" w:rsidRPr="000E040A" w:rsidRDefault="000E040A" w:rsidP="000E040A">
      <w:pPr>
        <w:numPr>
          <w:ilvl w:val="0"/>
          <w:numId w:val="22"/>
        </w:numPr>
        <w:rPr>
          <w:b w:val="0"/>
          <w:bCs/>
        </w:rPr>
      </w:pPr>
      <w:r w:rsidRPr="000E040A">
        <w:rPr>
          <w:b w:val="0"/>
          <w:bCs/>
        </w:rPr>
        <w:t>Built time series models to forecast future stock prices, achieving a model accuracy of over 80%.</w:t>
      </w:r>
    </w:p>
    <w:p w14:paraId="2E4CCCAC" w14:textId="77777777" w:rsidR="000E040A" w:rsidRPr="000E040A" w:rsidRDefault="000E040A" w:rsidP="000E040A">
      <w:r w:rsidRPr="000E040A">
        <w:pict w14:anchorId="1ED969EF">
          <v:rect id="_x0000_i1077" style="width:0;height:1.5pt" o:hralign="center" o:hrstd="t" o:hr="t" fillcolor="#a0a0a0" stroked="f"/>
        </w:pict>
      </w:r>
    </w:p>
    <w:p w14:paraId="18D5055A" w14:textId="77777777" w:rsidR="000E040A" w:rsidRPr="000E040A" w:rsidRDefault="000E040A" w:rsidP="000E040A">
      <w:r w:rsidRPr="000E040A">
        <w:lastRenderedPageBreak/>
        <w:pict w14:anchorId="15C1B0DF">
          <v:rect id="_x0000_i1078" style="width:0;height:1.5pt" o:hralign="center" o:hrstd="t" o:hr="t" fillcolor="#a0a0a0" stroked="f"/>
        </w:pict>
      </w:r>
    </w:p>
    <w:p w14:paraId="3F3AFC60" w14:textId="50A25FBD" w:rsidR="000E040A" w:rsidRPr="000E040A" w:rsidRDefault="000E040A" w:rsidP="000E040A">
      <w:r w:rsidRPr="000E040A">
        <w:rPr>
          <w:bCs/>
        </w:rPr>
        <w:t>LEADERSHIP &amp; INVOLVEMENT</w:t>
      </w:r>
      <w:r w:rsidRPr="000E040A">
        <w:br/>
      </w:r>
      <w:r w:rsidRPr="000E040A">
        <w:rPr>
          <w:bCs/>
        </w:rPr>
        <w:t>Data Analytics Club, [</w:t>
      </w:r>
      <w:r>
        <w:rPr>
          <w:bCs/>
        </w:rPr>
        <w:t>Liberty University</w:t>
      </w:r>
      <w:r w:rsidRPr="000E040A">
        <w:rPr>
          <w:bCs/>
        </w:rPr>
        <w:t>]</w:t>
      </w:r>
      <w:r w:rsidRPr="000E040A">
        <w:br/>
      </w:r>
    </w:p>
    <w:p w14:paraId="54F0CEEF" w14:textId="77777777" w:rsidR="000E040A" w:rsidRPr="000E040A" w:rsidRDefault="000E040A" w:rsidP="000E040A">
      <w:pPr>
        <w:numPr>
          <w:ilvl w:val="0"/>
          <w:numId w:val="24"/>
        </w:numPr>
        <w:rPr>
          <w:b w:val="0"/>
          <w:bCs/>
        </w:rPr>
      </w:pPr>
      <w:r w:rsidRPr="000E040A">
        <w:rPr>
          <w:b w:val="0"/>
          <w:bCs/>
        </w:rPr>
        <w:t>Organized workshops on data visualization and SQL queries, increasing participation by 30%.</w:t>
      </w:r>
    </w:p>
    <w:p w14:paraId="353F7B6B" w14:textId="77777777" w:rsidR="000E040A" w:rsidRPr="000E040A" w:rsidRDefault="000E040A" w:rsidP="000E040A">
      <w:pPr>
        <w:numPr>
          <w:ilvl w:val="0"/>
          <w:numId w:val="24"/>
        </w:numPr>
      </w:pPr>
      <w:r w:rsidRPr="000E040A">
        <w:rPr>
          <w:b w:val="0"/>
          <w:bCs/>
        </w:rPr>
        <w:t>Collaborated with industry professionals to host webinars on emerging trends in analytics</w:t>
      </w:r>
      <w:r w:rsidRPr="000E040A">
        <w:t>.</w:t>
      </w:r>
    </w:p>
    <w:p w14:paraId="5F6E947B" w14:textId="77777777" w:rsidR="000E040A" w:rsidRPr="000E040A" w:rsidRDefault="000E040A" w:rsidP="000E040A">
      <w:r w:rsidRPr="000E040A">
        <w:pict w14:anchorId="42AB1395">
          <v:rect id="_x0000_i1079" style="width:0;height:1.5pt" o:hralign="center" o:hrstd="t" o:hr="t" fillcolor="#a0a0a0" stroked="f"/>
        </w:pict>
      </w:r>
    </w:p>
    <w:p w14:paraId="30432001" w14:textId="15DAFA2F" w:rsidR="000E040A" w:rsidRPr="000E040A" w:rsidRDefault="000E040A" w:rsidP="000E040A">
      <w:r w:rsidRPr="000E040A">
        <w:rPr>
          <w:bCs/>
        </w:rPr>
        <w:t>OTHER EXPERIENCE</w:t>
      </w:r>
      <w:r w:rsidRPr="000E040A">
        <w:br/>
      </w:r>
      <w:r>
        <w:rPr>
          <w:bCs/>
        </w:rPr>
        <w:t xml:space="preserve">Manager </w:t>
      </w:r>
      <w:r w:rsidRPr="000E040A">
        <w:rPr>
          <w:bCs/>
        </w:rPr>
        <w:t>Assistant, [</w:t>
      </w:r>
      <w:r>
        <w:rPr>
          <w:bCs/>
        </w:rPr>
        <w:t>Rift Valley Shipping LLC,</w:t>
      </w:r>
      <w:r w:rsidRPr="000E040A">
        <w:rPr>
          <w:bCs/>
        </w:rPr>
        <w:t>]</w:t>
      </w:r>
    </w:p>
    <w:p w14:paraId="2962392C" w14:textId="2BCF8E7E" w:rsidR="000E040A" w:rsidRPr="000E040A" w:rsidRDefault="000E040A" w:rsidP="000E040A">
      <w:pPr>
        <w:numPr>
          <w:ilvl w:val="0"/>
          <w:numId w:val="25"/>
        </w:numPr>
        <w:rPr>
          <w:b w:val="0"/>
          <w:bCs/>
        </w:rPr>
      </w:pPr>
      <w:r w:rsidRPr="000E040A">
        <w:rPr>
          <w:b w:val="0"/>
          <w:bCs/>
        </w:rPr>
        <w:t xml:space="preserve">Assisted over </w:t>
      </w:r>
      <w:r w:rsidRPr="0077318F">
        <w:rPr>
          <w:b w:val="0"/>
          <w:bCs/>
        </w:rPr>
        <w:t>2</w:t>
      </w:r>
      <w:r w:rsidRPr="000E040A">
        <w:rPr>
          <w:b w:val="0"/>
          <w:bCs/>
        </w:rPr>
        <w:t>0 drivers daily by coordinating schedules, resolving route issues, and ensuring compliance with DOT regulations.</w:t>
      </w:r>
    </w:p>
    <w:p w14:paraId="38381C7C" w14:textId="77777777" w:rsidR="000E040A" w:rsidRPr="000E040A" w:rsidRDefault="000E040A" w:rsidP="000E040A">
      <w:pPr>
        <w:numPr>
          <w:ilvl w:val="0"/>
          <w:numId w:val="25"/>
        </w:numPr>
        <w:rPr>
          <w:b w:val="0"/>
          <w:bCs/>
        </w:rPr>
      </w:pPr>
      <w:r w:rsidRPr="000E040A">
        <w:rPr>
          <w:b w:val="0"/>
          <w:bCs/>
        </w:rPr>
        <w:t>Acted as a liaison between drivers and dispatchers, ensuring smooth communication and problem resolution on the road.</w:t>
      </w:r>
    </w:p>
    <w:p w14:paraId="5BA9902B" w14:textId="77777777" w:rsidR="000E040A" w:rsidRPr="000E040A" w:rsidRDefault="000E040A" w:rsidP="000E040A">
      <w:pPr>
        <w:numPr>
          <w:ilvl w:val="0"/>
          <w:numId w:val="25"/>
        </w:numPr>
        <w:rPr>
          <w:b w:val="0"/>
          <w:bCs/>
        </w:rPr>
      </w:pPr>
      <w:r w:rsidRPr="000E040A">
        <w:rPr>
          <w:b w:val="0"/>
          <w:bCs/>
        </w:rPr>
        <w:t>Maintained accurate driver logs and reports, using trucking management software to track hours, mileage, and safety compliance.</w:t>
      </w:r>
    </w:p>
    <w:p w14:paraId="130CBAA2" w14:textId="77777777" w:rsidR="000E040A" w:rsidRPr="000E040A" w:rsidRDefault="000E040A" w:rsidP="000E040A">
      <w:pPr>
        <w:numPr>
          <w:ilvl w:val="0"/>
          <w:numId w:val="25"/>
        </w:numPr>
        <w:rPr>
          <w:b w:val="0"/>
          <w:bCs/>
        </w:rPr>
      </w:pPr>
      <w:r w:rsidRPr="000E040A">
        <w:rPr>
          <w:b w:val="0"/>
          <w:bCs/>
        </w:rPr>
        <w:t>Monitored vehicle maintenance schedules and coordinated with drivers and service departments for timely repairs.</w:t>
      </w:r>
    </w:p>
    <w:p w14:paraId="6A6099BD" w14:textId="2EDE672C" w:rsidR="000E040A" w:rsidRPr="000E040A" w:rsidRDefault="000E040A" w:rsidP="0077318F">
      <w:pPr>
        <w:ind w:left="720"/>
        <w:rPr>
          <w:b w:val="0"/>
          <w:bCs/>
        </w:rPr>
      </w:pPr>
      <w:r w:rsidRPr="000E040A">
        <w:rPr>
          <w:b w:val="0"/>
          <w:bCs/>
        </w:rPr>
        <w:t>Skills and Tools</w:t>
      </w:r>
    </w:p>
    <w:p w14:paraId="3F49AD89" w14:textId="77777777" w:rsidR="000E040A" w:rsidRPr="000E040A" w:rsidRDefault="000E040A" w:rsidP="000E040A">
      <w:pPr>
        <w:numPr>
          <w:ilvl w:val="0"/>
          <w:numId w:val="25"/>
        </w:numPr>
        <w:rPr>
          <w:b w:val="0"/>
          <w:bCs/>
        </w:rPr>
      </w:pPr>
      <w:r w:rsidRPr="000E040A">
        <w:rPr>
          <w:b w:val="0"/>
          <w:bCs/>
        </w:rPr>
        <w:t>Proficient in using TMS (Trucking Management Software), GPS tracking systems, and Microsoft Office for logistical planning and communication.</w:t>
      </w:r>
    </w:p>
    <w:p w14:paraId="08934254" w14:textId="77777777" w:rsidR="000E040A" w:rsidRPr="000E040A" w:rsidRDefault="000E040A" w:rsidP="000E040A">
      <w:pPr>
        <w:numPr>
          <w:ilvl w:val="0"/>
          <w:numId w:val="25"/>
        </w:numPr>
        <w:rPr>
          <w:b w:val="0"/>
          <w:bCs/>
        </w:rPr>
      </w:pPr>
      <w:r w:rsidRPr="000E040A">
        <w:rPr>
          <w:b w:val="0"/>
          <w:bCs/>
        </w:rPr>
        <w:t>Strong knowledge of Department of Transportation (DOT) regulations and compliance procedures.</w:t>
      </w:r>
    </w:p>
    <w:p w14:paraId="14645707" w14:textId="77777777" w:rsidR="000E040A" w:rsidRPr="000E040A" w:rsidRDefault="000E040A" w:rsidP="000E040A">
      <w:pPr>
        <w:numPr>
          <w:ilvl w:val="0"/>
          <w:numId w:val="25"/>
        </w:numPr>
        <w:rPr>
          <w:b w:val="0"/>
          <w:bCs/>
        </w:rPr>
      </w:pPr>
      <w:r w:rsidRPr="000E040A">
        <w:rPr>
          <w:b w:val="0"/>
          <w:bCs/>
        </w:rPr>
        <w:t>Excellent problem-solving and multitasking skills, ensuring quick and effective responses to driver concerns.</w:t>
      </w:r>
    </w:p>
    <w:p w14:paraId="3035DBA9" w14:textId="2E8F8341" w:rsidR="000E040A" w:rsidRPr="000E040A" w:rsidRDefault="000E040A" w:rsidP="0077318F">
      <w:pPr>
        <w:ind w:left="720"/>
      </w:pPr>
    </w:p>
    <w:p w14:paraId="1D389EF0" w14:textId="77777777" w:rsidR="000E040A" w:rsidRPr="000E040A" w:rsidRDefault="000E040A" w:rsidP="000E040A">
      <w:r w:rsidRPr="000E040A">
        <w:pict w14:anchorId="381B1A4A">
          <v:rect id="_x0000_i1080" style="width:0;height:1.5pt" o:hralign="center" o:hrstd="t" o:hr="t" fillcolor="#a0a0a0" stroked="f"/>
        </w:pict>
      </w:r>
    </w:p>
    <w:p w14:paraId="20362E0A" w14:textId="77777777" w:rsidR="000E040A" w:rsidRPr="000E040A" w:rsidRDefault="000E040A" w:rsidP="000E040A">
      <w:r w:rsidRPr="000E040A">
        <w:rPr>
          <w:bCs/>
        </w:rPr>
        <w:t>ADDITIONAL INFORMATION</w:t>
      </w:r>
    </w:p>
    <w:p w14:paraId="5990E8BC" w14:textId="77777777" w:rsidR="000E040A" w:rsidRPr="000E040A" w:rsidRDefault="000E040A" w:rsidP="000E040A">
      <w:pPr>
        <w:numPr>
          <w:ilvl w:val="0"/>
          <w:numId w:val="26"/>
        </w:numPr>
        <w:rPr>
          <w:b w:val="0"/>
          <w:bCs/>
        </w:rPr>
      </w:pPr>
      <w:r w:rsidRPr="000E040A">
        <w:rPr>
          <w:b w:val="0"/>
          <w:bCs/>
        </w:rPr>
        <w:t>Strong communication and teamwork skills developed through group projects and club leadership roles.</w:t>
      </w:r>
    </w:p>
    <w:p w14:paraId="273D497E" w14:textId="77777777" w:rsidR="000E040A" w:rsidRPr="000E040A" w:rsidRDefault="000E040A" w:rsidP="000E040A">
      <w:pPr>
        <w:numPr>
          <w:ilvl w:val="0"/>
          <w:numId w:val="26"/>
        </w:numPr>
      </w:pPr>
      <w:r w:rsidRPr="000E040A">
        <w:rPr>
          <w:b w:val="0"/>
          <w:bCs/>
        </w:rPr>
        <w:t>Interested in applying analytical skills to solve business problems in finance, retail, or tech industries</w:t>
      </w:r>
      <w:r w:rsidRPr="000E040A">
        <w:t>.</w:t>
      </w:r>
    </w:p>
    <w:p w14:paraId="676E7EDE" w14:textId="0C23730F" w:rsidR="633BCDEC" w:rsidRPr="000E040A" w:rsidRDefault="633BCDEC" w:rsidP="000E040A">
      <w:pPr>
        <w:rPr>
          <w:rStyle w:val="NotBold"/>
          <w:b/>
          <w:bCs w:val="0"/>
          <w:color w:val="000000" w:themeColor="text1"/>
        </w:rPr>
      </w:pPr>
    </w:p>
    <w:sectPr w:rsidR="633BCDEC" w:rsidRPr="000E040A" w:rsidSect="00C73E1E">
      <w:pgSz w:w="12240" w:h="15840"/>
      <w:pgMar w:top="1134" w:right="1440" w:bottom="42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797FD2"/>
    <w:multiLevelType w:val="multilevel"/>
    <w:tmpl w:val="F3AC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73E"/>
    <w:multiLevelType w:val="multilevel"/>
    <w:tmpl w:val="AA60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E1AFC"/>
    <w:multiLevelType w:val="multilevel"/>
    <w:tmpl w:val="CB00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22B6C"/>
    <w:multiLevelType w:val="multilevel"/>
    <w:tmpl w:val="FE32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E7546"/>
    <w:multiLevelType w:val="multilevel"/>
    <w:tmpl w:val="BBCC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24797"/>
    <w:multiLevelType w:val="multilevel"/>
    <w:tmpl w:val="8030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0931D5"/>
    <w:multiLevelType w:val="multilevel"/>
    <w:tmpl w:val="D2AE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A61B7"/>
    <w:multiLevelType w:val="multilevel"/>
    <w:tmpl w:val="CF82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A066665"/>
    <w:multiLevelType w:val="multilevel"/>
    <w:tmpl w:val="DE72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6F7547"/>
    <w:multiLevelType w:val="multilevel"/>
    <w:tmpl w:val="D182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281726">
    <w:abstractNumId w:val="21"/>
  </w:num>
  <w:num w:numId="2" w16cid:durableId="208499492">
    <w:abstractNumId w:val="27"/>
  </w:num>
  <w:num w:numId="3" w16cid:durableId="733358831">
    <w:abstractNumId w:val="6"/>
  </w:num>
  <w:num w:numId="4" w16cid:durableId="700475163">
    <w:abstractNumId w:val="24"/>
  </w:num>
  <w:num w:numId="5" w16cid:durableId="1963490968">
    <w:abstractNumId w:val="19"/>
  </w:num>
  <w:num w:numId="6" w16cid:durableId="374744320">
    <w:abstractNumId w:val="7"/>
  </w:num>
  <w:num w:numId="7" w16cid:durableId="931669694">
    <w:abstractNumId w:val="5"/>
  </w:num>
  <w:num w:numId="8" w16cid:durableId="963853787">
    <w:abstractNumId w:val="18"/>
  </w:num>
  <w:num w:numId="9" w16cid:durableId="123549603">
    <w:abstractNumId w:val="16"/>
  </w:num>
  <w:num w:numId="10" w16cid:durableId="1309941647">
    <w:abstractNumId w:val="26"/>
  </w:num>
  <w:num w:numId="11" w16cid:durableId="404760913">
    <w:abstractNumId w:val="14"/>
  </w:num>
  <w:num w:numId="12" w16cid:durableId="2018582123">
    <w:abstractNumId w:val="17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22"/>
  </w:num>
  <w:num w:numId="19" w16cid:durableId="921644882">
    <w:abstractNumId w:val="12"/>
  </w:num>
  <w:num w:numId="20" w16cid:durableId="135344205">
    <w:abstractNumId w:val="11"/>
  </w:num>
  <w:num w:numId="21" w16cid:durableId="975910126">
    <w:abstractNumId w:val="20"/>
  </w:num>
  <w:num w:numId="22" w16cid:durableId="2063748675">
    <w:abstractNumId w:val="23"/>
  </w:num>
  <w:num w:numId="23" w16cid:durableId="529538306">
    <w:abstractNumId w:val="9"/>
  </w:num>
  <w:num w:numId="24" w16cid:durableId="1181822237">
    <w:abstractNumId w:val="8"/>
  </w:num>
  <w:num w:numId="25" w16cid:durableId="1698042247">
    <w:abstractNumId w:val="25"/>
  </w:num>
  <w:num w:numId="26" w16cid:durableId="1742210748">
    <w:abstractNumId w:val="10"/>
  </w:num>
  <w:num w:numId="27" w16cid:durableId="633295688">
    <w:abstractNumId w:val="13"/>
  </w:num>
  <w:num w:numId="28" w16cid:durableId="14044515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40A"/>
    <w:rsid w:val="00016D3E"/>
    <w:rsid w:val="00034A9E"/>
    <w:rsid w:val="00054A06"/>
    <w:rsid w:val="00084F0C"/>
    <w:rsid w:val="00092749"/>
    <w:rsid w:val="000A7A1D"/>
    <w:rsid w:val="000B4CAB"/>
    <w:rsid w:val="000E040A"/>
    <w:rsid w:val="00115755"/>
    <w:rsid w:val="001368B3"/>
    <w:rsid w:val="0016682E"/>
    <w:rsid w:val="001728A6"/>
    <w:rsid w:val="002073B6"/>
    <w:rsid w:val="00231796"/>
    <w:rsid w:val="00240B68"/>
    <w:rsid w:val="00256C1D"/>
    <w:rsid w:val="00261257"/>
    <w:rsid w:val="002A338B"/>
    <w:rsid w:val="00310717"/>
    <w:rsid w:val="00315D21"/>
    <w:rsid w:val="00316C32"/>
    <w:rsid w:val="003222AD"/>
    <w:rsid w:val="00336D74"/>
    <w:rsid w:val="003A217C"/>
    <w:rsid w:val="003A29E4"/>
    <w:rsid w:val="003B40D9"/>
    <w:rsid w:val="003B53D9"/>
    <w:rsid w:val="003E4EBF"/>
    <w:rsid w:val="00413570"/>
    <w:rsid w:val="00433D71"/>
    <w:rsid w:val="00463E72"/>
    <w:rsid w:val="00482331"/>
    <w:rsid w:val="00490705"/>
    <w:rsid w:val="004D6840"/>
    <w:rsid w:val="004E0336"/>
    <w:rsid w:val="004E7B5B"/>
    <w:rsid w:val="005076E9"/>
    <w:rsid w:val="005229A6"/>
    <w:rsid w:val="00532DD2"/>
    <w:rsid w:val="005539EB"/>
    <w:rsid w:val="00595227"/>
    <w:rsid w:val="005953C2"/>
    <w:rsid w:val="005D339C"/>
    <w:rsid w:val="005F155B"/>
    <w:rsid w:val="00662603"/>
    <w:rsid w:val="00670EAB"/>
    <w:rsid w:val="00680419"/>
    <w:rsid w:val="007133C8"/>
    <w:rsid w:val="0077318F"/>
    <w:rsid w:val="00781FA7"/>
    <w:rsid w:val="007D1F1C"/>
    <w:rsid w:val="007E4341"/>
    <w:rsid w:val="0084324B"/>
    <w:rsid w:val="00845CE1"/>
    <w:rsid w:val="008C5765"/>
    <w:rsid w:val="008E5BD4"/>
    <w:rsid w:val="00917497"/>
    <w:rsid w:val="009239D6"/>
    <w:rsid w:val="00947F77"/>
    <w:rsid w:val="00951CFD"/>
    <w:rsid w:val="00952342"/>
    <w:rsid w:val="00961FB5"/>
    <w:rsid w:val="009A2F49"/>
    <w:rsid w:val="009B2DE3"/>
    <w:rsid w:val="009F638A"/>
    <w:rsid w:val="00A06161"/>
    <w:rsid w:val="00A30C08"/>
    <w:rsid w:val="00A55E99"/>
    <w:rsid w:val="00A738F9"/>
    <w:rsid w:val="00A76925"/>
    <w:rsid w:val="00A80490"/>
    <w:rsid w:val="00A949FC"/>
    <w:rsid w:val="00AD020D"/>
    <w:rsid w:val="00AE1CC4"/>
    <w:rsid w:val="00AE2A33"/>
    <w:rsid w:val="00B13B26"/>
    <w:rsid w:val="00B47A68"/>
    <w:rsid w:val="00B650FA"/>
    <w:rsid w:val="00B8310C"/>
    <w:rsid w:val="00BA1F7D"/>
    <w:rsid w:val="00C57F27"/>
    <w:rsid w:val="00C61E63"/>
    <w:rsid w:val="00C73E1E"/>
    <w:rsid w:val="00C7525A"/>
    <w:rsid w:val="00C778F0"/>
    <w:rsid w:val="00D04515"/>
    <w:rsid w:val="00D3309C"/>
    <w:rsid w:val="00D608C2"/>
    <w:rsid w:val="00DA4C27"/>
    <w:rsid w:val="00DB0671"/>
    <w:rsid w:val="00DC490D"/>
    <w:rsid w:val="00E00A21"/>
    <w:rsid w:val="00EB23AF"/>
    <w:rsid w:val="00EF2B8F"/>
    <w:rsid w:val="00EF74BA"/>
    <w:rsid w:val="00F42E68"/>
    <w:rsid w:val="00F44C15"/>
    <w:rsid w:val="00F677E6"/>
    <w:rsid w:val="00F84BD9"/>
    <w:rsid w:val="00F9176F"/>
    <w:rsid w:val="00F97471"/>
    <w:rsid w:val="00FD5339"/>
    <w:rsid w:val="030A4566"/>
    <w:rsid w:val="04F903FF"/>
    <w:rsid w:val="07989BEF"/>
    <w:rsid w:val="0C65C2DD"/>
    <w:rsid w:val="0CC46F30"/>
    <w:rsid w:val="0DE88F2E"/>
    <w:rsid w:val="0FA4BB12"/>
    <w:rsid w:val="1143945A"/>
    <w:rsid w:val="12E48EB7"/>
    <w:rsid w:val="15BACA02"/>
    <w:rsid w:val="184EB611"/>
    <w:rsid w:val="196B4D2B"/>
    <w:rsid w:val="19D5BC05"/>
    <w:rsid w:val="1AF218F2"/>
    <w:rsid w:val="1B891ECC"/>
    <w:rsid w:val="2133848A"/>
    <w:rsid w:val="22AEB3AC"/>
    <w:rsid w:val="2558C823"/>
    <w:rsid w:val="284D35C8"/>
    <w:rsid w:val="290C129C"/>
    <w:rsid w:val="29A217E5"/>
    <w:rsid w:val="2ACC0B12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F84F543"/>
    <w:rsid w:val="701EB464"/>
    <w:rsid w:val="7086B579"/>
    <w:rsid w:val="70F87CE4"/>
    <w:rsid w:val="71BE3A0E"/>
    <w:rsid w:val="72D4E2D7"/>
    <w:rsid w:val="7445260A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20536"/>
  <w15:chartTrackingRefBased/>
  <w15:docId w15:val="{72F82CF9-A692-4B3A-A479-5EB4B1A24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eastAsiaTheme="majorEastAsia" w:cs="Times New Roman (Headings CS)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eastAsiaTheme="majorEastAsia" w:cs="Times New Roman (Headings CS)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27"/>
    <w:rPr>
      <w:rFonts w:ascii="Franklin Gothic Book" w:eastAsiaTheme="majorEastAsia" w:hAnsi="Franklin Gothic Book" w:cs="Times New Roman (Headings CS)"/>
      <w:color w:val="000000" w:themeColor="text1"/>
      <w:spacing w:val="20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C32"/>
    <w:rPr>
      <w:rFonts w:ascii="Franklin Gothic Book" w:eastAsiaTheme="majorEastAsia" w:hAnsi="Franklin Gothic Book" w:cs="Times New Roman (Headings CS)"/>
      <w:caps/>
      <w:color w:val="000000" w:themeColor="text1"/>
      <w:spacing w:val="20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32"/>
    <w:rPr>
      <w:rFonts w:ascii="Franklin Gothic Book" w:eastAsiaTheme="majorEastAsia" w:hAnsi="Franklin Gothic Book" w:cstheme="majorBidi"/>
      <w:b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32"/>
    <w:rPr>
      <w:rFonts w:ascii="Franklin Gothic Book" w:eastAsiaTheme="majorEastAsia" w:hAnsi="Franklin Gothic Book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32"/>
    <w:rPr>
      <w:rFonts w:ascii="Franklin Gothic Book" w:eastAsiaTheme="majorEastAsia" w:hAnsi="Franklin Gothic Book" w:cstheme="majorBidi"/>
      <w:b/>
      <w:color w:val="272727" w:themeColor="text1" w:themeTint="D8"/>
      <w:sz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customStyle="1" w:styleId="NotBold">
    <w:name w:val="Not Bold"/>
    <w:uiPriority w:val="1"/>
    <w:qFormat/>
    <w:rsid w:val="00316C32"/>
    <w:rPr>
      <w:b/>
      <w:bCs/>
      <w:color w:val="auto"/>
    </w:rPr>
  </w:style>
  <w:style w:type="paragraph" w:customStyle="1" w:styleId="Spacebetweentables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customStyle="1" w:styleId="Collegeinfo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customStyle="1" w:styleId="ContactInfo">
    <w:name w:val="Contact Info"/>
    <w:basedOn w:val="Normal"/>
    <w:qFormat/>
    <w:rsid w:val="002073B6"/>
    <w:rPr>
      <w:rFonts w:asciiTheme="majorHAnsi" w:hAnsiTheme="majorHAnsi"/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bit\AppData\Roaming\Microsoft\Templates\Basic%20professional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professional resume</Template>
  <TotalTime>28</TotalTime>
  <Pages>2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Tabitha Githengu</dc:creator>
  <cp:keywords/>
  <dc:description/>
  <cp:lastModifiedBy>Tabitha Githengu</cp:lastModifiedBy>
  <cp:revision>1</cp:revision>
  <dcterms:created xsi:type="dcterms:W3CDTF">2024-10-14T22:46:00Z</dcterms:created>
  <dcterms:modified xsi:type="dcterms:W3CDTF">2024-10-14T23:15:00Z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