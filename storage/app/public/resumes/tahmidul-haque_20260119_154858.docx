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92E6" w14:textId="4E32F982" w:rsidR="001A7A47" w:rsidRDefault="00AE1E6D" w:rsidP="00AE1E6D">
      <w:pPr>
        <w:pStyle w:val="Heading1"/>
        <w:rPr>
          <w:noProof/>
        </w:rPr>
      </w:pP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AD070" wp14:editId="6265A865">
                <wp:simplePos x="0" y="0"/>
                <wp:positionH relativeFrom="column">
                  <wp:posOffset>3657600</wp:posOffset>
                </wp:positionH>
                <wp:positionV relativeFrom="paragraph">
                  <wp:posOffset>-7571</wp:posOffset>
                </wp:positionV>
                <wp:extent cx="2220158" cy="1662117"/>
                <wp:effectExtent l="0" t="0" r="27940" b="14605"/>
                <wp:wrapNone/>
                <wp:docPr id="12835534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158" cy="16621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7A004" w14:textId="12621BAB" w:rsidR="00AE1E6D" w:rsidRDefault="00AE1E6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CC279E" wp14:editId="37436CD2">
                                  <wp:extent cx="2066306" cy="1645994"/>
                                  <wp:effectExtent l="0" t="0" r="0" b="0"/>
                                  <wp:docPr id="564959665" name="Picture 4" descr="A person in a graduation gown holding a red bann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4959665" name="Picture 4" descr="A person in a graduation gown holding a red banner&#10;&#10;AI-generated content may be incorrect.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879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0648" cy="1705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AD07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in;margin-top:-.6pt;width:174.8pt;height:13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" fillcolor="white [3201]" strokeweight=".5pt">
                <v:textbox>
                  <w:txbxContent>
                    <w:p w14:paraId="5007A004" w14:textId="12621BAB" w:rsidR="00AE1E6D" w:rsidRDefault="00AE1E6D">
                      <w:r>
                        <w:rPr>
                          <w:noProof/>
                        </w:rPr>
                        <w:drawing>
                          <wp:inline distT="0" distB="0" distL="0" distR="0" wp14:anchorId="58CC279E" wp14:editId="37436CD2">
                            <wp:extent cx="2066306" cy="1645994"/>
                            <wp:effectExtent l="0" t="0" r="0" b="0"/>
                            <wp:docPr id="564959665" name="Picture 4" descr="A person in a graduation gown holding a red bann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4959665" name="Picture 4" descr="A person in a graduation gown holding a red banner&#10;&#10;AI-generated content may be incorrect.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879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140648" cy="170521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16FC8" w:rsidRPr="009F68BB">
        <w:rPr>
          <w:rFonts w:ascii="Times New Roman" w:hAnsi="Times New Roman" w:cs="Times New Roman"/>
          <w:sz w:val="48"/>
          <w:szCs w:val="48"/>
        </w:rPr>
        <w:t>Tahmidul Haque</w:t>
      </w:r>
      <w:r w:rsidR="00152EF1" w:rsidRPr="00152EF1">
        <w:t xml:space="preserve"> </w:t>
      </w:r>
      <w:r w:rsidR="00152EF1">
        <w:rPr>
          <w:noProof/>
        </w:rPr>
        <w:t xml:space="preserve">            </w:t>
      </w:r>
    </w:p>
    <w:p w14:paraId="448F4F6B" w14:textId="77777777" w:rsidR="00AE1E6D" w:rsidRPr="00AE1E6D" w:rsidRDefault="00AE1E6D" w:rsidP="00AE1E6D"/>
    <w:p w14:paraId="0E62298C" w14:textId="62BD3846" w:rsidR="00DC490D" w:rsidRPr="00472495" w:rsidRDefault="00000000" w:rsidP="002073B6">
      <w:pPr>
        <w:pStyle w:val="ContactInfo"/>
        <w:rPr>
          <w:rFonts w:ascii="Times New Roman" w:hAnsi="Times New Roman" w:cs="Times New Roman"/>
          <w:b/>
          <w:bCs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1088194590"/>
          <w:placeholder>
            <w:docPart w:val="6FBCF7C4E4F74B85921E4532F48DD244"/>
          </w:placeholder>
          <w15:appearance w15:val="hidden"/>
        </w:sdtPr>
        <w:sdtEndPr>
          <w:rPr>
            <w:b/>
            <w:bCs/>
          </w:rPr>
        </w:sdtEndPr>
        <w:sdtContent>
          <w:r w:rsidR="000D30E7" w:rsidRPr="00472495">
            <w:rPr>
              <w:rFonts w:ascii="Times New Roman" w:hAnsi="Times New Roman" w:cs="Times New Roman"/>
              <w:b/>
              <w:bCs/>
              <w:sz w:val="22"/>
              <w:szCs w:val="22"/>
            </w:rPr>
            <w:t>Email</w:t>
          </w:r>
          <w:r w:rsidR="000D30E7" w:rsidRPr="00472495">
            <w:rPr>
              <w:rFonts w:ascii="Times New Roman" w:hAnsi="Times New Roman" w:cs="Times New Roman"/>
              <w:sz w:val="22"/>
              <w:szCs w:val="22"/>
            </w:rPr>
            <w:t xml:space="preserve">: </w:t>
          </w:r>
          <w:r w:rsidR="00A16FC8" w:rsidRPr="00472495">
            <w:rPr>
              <w:rFonts w:ascii="Times New Roman" w:hAnsi="Times New Roman" w:cs="Times New Roman"/>
              <w:sz w:val="22"/>
              <w:szCs w:val="22"/>
            </w:rPr>
            <w:t>tahmidul.haque03@gmail.com</w:t>
          </w:r>
        </w:sdtContent>
      </w:sdt>
      <w:r w:rsidR="339651AB" w:rsidRPr="00472495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472495" w:rsidRPr="00472495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</w:t>
      </w:r>
      <w:r w:rsidR="000D30E7" w:rsidRPr="00472495">
        <w:rPr>
          <w:rFonts w:ascii="Times New Roman" w:hAnsi="Times New Roman" w:cs="Times New Roman"/>
          <w:b/>
          <w:bCs/>
          <w:sz w:val="22"/>
          <w:szCs w:val="22"/>
        </w:rPr>
        <w:t xml:space="preserve">Telephone: </w:t>
      </w:r>
      <w:r w:rsidR="339651AB" w:rsidRPr="0047249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sdt>
        <w:sdtPr>
          <w:rPr>
            <w:rFonts w:ascii="Times New Roman" w:hAnsi="Times New Roman" w:cs="Times New Roman"/>
            <w:sz w:val="22"/>
            <w:szCs w:val="22"/>
          </w:rPr>
          <w:id w:val="249624552"/>
          <w:placeholder>
            <w:docPart w:val="464B86AFA28845248884E96B75E90974"/>
          </w:placeholder>
          <w15:appearance w15:val="hidden"/>
        </w:sdtPr>
        <w:sdtContent>
          <w:r w:rsidR="00A16FC8" w:rsidRPr="00472495">
            <w:rPr>
              <w:rFonts w:ascii="Times New Roman" w:hAnsi="Times New Roman" w:cs="Times New Roman"/>
              <w:sz w:val="22"/>
              <w:szCs w:val="22"/>
            </w:rPr>
            <w:t>(646</w:t>
          </w:r>
          <w:r w:rsidR="008E0551" w:rsidRPr="00472495">
            <w:rPr>
              <w:rFonts w:ascii="Times New Roman" w:hAnsi="Times New Roman" w:cs="Times New Roman"/>
              <w:sz w:val="22"/>
              <w:szCs w:val="22"/>
            </w:rPr>
            <w:t>)</w:t>
          </w:r>
          <w:r w:rsidR="00A16FC8" w:rsidRPr="00472495">
            <w:rPr>
              <w:rFonts w:ascii="Times New Roman" w:hAnsi="Times New Roman" w:cs="Times New Roman"/>
              <w:sz w:val="22"/>
              <w:szCs w:val="22"/>
            </w:rPr>
            <w:t>-322-4355</w:t>
          </w:r>
        </w:sdtContent>
      </w:sdt>
      <w:r w:rsidR="5137D887" w:rsidRPr="00472495">
        <w:rPr>
          <w:rFonts w:ascii="Times New Roman" w:hAnsi="Times New Roman" w:cs="Times New Roman"/>
          <w:sz w:val="22"/>
          <w:szCs w:val="22"/>
        </w:rPr>
        <w:t xml:space="preserve"> </w:t>
      </w:r>
      <w:r w:rsidR="000D30E7" w:rsidRPr="00472495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</w:t>
      </w:r>
      <w:r w:rsidR="00472495" w:rsidRPr="00472495">
        <w:rPr>
          <w:rFonts w:ascii="Times New Roman" w:hAnsi="Times New Roman" w:cs="Times New Roman"/>
          <w:sz w:val="22"/>
          <w:szCs w:val="22"/>
        </w:rPr>
        <w:tab/>
        <w:t xml:space="preserve">                         </w:t>
      </w:r>
      <w:r w:rsidR="00472495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="00472495" w:rsidRPr="0047249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="000D30E7" w:rsidRPr="00472495">
        <w:rPr>
          <w:rFonts w:ascii="Times New Roman" w:hAnsi="Times New Roman" w:cs="Times New Roman"/>
          <w:b/>
          <w:bCs/>
          <w:sz w:val="22"/>
          <w:szCs w:val="22"/>
        </w:rPr>
        <w:t>Linkledn</w:t>
      </w:r>
      <w:proofErr w:type="spellEnd"/>
      <w:r w:rsidR="000D30E7" w:rsidRPr="00472495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0D30E7" w:rsidRPr="00472495">
        <w:rPr>
          <w:rFonts w:ascii="Times New Roman" w:hAnsi="Times New Roman" w:cs="Times New Roman"/>
          <w:sz w:val="22"/>
          <w:szCs w:val="22"/>
        </w:rPr>
        <w:t xml:space="preserve"> </w:t>
      </w:r>
      <w:r w:rsidR="339651AB" w:rsidRPr="00472495"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="Times New Roman" w:hAnsi="Times New Roman" w:cs="Times New Roman"/>
            <w:sz w:val="22"/>
            <w:szCs w:val="22"/>
          </w:rPr>
          <w:id w:val="-769853447"/>
          <w:placeholder>
            <w:docPart w:val="7491F5B0394F414C888F16FF4F0B9ACB"/>
          </w:placeholder>
          <w15:appearance w15:val="hidden"/>
        </w:sdtPr>
        <w:sdtEndPr>
          <w:rPr>
            <w:rFonts w:eastAsiaTheme="majorEastAsia"/>
            <w:caps/>
            <w:spacing w:val="20"/>
          </w:rPr>
        </w:sdtEndPr>
        <w:sdtContent>
          <w:hyperlink r:id="rId9" w:history="1">
            <w:r w:rsidR="000D30E7" w:rsidRPr="00472495">
              <w:rPr>
                <w:rStyle w:val="Hyperlink"/>
                <w:rFonts w:ascii="Times New Roman" w:hAnsi="Times New Roman" w:cs="Times New Roman"/>
                <w:b w:val="0"/>
                <w:bCs/>
                <w:sz w:val="22"/>
                <w:szCs w:val="22"/>
                <w:u w:val="none"/>
              </w:rPr>
              <w:t>https://www.linkedin.com/in/tahmidul-haque03/</w:t>
            </w:r>
          </w:hyperlink>
          <w:r w:rsidR="00472495" w:rsidRPr="00472495">
            <w:rPr>
              <w:rFonts w:ascii="Times New Roman" w:hAnsi="Times New Roman" w:cs="Times New Roman"/>
              <w:sz w:val="22"/>
              <w:szCs w:val="22"/>
            </w:rPr>
            <w:tab/>
          </w:r>
          <w:r w:rsidR="00472495" w:rsidRPr="00472495">
            <w:rPr>
              <w:rFonts w:ascii="Times New Roman" w:hAnsi="Times New Roman" w:cs="Times New Roman"/>
              <w:sz w:val="22"/>
              <w:szCs w:val="22"/>
            </w:rPr>
            <w:tab/>
          </w:r>
          <w:r w:rsidR="00472495" w:rsidRPr="00472495">
            <w:rPr>
              <w:rFonts w:ascii="Times New Roman" w:hAnsi="Times New Roman" w:cs="Times New Roman"/>
              <w:sz w:val="22"/>
              <w:szCs w:val="22"/>
            </w:rPr>
            <w:tab/>
            <w:t xml:space="preserve">         </w:t>
          </w:r>
          <w:r w:rsidR="00472495">
            <w:rPr>
              <w:rFonts w:ascii="Times New Roman" w:hAnsi="Times New Roman" w:cs="Times New Roman"/>
              <w:sz w:val="22"/>
              <w:szCs w:val="22"/>
            </w:rPr>
            <w:t xml:space="preserve">                       </w:t>
          </w:r>
          <w:r w:rsidR="00472495" w:rsidRPr="00472495">
            <w:rPr>
              <w:rFonts w:ascii="Times New Roman" w:hAnsi="Times New Roman" w:cs="Times New Roman"/>
              <w:sz w:val="22"/>
              <w:szCs w:val="22"/>
            </w:rPr>
            <w:t xml:space="preserve">  </w:t>
          </w:r>
          <w:proofErr w:type="spellStart"/>
          <w:r w:rsidR="000D30E7" w:rsidRPr="00472495">
            <w:rPr>
              <w:rFonts w:ascii="Times New Roman" w:hAnsi="Times New Roman" w:cs="Times New Roman"/>
              <w:b/>
              <w:bCs/>
              <w:sz w:val="22"/>
              <w:szCs w:val="22"/>
            </w:rPr>
            <w:t>Github</w:t>
          </w:r>
          <w:proofErr w:type="spellEnd"/>
          <w:r w:rsidR="000D30E7" w:rsidRPr="00472495">
            <w:rPr>
              <w:rFonts w:ascii="Times New Roman" w:hAnsi="Times New Roman" w:cs="Times New Roman"/>
              <w:b/>
              <w:bCs/>
              <w:sz w:val="22"/>
              <w:szCs w:val="22"/>
            </w:rPr>
            <w:t>:</w:t>
          </w:r>
          <w:r w:rsidR="002872B5" w:rsidRPr="00472495">
            <w:rPr>
              <w:rFonts w:ascii="Times New Roman" w:hAnsi="Times New Roman" w:cs="Times New Roman"/>
              <w:b/>
              <w:bCs/>
              <w:sz w:val="22"/>
              <w:szCs w:val="22"/>
            </w:rPr>
            <w:t xml:space="preserve"> </w:t>
          </w:r>
          <w:hyperlink r:id="rId10" w:history="1">
            <w:r w:rsidR="008E0551" w:rsidRPr="00472495">
              <w:rPr>
                <w:rStyle w:val="Hyperlink"/>
                <w:rFonts w:ascii="Times New Roman" w:eastAsia="Times New Roman" w:hAnsi="Times New Roman" w:cs="Times New Roman"/>
                <w:b w:val="0"/>
                <w:bCs/>
                <w:sz w:val="22"/>
                <w:szCs w:val="22"/>
                <w:u w:val="none"/>
              </w:rPr>
              <w:t>github.com/Tahmidul03</w:t>
            </w:r>
          </w:hyperlink>
          <w:r w:rsidR="008E0551" w:rsidRPr="00472495">
            <w:rPr>
              <w:rStyle w:val="Hyperlink"/>
              <w:rFonts w:ascii="Times New Roman" w:eastAsia="Times New Roman" w:hAnsi="Times New Roman" w:cs="Times New Roman"/>
              <w:sz w:val="22"/>
              <w:szCs w:val="22"/>
              <w:u w:val="none"/>
            </w:rPr>
            <w:t xml:space="preserve"> </w:t>
          </w:r>
          <w:r w:rsidR="00580E6D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 xml:space="preserve"> </w:t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 xml:space="preserve">               </w:t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472495" w:rsidRPr="00472495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ab/>
          </w:r>
          <w:r w:rsidR="00AE1E6D">
            <w:rPr>
              <w:rFonts w:ascii="Times New Roman" w:eastAsia="Times New Roman" w:hAnsi="Times New Roman" w:cs="Times New Roman"/>
              <w:b/>
              <w:bCs/>
              <w:sz w:val="22"/>
              <w:szCs w:val="22"/>
              <w:shd w:val="clear" w:color="auto" w:fill="FFFFFF"/>
            </w:rPr>
            <w:t xml:space="preserve">       </w:t>
          </w:r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472495" w14:paraId="50C338F0" w14:textId="77777777" w:rsidTr="000B4CAB">
        <w:tc>
          <w:tcPr>
            <w:tcW w:w="9360" w:type="dxa"/>
          </w:tcPr>
          <w:p w14:paraId="66E0950E" w14:textId="07C3FC4C" w:rsidR="00316C32" w:rsidRPr="00472495" w:rsidRDefault="00000000" w:rsidP="005303C3">
            <w:pPr>
              <w:pStyle w:val="Heading2"/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1641067621"/>
                <w:placeholder>
                  <w:docPart w:val="A47A561A277B42F8B3BBCEED7931DAF4"/>
                </w:placeholder>
                <w:showingPlcHdr/>
                <w15:appearance w15:val="hidden"/>
              </w:sdtPr>
              <w:sdtContent>
                <w:r w:rsidR="00316C32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>Education</w:t>
                </w:r>
              </w:sdtContent>
            </w:sdt>
          </w:p>
        </w:tc>
      </w:tr>
    </w:tbl>
    <w:p w14:paraId="6C6C3CE1" w14:textId="77777777" w:rsidR="00316C32" w:rsidRPr="00472495" w:rsidRDefault="00316C32" w:rsidP="00316C32">
      <w:pPr>
        <w:pStyle w:val="Spacebetweentables"/>
        <w:rPr>
          <w:rFonts w:ascii="Times New Roman" w:hAnsi="Times New Roman" w:cs="Times New Roman"/>
          <w:sz w:val="22"/>
          <w:szCs w:val="22"/>
        </w:rPr>
      </w:pPr>
    </w:p>
    <w:tbl>
      <w:tblPr>
        <w:tblW w:w="9368" w:type="dxa"/>
        <w:tblLook w:val="0600" w:firstRow="0" w:lastRow="0" w:firstColumn="0" w:lastColumn="0" w:noHBand="1" w:noVBand="1"/>
      </w:tblPr>
      <w:tblGrid>
        <w:gridCol w:w="7489"/>
        <w:gridCol w:w="1879"/>
      </w:tblGrid>
      <w:tr w:rsidR="00315D21" w:rsidRPr="00472495" w14:paraId="031E6658" w14:textId="77777777" w:rsidTr="00FC3916">
        <w:trPr>
          <w:trHeight w:val="250"/>
        </w:trPr>
        <w:tc>
          <w:tcPr>
            <w:tcW w:w="7489" w:type="dxa"/>
          </w:tcPr>
          <w:p w14:paraId="0F6880F2" w14:textId="2D1D5F53" w:rsidR="004D6840" w:rsidRPr="00472495" w:rsidRDefault="004C2C2B" w:rsidP="00F9176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St. John’s University </w:t>
            </w: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385643752"/>
                <w:placeholder>
                  <w:docPart w:val="728F804082B1473BABF7CA1DF0C91687"/>
                </w:placeholder>
                <w15:appearance w15:val="hidden"/>
              </w:sdtPr>
              <w:sdtContent>
                <w:r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>Queens NY</w:t>
                </w:r>
                <w:r w:rsidR="00BF1892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           </w:t>
                </w:r>
                <w:r w:rsidR="00F66FC9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                                                                       </w:t>
                </w:r>
                <w:r w:rsidR="002E31AB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>Bachelor of Science</w:t>
                </w:r>
                <w:r w:rsid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: </w:t>
                </w:r>
                <w:r w:rsidR="00F66FC9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Computer Science and </w:t>
                </w:r>
                <w:r w:rsidR="00472495">
                  <w:rPr>
                    <w:rFonts w:ascii="Times New Roman" w:hAnsi="Times New Roman" w:cs="Times New Roman"/>
                    <w:sz w:val="22"/>
                    <w:szCs w:val="22"/>
                  </w:rPr>
                  <w:t>HCI</w:t>
                </w:r>
                <w:r w:rsidR="005650DA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 GPA: 3.72</w:t>
                </w:r>
              </w:sdtContent>
            </w:sdt>
          </w:p>
        </w:tc>
        <w:tc>
          <w:tcPr>
            <w:tcW w:w="1879" w:type="dxa"/>
          </w:tcPr>
          <w:p w14:paraId="37278B79" w14:textId="5B403D2E" w:rsidR="004D6840" w:rsidRPr="00472495" w:rsidRDefault="00C53239" w:rsidP="004C2C2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sz w:val="22"/>
                <w:szCs w:val="22"/>
              </w:rPr>
              <w:t>August 2020 –       May 2024</w:t>
            </w:r>
            <w:r w:rsidR="00D21CDA"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</w:t>
            </w:r>
          </w:p>
        </w:tc>
      </w:tr>
    </w:tbl>
    <w:p w14:paraId="4C453C16" w14:textId="736FAEEE" w:rsidR="00A11C88" w:rsidRPr="00472495" w:rsidRDefault="00405357" w:rsidP="00405357">
      <w:pPr>
        <w:pStyle w:val="Collegeinfo"/>
        <w:ind w:left="0"/>
        <w:rPr>
          <w:rFonts w:ascii="Times New Roman" w:hAnsi="Times New Roman" w:cs="Times New Roman"/>
          <w:b/>
          <w:bCs/>
          <w:i w:val="0"/>
          <w:sz w:val="22"/>
          <w:szCs w:val="22"/>
        </w:rPr>
      </w:pPr>
      <w:r w:rsidRP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  </w:t>
      </w:r>
      <w:r w:rsidR="0072367D" w:rsidRP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St. John’s University Queens NY                                                                              </w:t>
      </w:r>
      <w:r w:rsid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 September 2024 -</w:t>
      </w:r>
      <w:r w:rsidR="0072367D" w:rsidRP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                </w:t>
      </w:r>
      <w:r w:rsid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  </w:t>
      </w:r>
    </w:p>
    <w:p w14:paraId="0A5DEDE5" w14:textId="2EEF56B3" w:rsidR="00176C7B" w:rsidRPr="00472495" w:rsidRDefault="0072367D" w:rsidP="00405357">
      <w:pPr>
        <w:pStyle w:val="Collegeinfo"/>
        <w:ind w:left="0"/>
        <w:rPr>
          <w:rFonts w:ascii="Times New Roman" w:hAnsi="Times New Roman" w:cs="Times New Roman"/>
          <w:b/>
          <w:bCs/>
          <w:i w:val="0"/>
          <w:sz w:val="22"/>
          <w:szCs w:val="22"/>
        </w:rPr>
      </w:pPr>
      <w:r w:rsidRP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  </w:t>
      </w:r>
      <w:r w:rsidR="002E31AB" w:rsidRPr="00472495">
        <w:rPr>
          <w:rFonts w:ascii="Times New Roman" w:hAnsi="Times New Roman" w:cs="Times New Roman"/>
          <w:b/>
          <w:bCs/>
          <w:i w:val="0"/>
          <w:sz w:val="22"/>
          <w:szCs w:val="22"/>
        </w:rPr>
        <w:t>Master of Science</w:t>
      </w:r>
      <w:r w:rsid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: </w:t>
      </w:r>
      <w:r w:rsidRP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Data Science </w:t>
      </w:r>
      <w:r w:rsidR="00B66FCA" w:rsidRP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                                                                                </w:t>
      </w:r>
      <w:r w:rsidR="00472495">
        <w:rPr>
          <w:rFonts w:ascii="Times New Roman" w:hAnsi="Times New Roman" w:cs="Times New Roman"/>
          <w:b/>
          <w:bCs/>
          <w:i w:val="0"/>
          <w:sz w:val="22"/>
          <w:szCs w:val="22"/>
        </w:rPr>
        <w:t>May 2026</w:t>
      </w:r>
      <w:r w:rsidR="00B66FCA" w:rsidRPr="00472495">
        <w:rPr>
          <w:rFonts w:ascii="Times New Roman" w:hAnsi="Times New Roman" w:cs="Times New Roman"/>
          <w:b/>
          <w:bCs/>
          <w:i w:val="0"/>
          <w:sz w:val="22"/>
          <w:szCs w:val="22"/>
        </w:rPr>
        <w:t xml:space="preserve">               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472495" w14:paraId="6ECD16E9" w14:textId="77777777" w:rsidTr="00405357">
        <w:trPr>
          <w:trHeight w:val="243"/>
        </w:trPr>
        <w:tc>
          <w:tcPr>
            <w:tcW w:w="9360" w:type="dxa"/>
          </w:tcPr>
          <w:p w14:paraId="410B6FCE" w14:textId="77777777" w:rsidR="00316C32" w:rsidRPr="00472495" w:rsidRDefault="00000000" w:rsidP="00191303">
            <w:pPr>
              <w:pStyle w:val="Heading2"/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175196576"/>
                <w:placeholder>
                  <w:docPart w:val="D0A698D4046B487EA2BC2046EA9943D6"/>
                </w:placeholder>
                <w:showingPlcHdr/>
                <w15:appearance w15:val="hidden"/>
              </w:sdtPr>
              <w:sdtContent>
                <w:r w:rsidR="00316C32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>Professional experience</w:t>
                </w:r>
              </w:sdtContent>
            </w:sdt>
            <w:r w:rsidR="00316C32"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14:paraId="4CF4EA1F" w14:textId="77777777" w:rsidR="00316C32" w:rsidRPr="00472495" w:rsidRDefault="00316C32" w:rsidP="00316C32">
      <w:pPr>
        <w:pStyle w:val="Spacebetweentables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="007D1F1C" w:rsidRPr="00472495" w14:paraId="7BCBA36F" w14:textId="77777777" w:rsidTr="342F38E0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14:paraId="6AC67C4E" w14:textId="4FA6F5E7" w:rsidR="007D1F1C" w:rsidRPr="00472495" w:rsidRDefault="005A7119" w:rsidP="0066260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Duane Reade by </w:t>
            </w:r>
            <w:r w:rsidR="00FD5DB0" w:rsidRPr="00472495">
              <w:rPr>
                <w:rFonts w:ascii="Times New Roman" w:hAnsi="Times New Roman" w:cs="Times New Roman"/>
                <w:sz w:val="22"/>
                <w:szCs w:val="22"/>
              </w:rPr>
              <w:t>Walgreens Boot Alliance, Financial District NY</w:t>
            </w:r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14:paraId="5B9B9C65" w14:textId="1A467B49" w:rsidR="007D1F1C" w:rsidRPr="00472495" w:rsidRDefault="00000000" w:rsidP="008344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177940288"/>
                <w:placeholder>
                  <w:docPart w:val="8B1956311FC7440B9F8AE83F95224FB7"/>
                </w:placeholder>
                <w15:appearance w15:val="hidden"/>
              </w:sdtPr>
              <w:sdtContent>
                <w:r w:rsidR="00CB6F11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>September 2021-</w:t>
                </w:r>
                <w:r w:rsidR="008344E1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June </w:t>
                </w:r>
                <w:r w:rsidR="00D96FE3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>2024</w:t>
                </w:r>
              </w:sdtContent>
            </w:sdt>
          </w:p>
        </w:tc>
      </w:tr>
    </w:tbl>
    <w:p w14:paraId="63A8E519" w14:textId="066EB9E4" w:rsidR="00FA19D4" w:rsidRPr="00472495" w:rsidRDefault="00FA19D4" w:rsidP="00FA19D4">
      <w:pPr>
        <w:pStyle w:val="Heading3"/>
        <w:ind w:left="0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 xml:space="preserve">   </w:t>
      </w:r>
      <w:r w:rsidR="008344E1" w:rsidRPr="00472495">
        <w:rPr>
          <w:rFonts w:ascii="Times New Roman" w:hAnsi="Times New Roman" w:cs="Times New Roman"/>
          <w:sz w:val="22"/>
          <w:szCs w:val="22"/>
        </w:rPr>
        <w:t xml:space="preserve">     </w:t>
      </w:r>
      <w:r w:rsidR="00892C6E" w:rsidRPr="0047249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032799" w:rsidRPr="00472495">
        <w:rPr>
          <w:rFonts w:ascii="Times New Roman" w:hAnsi="Times New Roman" w:cs="Times New Roman"/>
          <w:sz w:val="22"/>
          <w:szCs w:val="22"/>
        </w:rPr>
        <w:t>Stock Clerk</w:t>
      </w:r>
      <w:proofErr w:type="gramEnd"/>
      <w:r w:rsidR="00032799" w:rsidRPr="00472495">
        <w:rPr>
          <w:rFonts w:ascii="Times New Roman" w:hAnsi="Times New Roman" w:cs="Times New Roman"/>
          <w:sz w:val="22"/>
          <w:szCs w:val="22"/>
        </w:rPr>
        <w:t xml:space="preserve"> Associate</w:t>
      </w:r>
    </w:p>
    <w:p w14:paraId="3EA548B5" w14:textId="77777777" w:rsidR="00FA19D4" w:rsidRPr="00472495" w:rsidRDefault="00C911BC" w:rsidP="00FA19D4">
      <w:pPr>
        <w:pStyle w:val="ListBullet"/>
        <w:numPr>
          <w:ilvl w:val="0"/>
          <w:numId w:val="25"/>
        </w:numPr>
        <w:spacing w:after="6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>Provided front-line customer service and handled register operations efficiently.</w:t>
      </w:r>
    </w:p>
    <w:p w14:paraId="6A8D9EA7" w14:textId="77777777" w:rsidR="00FA19D4" w:rsidRPr="00472495" w:rsidRDefault="00C911BC" w:rsidP="00FA19D4">
      <w:pPr>
        <w:pStyle w:val="ListBullet"/>
        <w:numPr>
          <w:ilvl w:val="0"/>
          <w:numId w:val="25"/>
        </w:numPr>
        <w:spacing w:after="6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>Organized and replenished inventory while maintaining accurate records.</w:t>
      </w:r>
    </w:p>
    <w:p w14:paraId="33C91670" w14:textId="4A5CF0C5" w:rsidR="008344E1" w:rsidRPr="00472495" w:rsidRDefault="00C911BC" w:rsidP="00FA19D4">
      <w:pPr>
        <w:pStyle w:val="ListBullet"/>
        <w:numPr>
          <w:ilvl w:val="0"/>
          <w:numId w:val="25"/>
        </w:numPr>
        <w:spacing w:after="6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>Ensured a clean and accessible store layout for optimal customer experience</w:t>
      </w:r>
    </w:p>
    <w:p w14:paraId="7BB2666D" w14:textId="77777777" w:rsidR="00C911BC" w:rsidRPr="00472495" w:rsidRDefault="00C911BC" w:rsidP="00C911BC">
      <w:pPr>
        <w:pStyle w:val="ListBullet"/>
        <w:numPr>
          <w:ilvl w:val="0"/>
          <w:numId w:val="0"/>
        </w:numPr>
        <w:spacing w:after="6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="008344E1" w:rsidRPr="00472495" w14:paraId="44546BBF" w14:textId="77777777" w:rsidTr="00A02C3F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14:paraId="446EA4B9" w14:textId="53298D4F" w:rsidR="008344E1" w:rsidRPr="00472495" w:rsidRDefault="008344E1" w:rsidP="00A02C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sz w:val="22"/>
                <w:szCs w:val="22"/>
              </w:rPr>
              <w:t>NYC Health &amp; Hospitals (Queens General</w:t>
            </w:r>
            <w:r w:rsidR="003117C0"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 Emergency Room</w:t>
            </w:r>
            <w:r w:rsidRPr="00472495">
              <w:rPr>
                <w:rFonts w:ascii="Times New Roman" w:hAnsi="Times New Roman" w:cs="Times New Roman"/>
                <w:sz w:val="22"/>
                <w:szCs w:val="22"/>
              </w:rPr>
              <w:t>), Jamaica NY</w:t>
            </w:r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14:paraId="63B22579" w14:textId="5F7D12B0" w:rsidR="008344E1" w:rsidRPr="00472495" w:rsidRDefault="00000000" w:rsidP="0015181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1385749318"/>
                <w:placeholder>
                  <w:docPart w:val="DE65ADA151FB4399AF0A6DEFF3BDEA4F"/>
                </w:placeholder>
                <w15:appearance w15:val="hidden"/>
              </w:sdtPr>
              <w:sdtContent>
                <w:r w:rsidR="00FC3916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June </w:t>
                </w:r>
                <w:r w:rsidR="008344E1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>2024 – Present</w:t>
                </w:r>
              </w:sdtContent>
            </w:sdt>
          </w:p>
        </w:tc>
      </w:tr>
    </w:tbl>
    <w:p w14:paraId="199A33E6" w14:textId="77777777" w:rsidR="007962DB" w:rsidRPr="00472495" w:rsidRDefault="008344E1" w:rsidP="007962DB">
      <w:pPr>
        <w:pStyle w:val="Heading3"/>
        <w:ind w:left="0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 xml:space="preserve">         </w:t>
      </w:r>
      <w:r w:rsidR="006B7AA1" w:rsidRPr="00472495">
        <w:rPr>
          <w:rFonts w:ascii="Times New Roman" w:hAnsi="Times New Roman" w:cs="Times New Roman"/>
          <w:sz w:val="22"/>
          <w:szCs w:val="22"/>
        </w:rPr>
        <w:t>Clerical/Data Associate Level 3</w:t>
      </w:r>
    </w:p>
    <w:p w14:paraId="618B7DC5" w14:textId="77777777" w:rsidR="00151812" w:rsidRPr="00472495" w:rsidRDefault="00151812" w:rsidP="00151812">
      <w:pPr>
        <w:pStyle w:val="ListBullet"/>
        <w:numPr>
          <w:ilvl w:val="0"/>
          <w:numId w:val="23"/>
        </w:numPr>
        <w:spacing w:after="6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>Registered and admitted patients through EPIC system with accuracy and care.</w:t>
      </w:r>
    </w:p>
    <w:p w14:paraId="4E3CDB3C" w14:textId="77777777" w:rsidR="009D74D4" w:rsidRPr="00472495" w:rsidRDefault="00151812" w:rsidP="00151812">
      <w:pPr>
        <w:pStyle w:val="ListBullet"/>
        <w:numPr>
          <w:ilvl w:val="0"/>
          <w:numId w:val="23"/>
        </w:numPr>
        <w:spacing w:after="6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 xml:space="preserve">Managed patient property and logistics for </w:t>
      </w:r>
      <w:r w:rsidR="009D74D4" w:rsidRPr="00472495">
        <w:rPr>
          <w:rFonts w:ascii="Times New Roman" w:hAnsi="Times New Roman" w:cs="Times New Roman"/>
          <w:sz w:val="22"/>
          <w:szCs w:val="22"/>
        </w:rPr>
        <w:t>Enhanced visitation</w:t>
      </w:r>
    </w:p>
    <w:p w14:paraId="3F64CF99" w14:textId="14890A0E" w:rsidR="00151812" w:rsidRPr="00472495" w:rsidRDefault="009D74D4" w:rsidP="00151812">
      <w:pPr>
        <w:pStyle w:val="ListBullet"/>
        <w:numPr>
          <w:ilvl w:val="0"/>
          <w:numId w:val="23"/>
        </w:numPr>
        <w:spacing w:after="6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 xml:space="preserve">Arrangement of </w:t>
      </w:r>
      <w:r w:rsidR="00151812" w:rsidRPr="00472495">
        <w:rPr>
          <w:rFonts w:ascii="Times New Roman" w:hAnsi="Times New Roman" w:cs="Times New Roman"/>
          <w:sz w:val="22"/>
          <w:szCs w:val="22"/>
        </w:rPr>
        <w:t xml:space="preserve">transportation needs </w:t>
      </w:r>
      <w:r w:rsidRPr="00472495">
        <w:rPr>
          <w:rFonts w:ascii="Times New Roman" w:hAnsi="Times New Roman" w:cs="Times New Roman"/>
          <w:sz w:val="22"/>
          <w:szCs w:val="22"/>
        </w:rPr>
        <w:t xml:space="preserve">for </w:t>
      </w:r>
      <w:r w:rsidR="001B6DFD" w:rsidRPr="00472495">
        <w:rPr>
          <w:rFonts w:ascii="Times New Roman" w:hAnsi="Times New Roman" w:cs="Times New Roman"/>
          <w:sz w:val="22"/>
          <w:szCs w:val="22"/>
        </w:rPr>
        <w:t xml:space="preserve">Dischargement </w:t>
      </w:r>
    </w:p>
    <w:p w14:paraId="0031BB3D" w14:textId="5774E551" w:rsidR="00C47596" w:rsidRPr="00472495" w:rsidRDefault="00151812" w:rsidP="00C47596">
      <w:pPr>
        <w:pStyle w:val="ListBullet"/>
        <w:numPr>
          <w:ilvl w:val="0"/>
          <w:numId w:val="23"/>
        </w:numPr>
        <w:spacing w:after="6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>Assisted with high-volume administrative workflows under critical timelines.</w:t>
      </w:r>
    </w:p>
    <w:p w14:paraId="7C77AE07" w14:textId="77777777" w:rsidR="00C47596" w:rsidRPr="00472495" w:rsidRDefault="00C47596" w:rsidP="00C47596">
      <w:pPr>
        <w:pStyle w:val="ListBullet"/>
        <w:numPr>
          <w:ilvl w:val="0"/>
          <w:numId w:val="0"/>
        </w:numPr>
        <w:spacing w:after="60" w:line="240" w:lineRule="auto"/>
        <w:ind w:left="720"/>
        <w:rPr>
          <w:rFonts w:ascii="Times New Roman" w:hAnsi="Times New Roman" w:cs="Times New Roman"/>
          <w:sz w:val="22"/>
          <w:szCs w:val="22"/>
        </w:rPr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C47596" w:rsidRPr="00472495" w14:paraId="1264150A" w14:textId="77777777" w:rsidTr="005D20FF">
        <w:trPr>
          <w:trHeight w:val="70"/>
        </w:trPr>
        <w:tc>
          <w:tcPr>
            <w:tcW w:w="9360" w:type="dxa"/>
          </w:tcPr>
          <w:p w14:paraId="0EE8C1EB" w14:textId="77777777" w:rsidR="00C47596" w:rsidRPr="00472495" w:rsidRDefault="00000000" w:rsidP="005D20FF">
            <w:pPr>
              <w:pStyle w:val="Heading2"/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1918079314"/>
                <w:placeholder>
                  <w:docPart w:val="CCB95A10F4A5448D87D3172AB3B3A21A"/>
                </w:placeholder>
                <w15:appearance w15:val="hidden"/>
              </w:sdtPr>
              <w:sdtContent>
                <w:r w:rsidR="00C47596"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>technical Skills</w:t>
                </w:r>
              </w:sdtContent>
            </w:sdt>
            <w:r w:rsidR="00C47596"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14:paraId="2487D91D" w14:textId="77777777" w:rsidR="00C47596" w:rsidRPr="00472495" w:rsidRDefault="00C47596" w:rsidP="00C47596">
      <w:pPr>
        <w:pStyle w:val="Spacebetweentables"/>
        <w:rPr>
          <w:rFonts w:ascii="Times New Roman" w:hAnsi="Times New Roman" w:cs="Times New Roman"/>
          <w:sz w:val="22"/>
          <w:szCs w:val="22"/>
        </w:rPr>
      </w:pPr>
    </w:p>
    <w:p w14:paraId="0AA0E737" w14:textId="77777777" w:rsidR="00C47596" w:rsidRPr="00472495" w:rsidRDefault="00C47596" w:rsidP="00C47596">
      <w:pPr>
        <w:spacing w:after="20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 xml:space="preserve">Languages &amp; Tools: </w:t>
      </w:r>
    </w:p>
    <w:p w14:paraId="5D2EA4E4" w14:textId="42A773D6" w:rsidR="00C47596" w:rsidRPr="00472495" w:rsidRDefault="00C47596" w:rsidP="00C47596">
      <w:pPr>
        <w:pStyle w:val="ListParagraph"/>
        <w:numPr>
          <w:ilvl w:val="0"/>
          <w:numId w:val="28"/>
        </w:numPr>
        <w:spacing w:after="20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>SQL, Python, R, Java, Tableau, Excel, E-Views</w:t>
      </w:r>
    </w:p>
    <w:p w14:paraId="6178B5F6" w14:textId="77777777" w:rsidR="00C47596" w:rsidRPr="00472495" w:rsidRDefault="00C47596" w:rsidP="00C47596">
      <w:pPr>
        <w:spacing w:after="20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>Applications</w:t>
      </w:r>
    </w:p>
    <w:p w14:paraId="574D4E38" w14:textId="110B0368" w:rsidR="00C47596" w:rsidRPr="00472495" w:rsidRDefault="00C47596" w:rsidP="00C47596">
      <w:pPr>
        <w:pStyle w:val="ListParagraph"/>
        <w:numPr>
          <w:ilvl w:val="0"/>
          <w:numId w:val="29"/>
        </w:numPr>
        <w:spacing w:after="20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>EPIC Systems, Microsoft Office Suite, Anaconda Programming Navigator</w:t>
      </w:r>
    </w:p>
    <w:p w14:paraId="4BBEB095" w14:textId="77777777" w:rsidR="00C47596" w:rsidRPr="00472495" w:rsidRDefault="00C47596" w:rsidP="00C47596">
      <w:pPr>
        <w:spacing w:after="20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 xml:space="preserve">Core Competencies: </w:t>
      </w:r>
    </w:p>
    <w:p w14:paraId="7B918BC4" w14:textId="7158056C" w:rsidR="00C47596" w:rsidRPr="00472495" w:rsidRDefault="00C47596" w:rsidP="00C47596">
      <w:pPr>
        <w:pStyle w:val="ListParagraph"/>
        <w:numPr>
          <w:ilvl w:val="0"/>
          <w:numId w:val="30"/>
        </w:numPr>
        <w:spacing w:after="200" w:line="240" w:lineRule="auto"/>
        <w:rPr>
          <w:rFonts w:ascii="Times New Roman" w:hAnsi="Times New Roman" w:cs="Times New Roman"/>
          <w:sz w:val="22"/>
          <w:szCs w:val="22"/>
        </w:rPr>
      </w:pPr>
      <w:r w:rsidRPr="00472495">
        <w:rPr>
          <w:rFonts w:ascii="Times New Roman" w:hAnsi="Times New Roman" w:cs="Times New Roman"/>
          <w:sz w:val="22"/>
          <w:szCs w:val="22"/>
        </w:rPr>
        <w:t xml:space="preserve">Data Analysis, Data Visualization, Data Modeling, Database Design, Dashboard </w:t>
      </w:r>
      <w:proofErr w:type="gramStart"/>
      <w:r w:rsidRPr="00472495">
        <w:rPr>
          <w:rFonts w:ascii="Times New Roman" w:hAnsi="Times New Roman" w:cs="Times New Roman"/>
          <w:sz w:val="22"/>
          <w:szCs w:val="22"/>
        </w:rPr>
        <w:t xml:space="preserve">Development, </w:t>
      </w:r>
      <w:r w:rsidR="00472495" w:rsidRPr="00472495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472495" w:rsidRPr="00472495">
        <w:rPr>
          <w:rFonts w:ascii="Times New Roman" w:hAnsi="Times New Roman" w:cs="Times New Roman"/>
          <w:sz w:val="22"/>
          <w:szCs w:val="22"/>
        </w:rPr>
        <w:t xml:space="preserve">          </w:t>
      </w:r>
      <w:r w:rsidRPr="00472495">
        <w:rPr>
          <w:rFonts w:ascii="Times New Roman" w:hAnsi="Times New Roman" w:cs="Times New Roman"/>
          <w:sz w:val="22"/>
          <w:szCs w:val="22"/>
        </w:rPr>
        <w:t>Data Cleansing, Research</w:t>
      </w:r>
    </w:p>
    <w:p w14:paraId="7476AE99" w14:textId="77777777" w:rsidR="00C47596" w:rsidRPr="00C65FC0" w:rsidRDefault="00C47596" w:rsidP="001B6DFD">
      <w:pPr>
        <w:pStyle w:val="ListBullet"/>
        <w:numPr>
          <w:ilvl w:val="0"/>
          <w:numId w:val="0"/>
        </w:numPr>
        <w:spacing w:after="60" w:line="240" w:lineRule="auto"/>
        <w:ind w:left="720"/>
        <w:rPr>
          <w:rFonts w:ascii="Times New Roman" w:hAnsi="Times New Roman" w:cs="Times New Roman"/>
          <w:szCs w:val="20"/>
        </w:rPr>
      </w:pPr>
    </w:p>
    <w:tbl>
      <w:tblPr>
        <w:tblW w:w="9096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096"/>
      </w:tblGrid>
      <w:tr w:rsidR="00316C32" w:rsidRPr="00C10BD0" w14:paraId="23FAB451" w14:textId="77777777" w:rsidTr="00472495">
        <w:trPr>
          <w:trHeight w:val="621"/>
        </w:trPr>
        <w:tc>
          <w:tcPr>
            <w:tcW w:w="9096" w:type="dxa"/>
          </w:tcPr>
          <w:sdt>
            <w:sdtPr>
              <w:rPr>
                <w:rFonts w:ascii="Times New Roman" w:hAnsi="Times New Roman" w:cs="Times New Roman"/>
                <w:szCs w:val="20"/>
              </w:rPr>
              <w:id w:val="-919949854"/>
              <w:placeholder>
                <w:docPart w:val="491C76D356DD4EAC9685D7343F275C39"/>
              </w:placeholder>
              <w15:appearance w15:val="hidden"/>
            </w:sdtPr>
            <w:sdtContent>
              <w:p w14:paraId="7D0E2DA9" w14:textId="5EC6C0BD" w:rsidR="00316C32" w:rsidRPr="00C10BD0" w:rsidRDefault="000D3BE0" w:rsidP="00316C32">
                <w:pPr>
                  <w:pStyle w:val="Heading2"/>
                  <w:rPr>
                    <w:rFonts w:ascii="Times New Roman" w:hAnsi="Times New Roman" w:cs="Times New Roman"/>
                    <w:szCs w:val="20"/>
                  </w:rPr>
                </w:pPr>
                <w:r>
                  <w:rPr>
                    <w:rFonts w:ascii="Times New Roman" w:hAnsi="Times New Roman" w:cs="Times New Roman"/>
                    <w:szCs w:val="20"/>
                  </w:rPr>
                  <w:t>Key</w:t>
                </w:r>
                <w:r w:rsidR="00C10BD0" w:rsidRPr="00C10BD0">
                  <w:rPr>
                    <w:rFonts w:ascii="Times New Roman" w:hAnsi="Times New Roman" w:cs="Times New Roman"/>
                    <w:szCs w:val="20"/>
                  </w:rPr>
                  <w:t xml:space="preserve"> Projects </w:t>
                </w:r>
              </w:p>
            </w:sdtContent>
          </w:sdt>
        </w:tc>
      </w:tr>
    </w:tbl>
    <w:p w14:paraId="63E44E15" w14:textId="77777777" w:rsidR="00316C32" w:rsidRPr="00C10BD0" w:rsidRDefault="00316C32" w:rsidP="00316C32">
      <w:pPr>
        <w:pStyle w:val="Spacebetweentables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RPr="00472495" w14:paraId="445C0E05" w14:textId="77777777" w:rsidTr="00E42712">
        <w:trPr>
          <w:trHeight w:val="4050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2E92E02E" w14:textId="2FD4E126" w:rsidR="003A29E4" w:rsidRPr="00472495" w:rsidRDefault="009208AB" w:rsidP="00316C32">
            <w:pPr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Vehicular Cloud Real Time System </w:t>
            </w:r>
            <w:r w:rsidR="002E6F7F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(Java)</w:t>
            </w:r>
            <w:r w:rsidR="005978A3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: </w:t>
            </w:r>
            <w:r w:rsidR="00DA33D6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Developing a GUI </w:t>
            </w:r>
            <w:r w:rsidR="003E7B0E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for managing Job Assignments across various Vehicular nodes and Networks</w:t>
            </w:r>
          </w:p>
          <w:p w14:paraId="02073265" w14:textId="1DD30145" w:rsidR="009208AB" w:rsidRPr="00472495" w:rsidRDefault="003F4A30" w:rsidP="00316C32">
            <w:pPr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Owner and Vehicle </w:t>
            </w:r>
            <w:r w:rsidR="003E7B0E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Database</w:t>
            </w: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(SQL)</w:t>
            </w:r>
            <w:r w:rsidR="00ED08DD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:</w:t>
            </w:r>
            <w:r w:rsidR="00ED08DD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FE1D9D" w:rsidRP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</w:rPr>
              <w:t>Engineering Relational Databases by enforcing multiple confidential Keys</w:t>
            </w:r>
            <w:r w:rsid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</w:rPr>
              <w:t xml:space="preserve"> </w:t>
            </w:r>
            <w:r w:rsidR="00FE1D9D" w:rsidRP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</w:rPr>
              <w:t>distinguishing between</w:t>
            </w:r>
            <w:r w:rsid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</w:rPr>
              <w:t xml:space="preserve"> </w:t>
            </w:r>
            <w:r w:rsidR="00FE1D9D" w:rsidRP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</w:rPr>
              <w:t>Vehicle</w:t>
            </w:r>
            <w:r w:rsid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</w:rPr>
              <w:t>s</w:t>
            </w:r>
            <w:r w:rsidR="00FE1D9D" w:rsidRP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</w:rPr>
              <w:t xml:space="preserve"> and Owner</w:t>
            </w:r>
            <w:r w:rsid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  <w:shd w:val="clear" w:color="auto" w:fill="FFFFFF"/>
              </w:rPr>
              <w:t>s</w:t>
            </w:r>
          </w:p>
          <w:p w14:paraId="228D62D9" w14:textId="7B90410E" w:rsidR="003F4A30" w:rsidRPr="00472495" w:rsidRDefault="00A34691" w:rsidP="00316C3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Chicago </w:t>
            </w:r>
            <w:r w:rsidR="00FE1D9D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Crime Analytics</w:t>
            </w:r>
            <w:r w:rsidR="005978A3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(Tableau)</w:t>
            </w:r>
            <w:r w:rsidR="00302AEC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: </w:t>
            </w:r>
            <w:r w:rsidR="004B04C3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Building Interactive Visuals in </w:t>
            </w:r>
            <w:proofErr w:type="gramStart"/>
            <w:r w:rsidR="004B04C3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mapping</w:t>
            </w:r>
            <w:proofErr w:type="gramEnd"/>
            <w:r w:rsidR="004B04C3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Crime </w:t>
            </w:r>
            <w:proofErr w:type="gramStart"/>
            <w:r w:rsidR="004B04C3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trends</w:t>
            </w:r>
            <w:proofErr w:type="gramEnd"/>
            <w:r w:rsidR="004B04C3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and Hotspots across the city of Chicago</w:t>
            </w:r>
          </w:p>
          <w:p w14:paraId="05F8E3FE" w14:textId="268BDDEB" w:rsidR="00171B4A" w:rsidRPr="00472495" w:rsidRDefault="004B04C3" w:rsidP="00316C3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Cent</w:t>
            </w:r>
            <w:r w:rsidR="00D62D88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ury Old Olympic Events Data Mining </w:t>
            </w:r>
            <w:r w:rsidR="00B0205E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(R)</w:t>
            </w:r>
            <w:r w:rsidR="00C420AE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:</w:t>
            </w:r>
            <w:r w:rsidR="00E85D18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D62D88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Enforcing Data Mining and Machine Learning Techniques </w:t>
            </w:r>
            <w:r w:rsid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analyzing the</w:t>
            </w:r>
            <w:r w:rsidR="00732F54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past century of Olympic Games</w:t>
            </w:r>
          </w:p>
          <w:p w14:paraId="6957E2AB" w14:textId="2C746320" w:rsidR="001A78B0" w:rsidRPr="00472495" w:rsidRDefault="00732F54" w:rsidP="00316C3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Covid-19 Global Dashboard</w:t>
            </w:r>
            <w:r w:rsidR="00B0205E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(Python):</w:t>
            </w:r>
            <w:r w:rsidR="00B0205E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BA2B64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Designing Interactive Visuals and Dashboards distinguishing the Covid-19 pandemic Trends and Metrics</w:t>
            </w:r>
          </w:p>
          <w:p w14:paraId="7CD0DA5E" w14:textId="2B73E136" w:rsidR="00533A8B" w:rsidRPr="00472495" w:rsidRDefault="00BA2B64" w:rsidP="00316C3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GapMinder</w:t>
            </w:r>
            <w:proofErr w:type="spellEnd"/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Interactivity</w:t>
            </w:r>
            <w:r w:rsidR="002065A1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(R):</w:t>
            </w:r>
            <w:r w:rsidR="002065A1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Designing </w:t>
            </w:r>
            <w:r w:rsidR="00BA3E63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Interactive visuals and </w:t>
            </w:r>
            <w:r w:rsidR="00DC0494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Comparative Dashboards based off </w:t>
            </w:r>
            <w:proofErr w:type="spellStart"/>
            <w:r w:rsidR="002065A1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GapMinder</w:t>
            </w:r>
            <w:proofErr w:type="spellEnd"/>
            <w:r w:rsidR="002065A1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Dataset</w:t>
            </w:r>
          </w:p>
          <w:p w14:paraId="02E0FFA4" w14:textId="500E0BE8" w:rsidR="00031AAB" w:rsidRPr="00472495" w:rsidRDefault="00DC0494" w:rsidP="00316C3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University Database Design</w:t>
            </w:r>
            <w:r w:rsidR="006D597E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(SQL): </w:t>
            </w:r>
            <w:r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Structuring and Normalizing</w:t>
            </w:r>
            <w:r w:rsidR="00E42712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Data </w:t>
            </w:r>
            <w:proofErr w:type="spellStart"/>
            <w:r w:rsid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tablees</w:t>
            </w:r>
            <w:proofErr w:type="spellEnd"/>
            <w:r w:rsidR="0053313E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relative to an Academic institution</w:t>
            </w:r>
          </w:p>
          <w:p w14:paraId="6ECFE944" w14:textId="065F49DA" w:rsidR="001E4DD3" w:rsidRPr="00472495" w:rsidRDefault="00241644" w:rsidP="00316C3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Retail </w:t>
            </w:r>
            <w:r w:rsidR="0093728F"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>M</w:t>
            </w:r>
            <w:r w:rsidR="0093728F"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egastore </w:t>
            </w:r>
            <w:r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Dashboard </w:t>
            </w:r>
            <w:r w:rsidR="0093728F" w:rsidRPr="00472495">
              <w:rPr>
                <w:rFonts w:ascii="Times New Roman" w:hAnsi="Times New Roman" w:cs="Times New Roman"/>
                <w:sz w:val="22"/>
                <w:szCs w:val="22"/>
              </w:rPr>
              <w:t xml:space="preserve">(Excel): </w:t>
            </w:r>
            <w:r w:rsidRP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  <w:t>Producing</w:t>
            </w:r>
            <w:r w:rsidR="008C3E04" w:rsidRPr="00472495"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  <w:t xml:space="preserve"> a Dashboard with KPI chart </w:t>
            </w:r>
            <w:r w:rsidR="00071B05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with enforcements of </w:t>
            </w:r>
            <w:proofErr w:type="spellStart"/>
            <w:r w:rsidR="00071B05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PowerQuery</w:t>
            </w:r>
            <w:proofErr w:type="spellEnd"/>
            <w:r w:rsidR="00071B05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and Pivot Applications </w:t>
            </w:r>
          </w:p>
          <w:p w14:paraId="4894607B" w14:textId="7B363B57" w:rsidR="004474AE" w:rsidRPr="00472495" w:rsidRDefault="004C75D0" w:rsidP="00316C32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GDP vs Tourism Regression (E-Views &amp; Excel): </w:t>
            </w:r>
            <w:r w:rsidR="00420993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Enforcing Time Series and Multiple Regressions </w:t>
            </w:r>
            <w:r w:rsid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>analyzing the</w:t>
            </w:r>
            <w:r w:rsidR="001664FB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Economic Impact of Global Tourism </w:t>
            </w:r>
            <w:r w:rsidR="00420993" w:rsidRPr="004724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472495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sdt>
            <w:sdtPr>
              <w:rPr>
                <w:rFonts w:ascii="Times New Roman" w:hAnsi="Times New Roman" w:cs="Times New Roman"/>
                <w:b w:val="0"/>
                <w:sz w:val="22"/>
                <w:szCs w:val="22"/>
              </w:rPr>
              <w:id w:val="-1502340781"/>
              <w:placeholder>
                <w:docPart w:val="A10D4B830C28453C8199084A66514966"/>
              </w:placeholder>
              <w15:appearance w15:val="hidden"/>
            </w:sdtPr>
            <w:sdtContent>
              <w:p w14:paraId="1A3B4F54" w14:textId="0ABEBA51" w:rsidR="009208AB" w:rsidRPr="00472495" w:rsidRDefault="00472495" w:rsidP="00B51F34">
                <w:pPr>
                  <w:jc w:val="center"/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  <w:r>
                  <w:rPr>
                    <w:rFonts w:ascii="Times New Roman" w:hAnsi="Times New Roman" w:cs="Times New Roman"/>
                    <w:b w:val="0"/>
                    <w:sz w:val="22"/>
                    <w:szCs w:val="22"/>
                  </w:rPr>
                  <w:t xml:space="preserve">   </w:t>
                </w:r>
                <w:r w:rsidR="009208AB"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>Spring 2023</w:t>
                </w:r>
              </w:p>
              <w:p w14:paraId="1E1D3DED" w14:textId="77777777" w:rsidR="009451EF" w:rsidRPr="00472495" w:rsidRDefault="009451EF" w:rsidP="00725633">
                <w:pPr>
                  <w:jc w:val="center"/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</w:p>
              <w:p w14:paraId="7985DBCC" w14:textId="586A9E33" w:rsidR="003A29E4" w:rsidRPr="00472495" w:rsidRDefault="00482EC7" w:rsidP="00482EC7">
                <w:pPr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 xml:space="preserve">       F</w:t>
                </w:r>
                <w:r w:rsidR="00725633"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>all</w:t>
                </w:r>
                <w:r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 xml:space="preserve"> 2023</w:t>
                </w:r>
              </w:p>
              <w:p w14:paraId="6601C8B4" w14:textId="77777777" w:rsidR="009451EF" w:rsidRPr="00472495" w:rsidRDefault="009451EF" w:rsidP="00482EC7">
                <w:pPr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</w:p>
              <w:p w14:paraId="32FC1513" w14:textId="734B0AE4" w:rsidR="000E682C" w:rsidRPr="00472495" w:rsidRDefault="00C51FDE" w:rsidP="00482EC7">
                <w:pPr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 xml:space="preserve">       Spring 2024</w:t>
                </w:r>
              </w:p>
              <w:p w14:paraId="55523D28" w14:textId="5956ACA2" w:rsidR="001A0049" w:rsidRPr="00472495" w:rsidRDefault="001A0049" w:rsidP="001A0049">
                <w:pPr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 xml:space="preserve">         </w:t>
                </w:r>
              </w:p>
              <w:p w14:paraId="72796363" w14:textId="649F028F" w:rsidR="007D07B4" w:rsidRPr="00472495" w:rsidRDefault="001A0049" w:rsidP="00482EC7">
                <w:pPr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 xml:space="preserve">       </w:t>
                </w:r>
                <w:r w:rsidR="00E85D18"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>Fall 2024</w:t>
                </w:r>
              </w:p>
              <w:p w14:paraId="2C0B7B5F" w14:textId="77777777" w:rsidR="00171B4A" w:rsidRPr="00472495" w:rsidRDefault="00171B4A" w:rsidP="00482EC7">
                <w:pPr>
                  <w:rPr>
                    <w:rFonts w:ascii="Times New Roman" w:hAnsi="Times New Roman" w:cs="Times New Roman"/>
                    <w:b w:val="0"/>
                    <w:sz w:val="22"/>
                    <w:szCs w:val="22"/>
                  </w:rPr>
                </w:pPr>
              </w:p>
              <w:p w14:paraId="338DCECE" w14:textId="18113E08" w:rsidR="001A78B0" w:rsidRPr="00472495" w:rsidRDefault="00533A8B" w:rsidP="00472495">
                <w:pPr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b w:val="0"/>
                    <w:sz w:val="22"/>
                    <w:szCs w:val="22"/>
                  </w:rPr>
                  <w:t xml:space="preserve">      </w:t>
                </w:r>
                <w:r w:rsidR="00472495">
                  <w:rPr>
                    <w:rFonts w:ascii="Times New Roman" w:hAnsi="Times New Roman" w:cs="Times New Roman"/>
                    <w:b w:val="0"/>
                    <w:sz w:val="22"/>
                    <w:szCs w:val="22"/>
                  </w:rPr>
                  <w:t xml:space="preserve"> </w:t>
                </w:r>
                <w:r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>Fall 2024</w:t>
                </w:r>
              </w:p>
              <w:p w14:paraId="3D7AFF73" w14:textId="77777777" w:rsidR="002065A1" w:rsidRPr="00472495" w:rsidRDefault="002065A1" w:rsidP="00482EC7">
                <w:pPr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</w:p>
              <w:p w14:paraId="2673E7C0" w14:textId="77777777" w:rsidR="002065A1" w:rsidRPr="00472495" w:rsidRDefault="002065A1" w:rsidP="00482EC7">
                <w:pPr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bCs/>
                    <w:sz w:val="22"/>
                    <w:szCs w:val="22"/>
                  </w:rPr>
                  <w:t xml:space="preserve">       Fall 2024</w:t>
                </w:r>
              </w:p>
              <w:p w14:paraId="08652F14" w14:textId="77777777" w:rsidR="009F68BB" w:rsidRPr="00472495" w:rsidRDefault="009F68BB" w:rsidP="00482EC7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  <w:p w14:paraId="5627F1B6" w14:textId="77777777" w:rsidR="009F68BB" w:rsidRPr="00472495" w:rsidRDefault="009F68BB" w:rsidP="00482EC7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       Fall 2024</w:t>
                </w:r>
              </w:p>
              <w:p w14:paraId="79CA700F" w14:textId="77777777" w:rsidR="001E4DD3" w:rsidRPr="00472495" w:rsidRDefault="001E4DD3" w:rsidP="00482EC7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  <w:p w14:paraId="7A232AF8" w14:textId="77777777" w:rsidR="001E4DD3" w:rsidRPr="00472495" w:rsidRDefault="001E4DD3" w:rsidP="00482EC7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       Spring 2025</w:t>
                </w:r>
              </w:p>
              <w:p w14:paraId="32986842" w14:textId="77777777" w:rsidR="004C75D0" w:rsidRPr="00472495" w:rsidRDefault="004C75D0" w:rsidP="00482EC7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  <w:p w14:paraId="7F463B40" w14:textId="5FE24FCC" w:rsidR="004C75D0" w:rsidRPr="00472495" w:rsidRDefault="004C75D0" w:rsidP="00482EC7">
                <w:pPr>
                  <w:rPr>
                    <w:rFonts w:ascii="Times New Roman" w:hAnsi="Times New Roman" w:cs="Times New Roman"/>
                    <w:b w:val="0"/>
                    <w:sz w:val="22"/>
                    <w:szCs w:val="22"/>
                  </w:rPr>
                </w:pPr>
                <w:r w:rsidRPr="00472495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       Spring 2025</w:t>
                </w:r>
              </w:p>
            </w:sdtContent>
          </w:sdt>
        </w:tc>
      </w:tr>
    </w:tbl>
    <w:p w14:paraId="1BEC567A" w14:textId="77777777" w:rsidR="000A7A1D" w:rsidRPr="00C10BD0" w:rsidRDefault="000A7A1D" w:rsidP="000B4CAB">
      <w:pPr>
        <w:rPr>
          <w:rFonts w:ascii="Times New Roman" w:hAnsi="Times New Roman" w:cs="Times New Roman"/>
          <w:b w:val="0"/>
          <w:szCs w:val="20"/>
        </w:rPr>
      </w:pPr>
    </w:p>
    <w:p w14:paraId="4C118FB7" w14:textId="2D639536" w:rsidR="00405357" w:rsidRPr="00176C7B" w:rsidRDefault="00405357" w:rsidP="00166D36">
      <w:pPr>
        <w:rPr>
          <w:rStyle w:val="NotBold"/>
          <w:rFonts w:ascii="Times New Roman" w:hAnsi="Times New Roman" w:cs="Times New Roman"/>
          <w:szCs w:val="20"/>
        </w:rPr>
      </w:pPr>
    </w:p>
    <w:sectPr w:rsidR="00405357" w:rsidRPr="00176C7B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41E66E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50EDE"/>
    <w:multiLevelType w:val="hybridMultilevel"/>
    <w:tmpl w:val="094A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20AD2"/>
    <w:multiLevelType w:val="hybridMultilevel"/>
    <w:tmpl w:val="99D066EE"/>
    <w:lvl w:ilvl="0" w:tplc="3744BE3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41E72"/>
    <w:multiLevelType w:val="hybridMultilevel"/>
    <w:tmpl w:val="699ADA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BB5AEF"/>
    <w:multiLevelType w:val="hybridMultilevel"/>
    <w:tmpl w:val="A6BA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4D7333"/>
    <w:multiLevelType w:val="multilevel"/>
    <w:tmpl w:val="7E702E08"/>
    <w:lvl w:ilvl="0">
      <w:start w:val="1"/>
      <w:numFmt w:val="bullet"/>
      <w:lvlText w:val="-"/>
      <w:lvlJc w:val="left"/>
      <w:pPr>
        <w:ind w:left="149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212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932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52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72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92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812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532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52" w:hanging="360"/>
      </w:pPr>
      <w:rPr>
        <w:u w:val="none"/>
      </w:rPr>
    </w:lvl>
  </w:abstractNum>
  <w:abstractNum w:abstractNumId="15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67ABB"/>
    <w:multiLevelType w:val="hybridMultilevel"/>
    <w:tmpl w:val="6AF4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288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324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360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396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432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400" w:hanging="360"/>
      </w:pPr>
      <w:rPr>
        <w:rFonts w:hint="default"/>
      </w:rPr>
    </w:lvl>
  </w:abstractNum>
  <w:abstractNum w:abstractNumId="22" w15:restartNumberingAfterBreak="0">
    <w:nsid w:val="56A115CE"/>
    <w:multiLevelType w:val="hybridMultilevel"/>
    <w:tmpl w:val="1C8C67AA"/>
    <w:lvl w:ilvl="0" w:tplc="60C60BAC">
      <w:numFmt w:val="bullet"/>
      <w:lvlText w:val="-"/>
      <w:lvlJc w:val="left"/>
      <w:pPr>
        <w:ind w:left="720" w:hanging="360"/>
      </w:pPr>
      <w:rPr>
        <w:rFonts w:ascii="Franklin Gothic Book" w:eastAsiaTheme="minorEastAsia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10D3D"/>
    <w:multiLevelType w:val="hybridMultilevel"/>
    <w:tmpl w:val="4FBA0684"/>
    <w:lvl w:ilvl="0" w:tplc="F57AF5CC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61507"/>
    <w:multiLevelType w:val="hybridMultilevel"/>
    <w:tmpl w:val="D9E4B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F341D"/>
    <w:multiLevelType w:val="hybridMultilevel"/>
    <w:tmpl w:val="012A2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EF702D"/>
    <w:multiLevelType w:val="hybridMultilevel"/>
    <w:tmpl w:val="9412E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9"/>
  </w:num>
  <w:num w:numId="2" w16cid:durableId="208499492">
    <w:abstractNumId w:val="27"/>
  </w:num>
  <w:num w:numId="3" w16cid:durableId="733358831">
    <w:abstractNumId w:val="7"/>
  </w:num>
  <w:num w:numId="4" w16cid:durableId="700475163">
    <w:abstractNumId w:val="24"/>
  </w:num>
  <w:num w:numId="5" w16cid:durableId="1963490968">
    <w:abstractNumId w:val="18"/>
  </w:num>
  <w:num w:numId="6" w16cid:durableId="374744320">
    <w:abstractNumId w:val="8"/>
  </w:num>
  <w:num w:numId="7" w16cid:durableId="931669694">
    <w:abstractNumId w:val="6"/>
  </w:num>
  <w:num w:numId="8" w16cid:durableId="963853787">
    <w:abstractNumId w:val="17"/>
  </w:num>
  <w:num w:numId="9" w16cid:durableId="123549603">
    <w:abstractNumId w:val="15"/>
  </w:num>
  <w:num w:numId="10" w16cid:durableId="1309941647">
    <w:abstractNumId w:val="26"/>
  </w:num>
  <w:num w:numId="11" w16cid:durableId="404760913">
    <w:abstractNumId w:val="13"/>
  </w:num>
  <w:num w:numId="12" w16cid:durableId="2018582123">
    <w:abstractNumId w:val="16"/>
  </w:num>
  <w:num w:numId="13" w16cid:durableId="1953709742">
    <w:abstractNumId w:val="5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21"/>
  </w:num>
  <w:num w:numId="19" w16cid:durableId="500200840">
    <w:abstractNumId w:val="22"/>
  </w:num>
  <w:num w:numId="20" w16cid:durableId="709186343">
    <w:abstractNumId w:val="14"/>
  </w:num>
  <w:num w:numId="21" w16cid:durableId="1563366796">
    <w:abstractNumId w:val="4"/>
  </w:num>
  <w:num w:numId="22" w16cid:durableId="1478957897">
    <w:abstractNumId w:val="23"/>
  </w:num>
  <w:num w:numId="23" w16cid:durableId="586886591">
    <w:abstractNumId w:val="12"/>
  </w:num>
  <w:num w:numId="24" w16cid:durableId="898058155">
    <w:abstractNumId w:val="11"/>
  </w:num>
  <w:num w:numId="25" w16cid:durableId="520624750">
    <w:abstractNumId w:val="9"/>
  </w:num>
  <w:num w:numId="26" w16cid:durableId="458034877">
    <w:abstractNumId w:val="10"/>
  </w:num>
  <w:num w:numId="27" w16cid:durableId="619841962">
    <w:abstractNumId w:val="28"/>
  </w:num>
  <w:num w:numId="28" w16cid:durableId="900870927">
    <w:abstractNumId w:val="29"/>
  </w:num>
  <w:num w:numId="29" w16cid:durableId="186259455">
    <w:abstractNumId w:val="20"/>
  </w:num>
  <w:num w:numId="30" w16cid:durableId="5594827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rUwNrQwtDA2szRU0lEKTi0uzszPAykwNK4FAFRAJsEtAAAA"/>
  </w:docVars>
  <w:rsids>
    <w:rsidRoot w:val="00A16FC8"/>
    <w:rsid w:val="00016D3E"/>
    <w:rsid w:val="00031AAB"/>
    <w:rsid w:val="00032799"/>
    <w:rsid w:val="00034A9E"/>
    <w:rsid w:val="00034B1D"/>
    <w:rsid w:val="00036406"/>
    <w:rsid w:val="00054A06"/>
    <w:rsid w:val="00061B45"/>
    <w:rsid w:val="00071B05"/>
    <w:rsid w:val="00084F0C"/>
    <w:rsid w:val="00092749"/>
    <w:rsid w:val="000A32EC"/>
    <w:rsid w:val="000A4A46"/>
    <w:rsid w:val="000A7A1D"/>
    <w:rsid w:val="000B4CAB"/>
    <w:rsid w:val="000C33A6"/>
    <w:rsid w:val="000D30E7"/>
    <w:rsid w:val="000D3BE0"/>
    <w:rsid w:val="000D4E1C"/>
    <w:rsid w:val="000E682C"/>
    <w:rsid w:val="00115755"/>
    <w:rsid w:val="00120CCE"/>
    <w:rsid w:val="001368B3"/>
    <w:rsid w:val="00140689"/>
    <w:rsid w:val="00151812"/>
    <w:rsid w:val="00152EF1"/>
    <w:rsid w:val="001664FB"/>
    <w:rsid w:val="0016682E"/>
    <w:rsid w:val="00166D36"/>
    <w:rsid w:val="00171B4A"/>
    <w:rsid w:val="001728A6"/>
    <w:rsid w:val="00174B3A"/>
    <w:rsid w:val="00176C7B"/>
    <w:rsid w:val="001A0049"/>
    <w:rsid w:val="001A78B0"/>
    <w:rsid w:val="001A7A47"/>
    <w:rsid w:val="001B5262"/>
    <w:rsid w:val="001B6DFD"/>
    <w:rsid w:val="001D323F"/>
    <w:rsid w:val="001E4DD3"/>
    <w:rsid w:val="001F7B07"/>
    <w:rsid w:val="002065A1"/>
    <w:rsid w:val="002073B6"/>
    <w:rsid w:val="00231796"/>
    <w:rsid w:val="00240B68"/>
    <w:rsid w:val="00241644"/>
    <w:rsid w:val="002549E8"/>
    <w:rsid w:val="00256C1D"/>
    <w:rsid w:val="00257EC7"/>
    <w:rsid w:val="00261257"/>
    <w:rsid w:val="002872B5"/>
    <w:rsid w:val="002A1DCF"/>
    <w:rsid w:val="002A338B"/>
    <w:rsid w:val="002C3838"/>
    <w:rsid w:val="002E31AB"/>
    <w:rsid w:val="002E6F7F"/>
    <w:rsid w:val="00302AEC"/>
    <w:rsid w:val="00310717"/>
    <w:rsid w:val="003117C0"/>
    <w:rsid w:val="00315D21"/>
    <w:rsid w:val="00316C32"/>
    <w:rsid w:val="003222AD"/>
    <w:rsid w:val="003263BD"/>
    <w:rsid w:val="00336D74"/>
    <w:rsid w:val="00386C94"/>
    <w:rsid w:val="003A217C"/>
    <w:rsid w:val="003A29E4"/>
    <w:rsid w:val="003B40D9"/>
    <w:rsid w:val="003B53D9"/>
    <w:rsid w:val="003D27B0"/>
    <w:rsid w:val="003E4EBF"/>
    <w:rsid w:val="003E5CB9"/>
    <w:rsid w:val="003E7B0E"/>
    <w:rsid w:val="003F4A30"/>
    <w:rsid w:val="00405357"/>
    <w:rsid w:val="00413570"/>
    <w:rsid w:val="00420993"/>
    <w:rsid w:val="00433D71"/>
    <w:rsid w:val="00436B8F"/>
    <w:rsid w:val="004474AE"/>
    <w:rsid w:val="00463E72"/>
    <w:rsid w:val="00472495"/>
    <w:rsid w:val="00482331"/>
    <w:rsid w:val="00482EC7"/>
    <w:rsid w:val="00485FC0"/>
    <w:rsid w:val="00490539"/>
    <w:rsid w:val="00490705"/>
    <w:rsid w:val="00490A5D"/>
    <w:rsid w:val="004A1046"/>
    <w:rsid w:val="004B04C3"/>
    <w:rsid w:val="004C2C2B"/>
    <w:rsid w:val="004C75D0"/>
    <w:rsid w:val="004D15EF"/>
    <w:rsid w:val="004D6840"/>
    <w:rsid w:val="004E0336"/>
    <w:rsid w:val="004E7B5B"/>
    <w:rsid w:val="005076E9"/>
    <w:rsid w:val="005229A6"/>
    <w:rsid w:val="00531E8C"/>
    <w:rsid w:val="00532DD2"/>
    <w:rsid w:val="0053313E"/>
    <w:rsid w:val="00533A8B"/>
    <w:rsid w:val="005539EB"/>
    <w:rsid w:val="005650DA"/>
    <w:rsid w:val="00570EF1"/>
    <w:rsid w:val="00580E6D"/>
    <w:rsid w:val="00583409"/>
    <w:rsid w:val="00595227"/>
    <w:rsid w:val="005953C2"/>
    <w:rsid w:val="005978A3"/>
    <w:rsid w:val="005A7119"/>
    <w:rsid w:val="005D339C"/>
    <w:rsid w:val="005F155B"/>
    <w:rsid w:val="005F2ECE"/>
    <w:rsid w:val="00602531"/>
    <w:rsid w:val="00645696"/>
    <w:rsid w:val="00661B63"/>
    <w:rsid w:val="00662603"/>
    <w:rsid w:val="00670EAB"/>
    <w:rsid w:val="00680419"/>
    <w:rsid w:val="00690A02"/>
    <w:rsid w:val="006941D4"/>
    <w:rsid w:val="006B3D66"/>
    <w:rsid w:val="006B7AA1"/>
    <w:rsid w:val="006C565D"/>
    <w:rsid w:val="006D0C4E"/>
    <w:rsid w:val="006D597E"/>
    <w:rsid w:val="006F54F8"/>
    <w:rsid w:val="007133C8"/>
    <w:rsid w:val="0072367D"/>
    <w:rsid w:val="00725633"/>
    <w:rsid w:val="00732F54"/>
    <w:rsid w:val="00781FA7"/>
    <w:rsid w:val="007962DB"/>
    <w:rsid w:val="007A16AB"/>
    <w:rsid w:val="007D07B4"/>
    <w:rsid w:val="007D1355"/>
    <w:rsid w:val="007D1F1C"/>
    <w:rsid w:val="007E4341"/>
    <w:rsid w:val="007F11E9"/>
    <w:rsid w:val="00801114"/>
    <w:rsid w:val="0080321A"/>
    <w:rsid w:val="00815FA9"/>
    <w:rsid w:val="0081720A"/>
    <w:rsid w:val="00821E4A"/>
    <w:rsid w:val="008344E1"/>
    <w:rsid w:val="0084324B"/>
    <w:rsid w:val="00845CE1"/>
    <w:rsid w:val="008759CC"/>
    <w:rsid w:val="00892C6E"/>
    <w:rsid w:val="00894795"/>
    <w:rsid w:val="008C3E04"/>
    <w:rsid w:val="008C5765"/>
    <w:rsid w:val="008E0551"/>
    <w:rsid w:val="008E5BD4"/>
    <w:rsid w:val="008F1864"/>
    <w:rsid w:val="00901253"/>
    <w:rsid w:val="009027AC"/>
    <w:rsid w:val="00917497"/>
    <w:rsid w:val="009208AB"/>
    <w:rsid w:val="009239D6"/>
    <w:rsid w:val="0093728F"/>
    <w:rsid w:val="009451EF"/>
    <w:rsid w:val="00947F77"/>
    <w:rsid w:val="00951CFD"/>
    <w:rsid w:val="00952342"/>
    <w:rsid w:val="00961FB5"/>
    <w:rsid w:val="009664F7"/>
    <w:rsid w:val="00971E33"/>
    <w:rsid w:val="009974BE"/>
    <w:rsid w:val="009A2F49"/>
    <w:rsid w:val="009B2DE3"/>
    <w:rsid w:val="009D11A1"/>
    <w:rsid w:val="009D74D4"/>
    <w:rsid w:val="009E0AB7"/>
    <w:rsid w:val="009F638A"/>
    <w:rsid w:val="009F68BB"/>
    <w:rsid w:val="00A005D6"/>
    <w:rsid w:val="00A06161"/>
    <w:rsid w:val="00A11C88"/>
    <w:rsid w:val="00A16FC8"/>
    <w:rsid w:val="00A30C08"/>
    <w:rsid w:val="00A34593"/>
    <w:rsid w:val="00A34691"/>
    <w:rsid w:val="00A465D8"/>
    <w:rsid w:val="00A738F9"/>
    <w:rsid w:val="00A76925"/>
    <w:rsid w:val="00A80490"/>
    <w:rsid w:val="00A84A81"/>
    <w:rsid w:val="00A949FC"/>
    <w:rsid w:val="00AC0144"/>
    <w:rsid w:val="00AD020D"/>
    <w:rsid w:val="00AE1CC4"/>
    <w:rsid w:val="00AE1E6D"/>
    <w:rsid w:val="00AE2A33"/>
    <w:rsid w:val="00AF7C8C"/>
    <w:rsid w:val="00B0205E"/>
    <w:rsid w:val="00B13B26"/>
    <w:rsid w:val="00B225E2"/>
    <w:rsid w:val="00B47A68"/>
    <w:rsid w:val="00B51F34"/>
    <w:rsid w:val="00B650FA"/>
    <w:rsid w:val="00B66FCA"/>
    <w:rsid w:val="00B8310C"/>
    <w:rsid w:val="00BA1F7D"/>
    <w:rsid w:val="00BA2B64"/>
    <w:rsid w:val="00BA3E63"/>
    <w:rsid w:val="00BA6A5E"/>
    <w:rsid w:val="00BD1422"/>
    <w:rsid w:val="00BE55F0"/>
    <w:rsid w:val="00BF1892"/>
    <w:rsid w:val="00C03CC2"/>
    <w:rsid w:val="00C10BD0"/>
    <w:rsid w:val="00C276B7"/>
    <w:rsid w:val="00C420AE"/>
    <w:rsid w:val="00C47596"/>
    <w:rsid w:val="00C51FDE"/>
    <w:rsid w:val="00C53239"/>
    <w:rsid w:val="00C57F27"/>
    <w:rsid w:val="00C61E63"/>
    <w:rsid w:val="00C654BB"/>
    <w:rsid w:val="00C65FC0"/>
    <w:rsid w:val="00C73E1E"/>
    <w:rsid w:val="00C7525A"/>
    <w:rsid w:val="00C778F0"/>
    <w:rsid w:val="00C911BC"/>
    <w:rsid w:val="00CB6F11"/>
    <w:rsid w:val="00CF5AAA"/>
    <w:rsid w:val="00D03645"/>
    <w:rsid w:val="00D04515"/>
    <w:rsid w:val="00D21CDA"/>
    <w:rsid w:val="00D3309C"/>
    <w:rsid w:val="00D608C2"/>
    <w:rsid w:val="00D62D88"/>
    <w:rsid w:val="00D96FE3"/>
    <w:rsid w:val="00DA33D6"/>
    <w:rsid w:val="00DA4C27"/>
    <w:rsid w:val="00DB0671"/>
    <w:rsid w:val="00DB154D"/>
    <w:rsid w:val="00DC0494"/>
    <w:rsid w:val="00DC490D"/>
    <w:rsid w:val="00DD4CFE"/>
    <w:rsid w:val="00DD6EA6"/>
    <w:rsid w:val="00DE7F0D"/>
    <w:rsid w:val="00DF3588"/>
    <w:rsid w:val="00E00A21"/>
    <w:rsid w:val="00E179D7"/>
    <w:rsid w:val="00E31754"/>
    <w:rsid w:val="00E40D0A"/>
    <w:rsid w:val="00E41FB3"/>
    <w:rsid w:val="00E42712"/>
    <w:rsid w:val="00E631D6"/>
    <w:rsid w:val="00E82F07"/>
    <w:rsid w:val="00E85D18"/>
    <w:rsid w:val="00EB23AF"/>
    <w:rsid w:val="00EC444E"/>
    <w:rsid w:val="00ED08DD"/>
    <w:rsid w:val="00EF2B8F"/>
    <w:rsid w:val="00EF74BA"/>
    <w:rsid w:val="00F06C51"/>
    <w:rsid w:val="00F15177"/>
    <w:rsid w:val="00F42E68"/>
    <w:rsid w:val="00F44C15"/>
    <w:rsid w:val="00F66FC9"/>
    <w:rsid w:val="00F677E6"/>
    <w:rsid w:val="00F84BD9"/>
    <w:rsid w:val="00F9176F"/>
    <w:rsid w:val="00F96021"/>
    <w:rsid w:val="00F97471"/>
    <w:rsid w:val="00FA0A51"/>
    <w:rsid w:val="00FA19D4"/>
    <w:rsid w:val="00FC3916"/>
    <w:rsid w:val="00FC5425"/>
    <w:rsid w:val="00FD5339"/>
    <w:rsid w:val="00FD5DB0"/>
    <w:rsid w:val="00FE1D9D"/>
    <w:rsid w:val="00FF5558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ED01"/>
  <w15:chartTrackingRefBased/>
  <w15:docId w15:val="{73E63302-DFE1-4167-AE70-B327E548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qFormat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paragraph" w:customStyle="1" w:styleId="7E20F92FD091468BB2814863C019C08E">
    <w:name w:val="7E20F92FD091468BB2814863C019C08E"/>
    <w:rsid w:val="00DB154D"/>
    <w:rPr>
      <w:kern w:val="2"/>
      <w:lang w:eastAsia="en-US"/>
      <w14:ligatures w14:val="standardContextual"/>
    </w:rPr>
  </w:style>
  <w:style w:type="paragraph" w:styleId="ListNumber">
    <w:name w:val="List Number"/>
    <w:basedOn w:val="Normal"/>
    <w:uiPriority w:val="99"/>
    <w:unhideWhenUsed/>
    <w:rsid w:val="00C911BC"/>
    <w:pPr>
      <w:numPr>
        <w:numId w:val="21"/>
      </w:numPr>
      <w:spacing w:after="200" w:line="276" w:lineRule="auto"/>
      <w:contextualSpacing/>
    </w:pPr>
    <w:rPr>
      <w:b w:val="0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Tahmidul03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tahmidul-haque03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hmi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BCF7C4E4F74B85921E4532F48DD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7823A-19EA-40EE-8FA6-04FA92257623}"/>
      </w:docPartPr>
      <w:docPartBody>
        <w:p w:rsidR="001A6F18" w:rsidRDefault="001A6F18">
          <w:pPr>
            <w:pStyle w:val="6FBCF7C4E4F74B85921E4532F48DD244"/>
          </w:pPr>
          <w:r w:rsidRPr="002073B6">
            <w:t>yourname@example.com</w:t>
          </w:r>
        </w:p>
      </w:docPartBody>
    </w:docPart>
    <w:docPart>
      <w:docPartPr>
        <w:name w:val="464B86AFA28845248884E96B75E90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6E160-AED4-45FF-8B07-B30B30AFC398}"/>
      </w:docPartPr>
      <w:docPartBody>
        <w:p w:rsidR="001A6F18" w:rsidRDefault="001A6F18">
          <w:pPr>
            <w:pStyle w:val="464B86AFA28845248884E96B75E90974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7491F5B0394F414C888F16FF4F0B9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25A49-A21C-435D-9188-27D365786469}"/>
      </w:docPartPr>
      <w:docPartBody>
        <w:p w:rsidR="001A6F18" w:rsidRDefault="001A6F18">
          <w:pPr>
            <w:pStyle w:val="7491F5B0394F414C888F16FF4F0B9ACB"/>
          </w:pPr>
          <w:r w:rsidRPr="002073B6">
            <w:t>www.example.com</w:t>
          </w:r>
        </w:p>
      </w:docPartBody>
    </w:docPart>
    <w:docPart>
      <w:docPartPr>
        <w:name w:val="A47A561A277B42F8B3BBCEED7931D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AF135-DD24-4B94-9E01-8C2C348B175A}"/>
      </w:docPartPr>
      <w:docPartBody>
        <w:p w:rsidR="001A6F18" w:rsidRDefault="001A6F18">
          <w:pPr>
            <w:pStyle w:val="A47A561A277B42F8B3BBCEED7931DAF4"/>
          </w:pPr>
          <w:r w:rsidRPr="00316C32">
            <w:t>Education</w:t>
          </w:r>
        </w:p>
      </w:docPartBody>
    </w:docPart>
    <w:docPart>
      <w:docPartPr>
        <w:name w:val="728F804082B1473BABF7CA1DF0C91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75957-F07B-4362-B5E7-F740C8D1D410}"/>
      </w:docPartPr>
      <w:docPartBody>
        <w:p w:rsidR="001A6F18" w:rsidRDefault="001A6F18">
          <w:pPr>
            <w:pStyle w:val="728F804082B1473BABF7CA1DF0C91687"/>
          </w:pPr>
          <w:r w:rsidRPr="00F9176F">
            <w:t>location</w:t>
          </w:r>
        </w:p>
      </w:docPartBody>
    </w:docPart>
    <w:docPart>
      <w:docPartPr>
        <w:name w:val="D0A698D4046B487EA2BC2046EA994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56B0F-D39B-4D5A-B03D-8A7F078B5E80}"/>
      </w:docPartPr>
      <w:docPartBody>
        <w:p w:rsidR="001A6F18" w:rsidRDefault="001A6F18">
          <w:pPr>
            <w:pStyle w:val="D0A698D4046B487EA2BC2046EA9943D6"/>
          </w:pPr>
          <w:r w:rsidRPr="00F9176F">
            <w:t>Professional experience</w:t>
          </w:r>
        </w:p>
      </w:docPartBody>
    </w:docPart>
    <w:docPart>
      <w:docPartPr>
        <w:name w:val="8B1956311FC7440B9F8AE83F95224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8E251-2A9D-4BF8-8B80-49C6DAA96DED}"/>
      </w:docPartPr>
      <w:docPartBody>
        <w:p w:rsidR="001A6F18" w:rsidRDefault="001A6F18">
          <w:pPr>
            <w:pStyle w:val="8B1956311FC7440B9F8AE83F95224FB7"/>
          </w:pPr>
          <w:r>
            <w:t>Month Year</w:t>
          </w:r>
        </w:p>
      </w:docPartBody>
    </w:docPart>
    <w:docPart>
      <w:docPartPr>
        <w:name w:val="491C76D356DD4EAC9685D7343F275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0EE44-4398-419D-9419-60AAE9676068}"/>
      </w:docPartPr>
      <w:docPartBody>
        <w:p w:rsidR="001A6F18" w:rsidRDefault="001A6F18">
          <w:pPr>
            <w:pStyle w:val="491C76D356DD4EAC9685D7343F275C39"/>
          </w:pPr>
          <w:r w:rsidRPr="00316C32">
            <w:t>Projects &amp; extracurricular</w:t>
          </w:r>
        </w:p>
      </w:docPartBody>
    </w:docPart>
    <w:docPart>
      <w:docPartPr>
        <w:name w:val="A10D4B830C28453C8199084A66514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0D935-4B58-4D5A-8240-EB2B9958B469}"/>
      </w:docPartPr>
      <w:docPartBody>
        <w:p w:rsidR="001A6F18" w:rsidRDefault="001A6F18">
          <w:pPr>
            <w:pStyle w:val="A10D4B830C28453C8199084A66514966"/>
          </w:pPr>
          <w:r w:rsidRPr="00316C32">
            <w:t>Month Year</w:t>
          </w:r>
        </w:p>
      </w:docPartBody>
    </w:docPart>
    <w:docPart>
      <w:docPartPr>
        <w:name w:val="DE65ADA151FB4399AF0A6DEFF3BDE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E0111-04A6-448A-898D-F676369B208C}"/>
      </w:docPartPr>
      <w:docPartBody>
        <w:p w:rsidR="002A14FE" w:rsidRDefault="002A14FE" w:rsidP="002A14FE">
          <w:pPr>
            <w:pStyle w:val="DE65ADA151FB4399AF0A6DEFF3BDEA4F"/>
          </w:pPr>
          <w:r>
            <w:t>Month Year</w:t>
          </w:r>
        </w:p>
      </w:docPartBody>
    </w:docPart>
    <w:docPart>
      <w:docPartPr>
        <w:name w:val="CCB95A10F4A5448D87D3172AB3B3A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A0B0B-62C2-4741-83B0-01D11D0B93B8}"/>
      </w:docPartPr>
      <w:docPartBody>
        <w:p w:rsidR="00A53780" w:rsidRDefault="006B453B" w:rsidP="006B453B">
          <w:pPr>
            <w:pStyle w:val="CCB95A10F4A5448D87D3172AB3B3A21A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D2"/>
    <w:rsid w:val="001A5E04"/>
    <w:rsid w:val="001A6F18"/>
    <w:rsid w:val="002167F7"/>
    <w:rsid w:val="00257EC7"/>
    <w:rsid w:val="002A14FE"/>
    <w:rsid w:val="002A1DCF"/>
    <w:rsid w:val="003D27B0"/>
    <w:rsid w:val="003E5CB9"/>
    <w:rsid w:val="00463043"/>
    <w:rsid w:val="00485FC0"/>
    <w:rsid w:val="005F2ECE"/>
    <w:rsid w:val="00661B63"/>
    <w:rsid w:val="006B453B"/>
    <w:rsid w:val="0080321A"/>
    <w:rsid w:val="008142D3"/>
    <w:rsid w:val="00821ECF"/>
    <w:rsid w:val="009027AC"/>
    <w:rsid w:val="00947BCD"/>
    <w:rsid w:val="009664F7"/>
    <w:rsid w:val="009E0AB7"/>
    <w:rsid w:val="00A53780"/>
    <w:rsid w:val="00AF7C8C"/>
    <w:rsid w:val="00C276B7"/>
    <w:rsid w:val="00C801C5"/>
    <w:rsid w:val="00CF5CD2"/>
    <w:rsid w:val="00D03A67"/>
    <w:rsid w:val="00D57087"/>
    <w:rsid w:val="00D8326D"/>
    <w:rsid w:val="00D93D7A"/>
    <w:rsid w:val="00DD4CFE"/>
    <w:rsid w:val="00FC5425"/>
    <w:rsid w:val="00FE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BCF7C4E4F74B85921E4532F48DD244">
    <w:name w:val="6FBCF7C4E4F74B85921E4532F48DD244"/>
  </w:style>
  <w:style w:type="paragraph" w:customStyle="1" w:styleId="464B86AFA28845248884E96B75E90974">
    <w:name w:val="464B86AFA28845248884E96B75E90974"/>
  </w:style>
  <w:style w:type="paragraph" w:customStyle="1" w:styleId="7491F5B0394F414C888F16FF4F0B9ACB">
    <w:name w:val="7491F5B0394F414C888F16FF4F0B9ACB"/>
  </w:style>
  <w:style w:type="paragraph" w:customStyle="1" w:styleId="A47A561A277B42F8B3BBCEED7931DAF4">
    <w:name w:val="A47A561A277B42F8B3BBCEED7931DAF4"/>
  </w:style>
  <w:style w:type="paragraph" w:customStyle="1" w:styleId="728F804082B1473BABF7CA1DF0C91687">
    <w:name w:val="728F804082B1473BABF7CA1DF0C91687"/>
  </w:style>
  <w:style w:type="paragraph" w:customStyle="1" w:styleId="D0A698D4046B487EA2BC2046EA9943D6">
    <w:name w:val="D0A698D4046B487EA2BC2046EA9943D6"/>
  </w:style>
  <w:style w:type="paragraph" w:customStyle="1" w:styleId="8B1956311FC7440B9F8AE83F95224FB7">
    <w:name w:val="8B1956311FC7440B9F8AE83F95224FB7"/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  <w:rPr>
      <w:rFonts w:ascii="Franklin Gothic Book" w:hAnsi="Franklin Gothic Book"/>
      <w:color w:val="000000" w:themeColor="text1"/>
      <w:kern w:val="0"/>
      <w:sz w:val="20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91C76D356DD4EAC9685D7343F275C39">
    <w:name w:val="491C76D356DD4EAC9685D7343F275C39"/>
  </w:style>
  <w:style w:type="paragraph" w:customStyle="1" w:styleId="A10D4B830C28453C8199084A66514966">
    <w:name w:val="A10D4B830C28453C8199084A66514966"/>
  </w:style>
  <w:style w:type="paragraph" w:customStyle="1" w:styleId="DE65ADA151FB4399AF0A6DEFF3BDEA4F">
    <w:name w:val="DE65ADA151FB4399AF0A6DEFF3BDEA4F"/>
    <w:rsid w:val="002A14FE"/>
  </w:style>
  <w:style w:type="paragraph" w:customStyle="1" w:styleId="CCB95A10F4A5448D87D3172AB3B3A21A">
    <w:name w:val="CCB95A10F4A5448D87D3172AB3B3A21A"/>
    <w:rsid w:val="006B45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</Template>
  <TotalTime>187</TotalTime>
  <Pages>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Tahmidul Haque</dc:creator>
  <cp:keywords/>
  <dc:description/>
  <cp:lastModifiedBy>Tahmidul Haque</cp:lastModifiedBy>
  <cp:revision>164</cp:revision>
  <dcterms:created xsi:type="dcterms:W3CDTF">2024-05-17T13:23:00Z</dcterms:created>
  <dcterms:modified xsi:type="dcterms:W3CDTF">2025-04-22T14:08:00Z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