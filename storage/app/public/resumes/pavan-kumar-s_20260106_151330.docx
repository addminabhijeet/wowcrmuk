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54" w:type="dxa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7360"/>
      </w:tblGrid>
      <w:tr w:rsidR="00D92B95" w14:paraId="5C004F90" w14:textId="77777777" w:rsidTr="00C45776">
        <w:trPr>
          <w:trHeight w:val="1041"/>
        </w:trPr>
        <w:tc>
          <w:tcPr>
            <w:tcW w:w="0" w:type="auto"/>
            <w:vAlign w:val="bottom"/>
          </w:tcPr>
          <w:p w14:paraId="2E290A42" w14:textId="37D4590B" w:rsidR="00C84833" w:rsidRPr="00941DF3" w:rsidRDefault="00000000" w:rsidP="00C84833">
            <w:pPr>
              <w:pStyle w:val="Title"/>
              <w:rPr>
                <w:color w:val="007FAB" w:themeColor="accent1"/>
                <w:kern w:val="0"/>
                <w:sz w:val="32"/>
                <w:szCs w:val="26"/>
              </w:rPr>
            </w:pPr>
            <w:sdt>
              <w:sdtPr>
                <w:rPr>
                  <w:color w:val="007FAB" w:themeColor="accent1"/>
                  <w:kern w:val="0"/>
                  <w:sz w:val="32"/>
                  <w:szCs w:val="26"/>
                </w:rPr>
                <w:alias w:val="Enter first name:"/>
                <w:tag w:val="Enter first name:"/>
                <w:id w:val="1306818671"/>
                <w:placeholder>
                  <w:docPart w:val="ED7BC99FF0164B53AFE601B4F1875AE1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671994">
                  <w:rPr>
                    <w:color w:val="007FAB" w:themeColor="accent1"/>
                    <w:kern w:val="0"/>
                    <w:sz w:val="32"/>
                    <w:szCs w:val="26"/>
                  </w:rPr>
                  <w:t xml:space="preserve">Pavan Kumar </w:t>
                </w:r>
              </w:sdtContent>
            </w:sdt>
            <w:r w:rsidR="00363993" w:rsidRPr="00941DF3">
              <w:rPr>
                <w:color w:val="007FAB" w:themeColor="accent1"/>
                <w:kern w:val="0"/>
                <w:sz w:val="32"/>
                <w:szCs w:val="26"/>
              </w:rPr>
              <w:t xml:space="preserve"> </w:t>
            </w:r>
            <w:r w:rsidR="004E3A4C" w:rsidRPr="00941DF3">
              <w:rPr>
                <w:color w:val="007FAB" w:themeColor="accent1"/>
                <w:kern w:val="0"/>
                <w:sz w:val="32"/>
                <w:szCs w:val="26"/>
              </w:rPr>
              <w:t xml:space="preserve"> </w:t>
            </w:r>
            <w:r w:rsidR="00D92B95" w:rsidRPr="00941DF3">
              <w:rPr>
                <w:color w:val="007FAB" w:themeColor="accent1"/>
                <w:kern w:val="0"/>
                <w:sz w:val="32"/>
                <w:szCs w:val="26"/>
              </w:rPr>
              <w:br/>
            </w:r>
            <w:r w:rsidR="002A08E6">
              <w:rPr>
                <w:noProof/>
                <w:color w:val="007FAB" w:themeColor="accent1"/>
                <w:sz w:val="32"/>
                <w:szCs w:val="26"/>
              </w:rPr>
              <w:drawing>
                <wp:inline distT="0" distB="0" distL="0" distR="0" wp14:anchorId="6868DCED" wp14:editId="2B146628">
                  <wp:extent cx="313435" cy="261854"/>
                  <wp:effectExtent l="0" t="0" r="0" b="0"/>
                  <wp:docPr id="1882570205" name="Picture 1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70205" name="Picture 1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316054" cy="26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bottom"/>
          </w:tcPr>
          <w:tbl>
            <w:tblPr>
              <w:tblStyle w:val="TableGrid"/>
              <w:tblW w:w="5045" w:type="dxa"/>
              <w:tblInd w:w="215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44"/>
              <w:gridCol w:w="301"/>
            </w:tblGrid>
            <w:tr w:rsidR="00932D92" w:rsidRPr="009D0878" w14:paraId="3F839C96" w14:textId="77777777" w:rsidTr="00C45776">
              <w:trPr>
                <w:trHeight w:val="118"/>
              </w:trPr>
              <w:sdt>
                <w:sdtPr>
                  <w:rPr>
                    <w:color w:val="007FAB" w:themeColor="accent1"/>
                  </w:rPr>
                  <w:alias w:val="Enter phone:"/>
                  <w:tag w:val="Enter phone:"/>
                  <w:id w:val="-1849400302"/>
                  <w:placeholder>
                    <w:docPart w:val="6823550B76324D1099510DBE40ACA5AA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4744" w:type="dxa"/>
                      <w:tcMar>
                        <w:left w:w="720" w:type="dxa"/>
                        <w:right w:w="29" w:type="dxa"/>
                      </w:tcMar>
                    </w:tcPr>
                    <w:p w14:paraId="1BFC606F" w14:textId="4F51416D" w:rsidR="00932D92" w:rsidRPr="009D0878" w:rsidRDefault="00671994" w:rsidP="00932D92">
                      <w:pPr>
                        <w:pStyle w:val="ContactInfo"/>
                      </w:pPr>
                      <w:r w:rsidRPr="00373073">
                        <w:rPr>
                          <w:color w:val="007FAB" w:themeColor="accent1"/>
                        </w:rPr>
                        <w:t>+1   9137320441</w:t>
                      </w:r>
                    </w:p>
                  </w:tc>
                </w:sdtContent>
              </w:sdt>
              <w:tc>
                <w:tcPr>
                  <w:tcW w:w="301" w:type="dxa"/>
                  <w:tcMar>
                    <w:left w:w="0" w:type="dxa"/>
                    <w:right w:w="0" w:type="dxa"/>
                  </w:tcMar>
                </w:tcPr>
                <w:p w14:paraId="3C0C50C6" w14:textId="7F230C10" w:rsidR="00932D92" w:rsidRPr="009D0878" w:rsidRDefault="00CB2F45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6EAEE96" wp14:editId="764CE611">
                            <wp:extent cx="144145" cy="109855"/>
                            <wp:effectExtent l="3175" t="635" r="5080" b="3810"/>
                            <wp:docPr id="153519910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44145" cy="109855"/>
                                    </a:xfrm>
                                    <a:custGeom>
                                      <a:avLst/>
                                      <a:gdLst>
                                        <a:gd name="T0" fmla="*/ 20510 w 2552"/>
                                        <a:gd name="T1" fmla="*/ 461 h 2616"/>
                                        <a:gd name="T2" fmla="*/ 24938 w 2552"/>
                                        <a:gd name="T3" fmla="*/ 3230 h 2616"/>
                                        <a:gd name="T4" fmla="*/ 31904 w 2552"/>
                                        <a:gd name="T5" fmla="*/ 10109 h 2616"/>
                                        <a:gd name="T6" fmla="*/ 36719 w 2552"/>
                                        <a:gd name="T7" fmla="*/ 14932 h 2616"/>
                                        <a:gd name="T8" fmla="*/ 38697 w 2552"/>
                                        <a:gd name="T9" fmla="*/ 18833 h 2616"/>
                                        <a:gd name="T10" fmla="*/ 38353 w 2552"/>
                                        <a:gd name="T11" fmla="*/ 22650 h 2616"/>
                                        <a:gd name="T12" fmla="*/ 35687 w 2552"/>
                                        <a:gd name="T13" fmla="*/ 26383 h 2616"/>
                                        <a:gd name="T14" fmla="*/ 31259 w 2552"/>
                                        <a:gd name="T15" fmla="*/ 30326 h 2616"/>
                                        <a:gd name="T16" fmla="*/ 28765 w 2552"/>
                                        <a:gd name="T17" fmla="*/ 34521 h 2616"/>
                                        <a:gd name="T18" fmla="*/ 28507 w 2552"/>
                                        <a:gd name="T19" fmla="*/ 38799 h 2616"/>
                                        <a:gd name="T20" fmla="*/ 30399 w 2552"/>
                                        <a:gd name="T21" fmla="*/ 43077 h 2616"/>
                                        <a:gd name="T22" fmla="*/ 39471 w 2552"/>
                                        <a:gd name="T23" fmla="*/ 52557 h 2616"/>
                                        <a:gd name="T24" fmla="*/ 60282 w 2552"/>
                                        <a:gd name="T25" fmla="*/ 72061 h 2616"/>
                                        <a:gd name="T26" fmla="*/ 70085 w 2552"/>
                                        <a:gd name="T27" fmla="*/ 80450 h 2616"/>
                                        <a:gd name="T28" fmla="*/ 74256 w 2552"/>
                                        <a:gd name="T29" fmla="*/ 81625 h 2616"/>
                                        <a:gd name="T30" fmla="*/ 78383 w 2552"/>
                                        <a:gd name="T31" fmla="*/ 80576 h 2616"/>
                                        <a:gd name="T32" fmla="*/ 82296 w 2552"/>
                                        <a:gd name="T33" fmla="*/ 77011 h 2616"/>
                                        <a:gd name="T34" fmla="*/ 86768 w 2552"/>
                                        <a:gd name="T35" fmla="*/ 72858 h 2616"/>
                                        <a:gd name="T36" fmla="*/ 91196 w 2552"/>
                                        <a:gd name="T37" fmla="*/ 71432 h 2616"/>
                                        <a:gd name="T38" fmla="*/ 95539 w 2552"/>
                                        <a:gd name="T39" fmla="*/ 72481 h 2616"/>
                                        <a:gd name="T40" fmla="*/ 99753 w 2552"/>
                                        <a:gd name="T41" fmla="*/ 75920 h 2616"/>
                                        <a:gd name="T42" fmla="*/ 108739 w 2552"/>
                                        <a:gd name="T43" fmla="*/ 86449 h 2616"/>
                                        <a:gd name="T44" fmla="*/ 109728 w 2552"/>
                                        <a:gd name="T45" fmla="*/ 90140 h 2616"/>
                                        <a:gd name="T46" fmla="*/ 109126 w 2552"/>
                                        <a:gd name="T47" fmla="*/ 93453 h 2616"/>
                                        <a:gd name="T48" fmla="*/ 107750 w 2552"/>
                                        <a:gd name="T49" fmla="*/ 95928 h 2616"/>
                                        <a:gd name="T50" fmla="*/ 106417 w 2552"/>
                                        <a:gd name="T51" fmla="*/ 97354 h 2616"/>
                                        <a:gd name="T52" fmla="*/ 105686 w 2552"/>
                                        <a:gd name="T53" fmla="*/ 97983 h 2616"/>
                                        <a:gd name="T54" fmla="*/ 103708 w 2552"/>
                                        <a:gd name="T55" fmla="*/ 99577 h 2616"/>
                                        <a:gd name="T56" fmla="*/ 100914 w 2552"/>
                                        <a:gd name="T57" fmla="*/ 101758 h 2616"/>
                                        <a:gd name="T58" fmla="*/ 97560 w 2552"/>
                                        <a:gd name="T59" fmla="*/ 104107 h 2616"/>
                                        <a:gd name="T60" fmla="*/ 94034 w 2552"/>
                                        <a:gd name="T61" fmla="*/ 106205 h 2616"/>
                                        <a:gd name="T62" fmla="*/ 90680 w 2552"/>
                                        <a:gd name="T63" fmla="*/ 107673 h 2616"/>
                                        <a:gd name="T64" fmla="*/ 84446 w 2552"/>
                                        <a:gd name="T65" fmla="*/ 109267 h 2616"/>
                                        <a:gd name="T66" fmla="*/ 79458 w 2552"/>
                                        <a:gd name="T67" fmla="*/ 109728 h 2616"/>
                                        <a:gd name="T68" fmla="*/ 75331 w 2552"/>
                                        <a:gd name="T69" fmla="*/ 109309 h 2616"/>
                                        <a:gd name="T70" fmla="*/ 71719 w 2552"/>
                                        <a:gd name="T71" fmla="*/ 108260 h 2616"/>
                                        <a:gd name="T72" fmla="*/ 68322 w 2552"/>
                                        <a:gd name="T73" fmla="*/ 106708 h 2616"/>
                                        <a:gd name="T74" fmla="*/ 61872 w 2552"/>
                                        <a:gd name="T75" fmla="*/ 103562 h 2616"/>
                                        <a:gd name="T76" fmla="*/ 50177 w 2552"/>
                                        <a:gd name="T77" fmla="*/ 97061 h 2616"/>
                                        <a:gd name="T78" fmla="*/ 39385 w 2552"/>
                                        <a:gd name="T79" fmla="*/ 90014 h 2616"/>
                                        <a:gd name="T80" fmla="*/ 29625 w 2552"/>
                                        <a:gd name="T81" fmla="*/ 82170 h 2616"/>
                                        <a:gd name="T82" fmla="*/ 20982 w 2552"/>
                                        <a:gd name="T83" fmla="*/ 73446 h 2616"/>
                                        <a:gd name="T84" fmla="*/ 13501 w 2552"/>
                                        <a:gd name="T85" fmla="*/ 63756 h 2616"/>
                                        <a:gd name="T86" fmla="*/ 7309 w 2552"/>
                                        <a:gd name="T87" fmla="*/ 52893 h 2616"/>
                                        <a:gd name="T88" fmla="*/ 2537 w 2552"/>
                                        <a:gd name="T89" fmla="*/ 40770 h 2616"/>
                                        <a:gd name="T90" fmla="*/ 172 w 2552"/>
                                        <a:gd name="T91" fmla="*/ 30788 h 2616"/>
                                        <a:gd name="T92" fmla="*/ 473 w 2552"/>
                                        <a:gd name="T93" fmla="*/ 22776 h 2616"/>
                                        <a:gd name="T94" fmla="*/ 2709 w 2552"/>
                                        <a:gd name="T95" fmla="*/ 15310 h 2616"/>
                                        <a:gd name="T96" fmla="*/ 6879 w 2552"/>
                                        <a:gd name="T97" fmla="*/ 8263 h 2616"/>
                                        <a:gd name="T98" fmla="*/ 11996 w 2552"/>
                                        <a:gd name="T99" fmla="*/ 2559 h 2616"/>
                                        <a:gd name="T100" fmla="*/ 16210 w 2552"/>
                                        <a:gd name="T101" fmla="*/ 252 h 2616"/>
                                        <a:gd name="T102" fmla="*/ 0 60000 65536"/>
                                        <a:gd name="T103" fmla="*/ 0 60000 65536"/>
                                        <a:gd name="T104" fmla="*/ 0 60000 65536"/>
                                        <a:gd name="T105" fmla="*/ 0 60000 65536"/>
                                        <a:gd name="T106" fmla="*/ 0 60000 65536"/>
                                        <a:gd name="T107" fmla="*/ 0 60000 65536"/>
                                        <a:gd name="T108" fmla="*/ 0 60000 65536"/>
                                        <a:gd name="T109" fmla="*/ 0 60000 65536"/>
                                        <a:gd name="T110" fmla="*/ 0 60000 65536"/>
                                        <a:gd name="T111" fmla="*/ 0 60000 65536"/>
                                        <a:gd name="T112" fmla="*/ 0 60000 65536"/>
                                        <a:gd name="T113" fmla="*/ 0 60000 65536"/>
                                        <a:gd name="T114" fmla="*/ 0 60000 65536"/>
                                        <a:gd name="T115" fmla="*/ 0 60000 65536"/>
                                        <a:gd name="T116" fmla="*/ 0 60000 65536"/>
                                        <a:gd name="T117" fmla="*/ 0 60000 65536"/>
                                        <a:gd name="T118" fmla="*/ 0 60000 65536"/>
                                        <a:gd name="T119" fmla="*/ 0 60000 65536"/>
                                        <a:gd name="T120" fmla="*/ 0 60000 65536"/>
                                        <a:gd name="T121" fmla="*/ 0 60000 65536"/>
                                        <a:gd name="T122" fmla="*/ 0 60000 65536"/>
                                        <a:gd name="T123" fmla="*/ 0 60000 65536"/>
                                        <a:gd name="T124" fmla="*/ 0 60000 65536"/>
                                        <a:gd name="T125" fmla="*/ 0 60000 65536"/>
                                        <a:gd name="T126" fmla="*/ 0 60000 65536"/>
                                        <a:gd name="T127" fmla="*/ 0 60000 65536"/>
                                        <a:gd name="T128" fmla="*/ 0 60000 65536"/>
                                        <a:gd name="T129" fmla="*/ 0 60000 65536"/>
                                        <a:gd name="T130" fmla="*/ 0 60000 65536"/>
                                        <a:gd name="T131" fmla="*/ 0 60000 65536"/>
                                        <a:gd name="T132" fmla="*/ 0 60000 65536"/>
                                        <a:gd name="T133" fmla="*/ 0 60000 65536"/>
                                        <a:gd name="T134" fmla="*/ 0 60000 65536"/>
                                        <a:gd name="T135" fmla="*/ 0 60000 65536"/>
                                        <a:gd name="T136" fmla="*/ 0 60000 65536"/>
                                        <a:gd name="T137" fmla="*/ 0 60000 65536"/>
                                        <a:gd name="T138" fmla="*/ 0 60000 65536"/>
                                        <a:gd name="T139" fmla="*/ 0 60000 65536"/>
                                        <a:gd name="T140" fmla="*/ 0 60000 65536"/>
                                        <a:gd name="T141" fmla="*/ 0 60000 65536"/>
                                        <a:gd name="T142" fmla="*/ 0 60000 65536"/>
                                        <a:gd name="T143" fmla="*/ 0 60000 65536"/>
                                        <a:gd name="T144" fmla="*/ 0 60000 65536"/>
                                        <a:gd name="T145" fmla="*/ 0 60000 65536"/>
                                        <a:gd name="T146" fmla="*/ 0 60000 65536"/>
                                        <a:gd name="T147" fmla="*/ 0 60000 65536"/>
                                        <a:gd name="T148" fmla="*/ 0 60000 65536"/>
                                        <a:gd name="T149" fmla="*/ 0 60000 65536"/>
                                        <a:gd name="T150" fmla="*/ 0 60000 65536"/>
                                        <a:gd name="T151" fmla="*/ 0 60000 65536"/>
                                        <a:gd name="T152" fmla="*/ 0 60000 65536"/>
                                      </a:gdLst>
                                      <a:ahLst/>
                                      <a:cxnLst>
                                        <a:cxn ang="T102">
                                          <a:pos x="T0" y="T1"/>
                                        </a:cxn>
                                        <a:cxn ang="T103">
                                          <a:pos x="T2" y="T3"/>
                                        </a:cxn>
                                        <a:cxn ang="T104">
                                          <a:pos x="T4" y="T5"/>
                                        </a:cxn>
                                        <a:cxn ang="T105">
                                          <a:pos x="T6" y="T7"/>
                                        </a:cxn>
                                        <a:cxn ang="T106">
                                          <a:pos x="T8" y="T9"/>
                                        </a:cxn>
                                        <a:cxn ang="T107">
                                          <a:pos x="T10" y="T11"/>
                                        </a:cxn>
                                        <a:cxn ang="T108">
                                          <a:pos x="T12" y="T13"/>
                                        </a:cxn>
                                        <a:cxn ang="T109">
                                          <a:pos x="T14" y="T15"/>
                                        </a:cxn>
                                        <a:cxn ang="T110">
                                          <a:pos x="T16" y="T17"/>
                                        </a:cxn>
                                        <a:cxn ang="T111">
                                          <a:pos x="T18" y="T19"/>
                                        </a:cxn>
                                        <a:cxn ang="T112">
                                          <a:pos x="T20" y="T21"/>
                                        </a:cxn>
                                        <a:cxn ang="T113">
                                          <a:pos x="T22" y="T23"/>
                                        </a:cxn>
                                        <a:cxn ang="T114">
                                          <a:pos x="T24" y="T25"/>
                                        </a:cxn>
                                        <a:cxn ang="T115">
                                          <a:pos x="T26" y="T27"/>
                                        </a:cxn>
                                        <a:cxn ang="T116">
                                          <a:pos x="T28" y="T29"/>
                                        </a:cxn>
                                        <a:cxn ang="T117">
                                          <a:pos x="T30" y="T31"/>
                                        </a:cxn>
                                        <a:cxn ang="T118">
                                          <a:pos x="T32" y="T33"/>
                                        </a:cxn>
                                        <a:cxn ang="T119">
                                          <a:pos x="T34" y="T35"/>
                                        </a:cxn>
                                        <a:cxn ang="T120">
                                          <a:pos x="T36" y="T37"/>
                                        </a:cxn>
                                        <a:cxn ang="T121">
                                          <a:pos x="T38" y="T39"/>
                                        </a:cxn>
                                        <a:cxn ang="T122">
                                          <a:pos x="T40" y="T41"/>
                                        </a:cxn>
                                        <a:cxn ang="T123">
                                          <a:pos x="T42" y="T43"/>
                                        </a:cxn>
                                        <a:cxn ang="T124">
                                          <a:pos x="T44" y="T45"/>
                                        </a:cxn>
                                        <a:cxn ang="T125">
                                          <a:pos x="T46" y="T47"/>
                                        </a:cxn>
                                        <a:cxn ang="T126">
                                          <a:pos x="T48" y="T49"/>
                                        </a:cxn>
                                        <a:cxn ang="T127">
                                          <a:pos x="T50" y="T51"/>
                                        </a:cxn>
                                        <a:cxn ang="T128">
                                          <a:pos x="T52" y="T53"/>
                                        </a:cxn>
                                        <a:cxn ang="T129">
                                          <a:pos x="T54" y="T55"/>
                                        </a:cxn>
                                        <a:cxn ang="T130">
                                          <a:pos x="T56" y="T57"/>
                                        </a:cxn>
                                        <a:cxn ang="T131">
                                          <a:pos x="T58" y="T59"/>
                                        </a:cxn>
                                        <a:cxn ang="T132">
                                          <a:pos x="T60" y="T61"/>
                                        </a:cxn>
                                        <a:cxn ang="T133">
                                          <a:pos x="T62" y="T63"/>
                                        </a:cxn>
                                        <a:cxn ang="T134">
                                          <a:pos x="T64" y="T65"/>
                                        </a:cxn>
                                        <a:cxn ang="T135">
                                          <a:pos x="T66" y="T67"/>
                                        </a:cxn>
                                        <a:cxn ang="T136">
                                          <a:pos x="T68" y="T69"/>
                                        </a:cxn>
                                        <a:cxn ang="T137">
                                          <a:pos x="T70" y="T71"/>
                                        </a:cxn>
                                        <a:cxn ang="T138">
                                          <a:pos x="T72" y="T73"/>
                                        </a:cxn>
                                        <a:cxn ang="T139">
                                          <a:pos x="T74" y="T75"/>
                                        </a:cxn>
                                        <a:cxn ang="T140">
                                          <a:pos x="T76" y="T77"/>
                                        </a:cxn>
                                        <a:cxn ang="T141">
                                          <a:pos x="T78" y="T79"/>
                                        </a:cxn>
                                        <a:cxn ang="T142">
                                          <a:pos x="T80" y="T81"/>
                                        </a:cxn>
                                        <a:cxn ang="T143">
                                          <a:pos x="T82" y="T83"/>
                                        </a:cxn>
                                        <a:cxn ang="T144">
                                          <a:pos x="T84" y="T85"/>
                                        </a:cxn>
                                        <a:cxn ang="T145">
                                          <a:pos x="T86" y="T87"/>
                                        </a:cxn>
                                        <a:cxn ang="T146">
                                          <a:pos x="T88" y="T89"/>
                                        </a:cxn>
                                        <a:cxn ang="T147">
                                          <a:pos x="T90" y="T91"/>
                                        </a:cxn>
                                        <a:cxn ang="T148">
                                          <a:pos x="T92" y="T93"/>
                                        </a:cxn>
                                        <a:cxn ang="T149">
                                          <a:pos x="T94" y="T95"/>
                                        </a:cxn>
                                        <a:cxn ang="T150">
                                          <a:pos x="T96" y="T97"/>
                                        </a:cxn>
                                        <a:cxn ang="T151">
                                          <a:pos x="T98" y="T99"/>
                                        </a:cxn>
                                        <a:cxn ang="T152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5875647" id="Telephone icon" o:spid="_x0000_s1026" alt="Phone icon" style="width:11.3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1158469,19359;1408577,135639;1802038,424512;2074005,627047;2185728,790864;2166298,951153;2015714,1107915;1765607,1273495;1624738,1449658;1610165,1629306;1717031,1808954;2229446,2207052;3404917,3026094;3958622,3378377;4194213,3427720;4427319,3383668;4648337,3233962;4900930,3059563;5151037,2999680;5396344,3043731;5634364,3188147;6141921,3630296;6197783,3785294;6163780,3924419;6086059,4028353;6010767,4088235;5969478,4114649;5857755,4181587;5699941,4273175;5510496,4371817;5311337,4459920;5121892,4521566;4769776,4588504;4488038,4607863;4254932,4590268;4050915,4546216;3859042,4481043;3494725,4348931;2834155,4075931;2224589,3780003;1673313,3450606;1185129,3084255;762579,2677338;412835,2221162;143298,1712075;9715,1292896;26717,956444;153013,642921;388548,346992;677572,107461;915592,1058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3A4092E6" w14:textId="77777777" w:rsidTr="00C45776">
              <w:trPr>
                <w:trHeight w:val="122"/>
              </w:trPr>
              <w:sdt>
                <w:sdtPr>
                  <w:rPr>
                    <w:color w:val="007FAB" w:themeColor="accent1"/>
                  </w:rPr>
                  <w:alias w:val="Enter email:"/>
                  <w:tag w:val="Enter email:"/>
                  <w:id w:val="-675184368"/>
                  <w:placeholder>
                    <w:docPart w:val="F3B5DC19D0254E6AB4412231E7FB8DA3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4744" w:type="dxa"/>
                      <w:tcMar>
                        <w:left w:w="720" w:type="dxa"/>
                        <w:right w:w="29" w:type="dxa"/>
                      </w:tcMar>
                    </w:tcPr>
                    <w:p w14:paraId="371B0C78" w14:textId="4DC9B7E6" w:rsidR="00932D92" w:rsidRPr="000269D1" w:rsidRDefault="00671994" w:rsidP="00932D92">
                      <w:pPr>
                        <w:pStyle w:val="ContactInfo"/>
                        <w:rPr>
                          <w:color w:val="007FAB" w:themeColor="accent1"/>
                        </w:rPr>
                      </w:pPr>
                      <w:r>
                        <w:rPr>
                          <w:color w:val="007FAB" w:themeColor="accent1"/>
                        </w:rPr>
                        <w:t>nagapavan.447@gmail.com</w:t>
                      </w:r>
                    </w:p>
                  </w:tc>
                </w:sdtContent>
              </w:sdt>
              <w:tc>
                <w:tcPr>
                  <w:tcW w:w="301" w:type="dxa"/>
                  <w:tcMar>
                    <w:left w:w="0" w:type="dxa"/>
                    <w:right w:w="0" w:type="dxa"/>
                  </w:tcMar>
                </w:tcPr>
                <w:p w14:paraId="23BA399A" w14:textId="3693FE3B" w:rsidR="00932D92" w:rsidRPr="009D0878" w:rsidRDefault="00CB2F45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08F6417" wp14:editId="5C5B5335">
                            <wp:extent cx="179705" cy="119380"/>
                            <wp:effectExtent l="3175" t="5715" r="7620" b="8255"/>
                            <wp:docPr id="315408763" name="Freeform 5" descr="Email icon">
                              <a:hlinkClick xmlns:a="http://schemas.openxmlformats.org/drawingml/2006/main" r:id="rId1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9705" cy="119380"/>
                                    </a:xfrm>
                                    <a:custGeom>
                                      <a:avLst/>
                                      <a:gdLst>
                                        <a:gd name="T0" fmla="*/ 123444 w 120"/>
                                        <a:gd name="T1" fmla="*/ 24003 h 80"/>
                                        <a:gd name="T2" fmla="*/ 123444 w 120"/>
                                        <a:gd name="T3" fmla="*/ 24003 h 80"/>
                                        <a:gd name="T4" fmla="*/ 68580 w 120"/>
                                        <a:gd name="T5" fmla="*/ 66294 h 80"/>
                                        <a:gd name="T6" fmla="*/ 13716 w 120"/>
                                        <a:gd name="T7" fmla="*/ 24003 h 80"/>
                                        <a:gd name="T8" fmla="*/ 13716 w 120"/>
                                        <a:gd name="T9" fmla="*/ 20574 h 80"/>
                                        <a:gd name="T10" fmla="*/ 18288 w 120"/>
                                        <a:gd name="T11" fmla="*/ 19431 h 80"/>
                                        <a:gd name="T12" fmla="*/ 68580 w 120"/>
                                        <a:gd name="T13" fmla="*/ 58293 h 80"/>
                                        <a:gd name="T14" fmla="*/ 118872 w 120"/>
                                        <a:gd name="T15" fmla="*/ 19431 h 80"/>
                                        <a:gd name="T16" fmla="*/ 123444 w 120"/>
                                        <a:gd name="T17" fmla="*/ 20574 h 80"/>
                                        <a:gd name="T18" fmla="*/ 123444 w 120"/>
                                        <a:gd name="T19" fmla="*/ 24003 h 80"/>
                                        <a:gd name="T20" fmla="*/ 123444 w 120"/>
                                        <a:gd name="T21" fmla="*/ 24003 h 80"/>
                                        <a:gd name="T22" fmla="*/ 130302 w 120"/>
                                        <a:gd name="T23" fmla="*/ 0 h 80"/>
                                        <a:gd name="T24" fmla="*/ 130302 w 120"/>
                                        <a:gd name="T25" fmla="*/ 0 h 80"/>
                                        <a:gd name="T26" fmla="*/ 6858 w 120"/>
                                        <a:gd name="T27" fmla="*/ 0 h 80"/>
                                        <a:gd name="T28" fmla="*/ 0 w 120"/>
                                        <a:gd name="T29" fmla="*/ 6858 h 80"/>
                                        <a:gd name="T30" fmla="*/ 0 w 120"/>
                                        <a:gd name="T31" fmla="*/ 84582 h 80"/>
                                        <a:gd name="T32" fmla="*/ 6858 w 120"/>
                                        <a:gd name="T33" fmla="*/ 91440 h 80"/>
                                        <a:gd name="T34" fmla="*/ 130302 w 120"/>
                                        <a:gd name="T35" fmla="*/ 91440 h 80"/>
                                        <a:gd name="T36" fmla="*/ 137160 w 120"/>
                                        <a:gd name="T37" fmla="*/ 84582 h 80"/>
                                        <a:gd name="T38" fmla="*/ 137160 w 120"/>
                                        <a:gd name="T39" fmla="*/ 6858 h 80"/>
                                        <a:gd name="T40" fmla="*/ 130302 w 120"/>
                                        <a:gd name="T41" fmla="*/ 0 h 80"/>
                                        <a:gd name="T42" fmla="*/ 0 60000 65536"/>
                                        <a:gd name="T43" fmla="*/ 0 60000 65536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</a:gdLst>
                                      <a:ahLst/>
                                      <a:cxnLst>
                                        <a:cxn ang="T42">
                                          <a:pos x="T0" y="T1"/>
                                        </a:cxn>
                                        <a:cxn ang="T43">
                                          <a:pos x="T2" y="T3"/>
                                        </a:cxn>
                                        <a:cxn ang="T44">
                                          <a:pos x="T4" y="T5"/>
                                        </a:cxn>
                                        <a:cxn ang="T45">
                                          <a:pos x="T6" y="T7"/>
                                        </a:cxn>
                                        <a:cxn ang="T46">
                                          <a:pos x="T8" y="T9"/>
                                        </a:cxn>
                                        <a:cxn ang="T47">
                                          <a:pos x="T10" y="T11"/>
                                        </a:cxn>
                                        <a:cxn ang="T48">
                                          <a:pos x="T12" y="T13"/>
                                        </a:cxn>
                                        <a:cxn ang="T49">
                                          <a:pos x="T14" y="T15"/>
                                        </a:cxn>
                                        <a:cxn ang="T50">
                                          <a:pos x="T16" y="T17"/>
                                        </a:cxn>
                                        <a:cxn ang="T51">
                                          <a:pos x="T18" y="T19"/>
                                        </a:cxn>
                                        <a:cxn ang="T52">
                                          <a:pos x="T20" y="T21"/>
                                        </a:cxn>
                                        <a:cxn ang="T53">
                                          <a:pos x="T22" y="T23"/>
                                        </a:cxn>
                                        <a:cxn ang="T54">
                                          <a:pos x="T24" y="T25"/>
                                        </a:cxn>
                                        <a:cxn ang="T55">
                                          <a:pos x="T26" y="T27"/>
                                        </a:cxn>
                                        <a:cxn ang="T56">
                                          <a:pos x="T28" y="T29"/>
                                        </a:cxn>
                                        <a:cxn ang="T57">
                                          <a:pos x="T30" y="T31"/>
                                        </a:cxn>
                                        <a:cxn ang="T58">
                                          <a:pos x="T32" y="T33"/>
                                        </a:cxn>
                                        <a:cxn ang="T59">
                                          <a:pos x="T34" y="T35"/>
                                        </a:cxn>
                                        <a:cxn ang="T60">
                                          <a:pos x="T36" y="T37"/>
                                        </a:cxn>
                                        <a:cxn ang="T61">
                                          <a:pos x="T38" y="T39"/>
                                        </a:cxn>
                                        <a:cxn ang="T62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88FE58F" id="Freeform 5" o:spid="_x0000_s1026" alt="Email icon" href="mailto:nagapavan.447@gmail.com?subject=Application" style="width:14.15pt;height: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" o:button="t" path="m108,21r,l60,58,12,21v-1,-1,-1,-2,,-3c13,16,14,16,16,17l60,51,104,17v1,-1,3,-1,4,1c109,19,109,20,108,21xm114,r,l6,c3,,,3,,6l,74v,3,3,6,6,6l114,80v3,,6,-3,6,-6l120,6c120,3,117,,114,xe" fillcolor="#007fab [3204]" stroked="f" strokeweight="0">
                            <v:fill o:detectmouseclick="t"/>
                            <v:path arrowok="t" o:connecttype="custom" o:connectlocs="184862534,35818477;184862534,35818477;102701408,98927222;20540282,35818477;20540282,30701552;27387042,28995910;102701408,86987729;178015773,28995910;184862534,30701552;184862534,35818477;184862534,35818477;195132674,0;195132674,0;10270141,0;0,10233851;0,126217490;10270141,136451340;195132674,136451340;205402815,126217490;205402815,10233851;195132674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5516068A" w14:textId="77777777" w:rsidTr="00C45776">
              <w:trPr>
                <w:trHeight w:val="227"/>
              </w:trPr>
              <w:sdt>
                <w:sdtPr>
                  <w:rPr>
                    <w:color w:val="007FAB" w:themeColor="accent1"/>
                  </w:rPr>
                  <w:alias w:val="Enter LinkedIn profile:"/>
                  <w:tag w:val="Enter LinkedIn profile:"/>
                  <w:id w:val="1102843699"/>
                  <w:placeholder>
                    <w:docPart w:val="3BEADD4EA57546639C73D159A7A4A1C2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4744" w:type="dxa"/>
                      <w:tcMar>
                        <w:left w:w="720" w:type="dxa"/>
                        <w:right w:w="29" w:type="dxa"/>
                      </w:tcMar>
                    </w:tcPr>
                    <w:p w14:paraId="5A50661B" w14:textId="40AEB39A" w:rsidR="00932D92" w:rsidRPr="000269D1" w:rsidRDefault="00CB2F45" w:rsidP="00932D92">
                      <w:pPr>
                        <w:pStyle w:val="ContactInfo"/>
                        <w:rPr>
                          <w:color w:val="007FAB" w:themeColor="accent1"/>
                        </w:rPr>
                      </w:pPr>
                      <w:r>
                        <w:rPr>
                          <w:color w:val="007FAB" w:themeColor="accent1"/>
                        </w:rPr>
                        <w:t>https:/www.linkedin.com/in/nagapavansn-</w:t>
                      </w:r>
                    </w:p>
                  </w:tc>
                </w:sdtContent>
              </w:sdt>
              <w:tc>
                <w:tcPr>
                  <w:tcW w:w="301" w:type="dxa"/>
                  <w:tcMar>
                    <w:left w:w="0" w:type="dxa"/>
                    <w:right w:w="0" w:type="dxa"/>
                  </w:tcMar>
                </w:tcPr>
                <w:p w14:paraId="596A10DE" w14:textId="78C34F14" w:rsidR="00932D92" w:rsidRPr="009D0878" w:rsidRDefault="00CB2F45" w:rsidP="00932D92">
                  <w:pPr>
                    <w:pStyle w:val="Icons"/>
                  </w:pPr>
                  <w:hyperlink r:id="rId13" w:history="1">
                    <w:r>
                      <w:rPr>
                        <w:rStyle w:val="Hyperlink"/>
                        <w:noProof/>
                      </w:rPr>
                      <mc:AlternateContent>
                        <mc:Choice Requires="wps">
                          <w:drawing>
                            <wp:inline distT="0" distB="0" distL="0" distR="0" wp14:anchorId="6EFA8AAD" wp14:editId="47B152D3">
                              <wp:extent cx="179705" cy="179705"/>
                              <wp:effectExtent l="3175" t="2540" r="7620" b="8255"/>
                              <wp:docPr id="1183204522" name="LinkedIn icon" descr="LinkedIn icon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179705" cy="179705"/>
                                      </a:xfrm>
                                      <a:custGeom>
                                        <a:avLst/>
                                        <a:gdLst>
                                          <a:gd name="T0" fmla="*/ 16359 w 2616"/>
                                          <a:gd name="T1" fmla="*/ 41411 h 2610"/>
                                          <a:gd name="T2" fmla="*/ 16233 w 2616"/>
                                          <a:gd name="T3" fmla="*/ 92323 h 2610"/>
                                          <a:gd name="T4" fmla="*/ 16862 w 2616"/>
                                          <a:gd name="T5" fmla="*/ 93542 h 2610"/>
                                          <a:gd name="T6" fmla="*/ 32256 w 2616"/>
                                          <a:gd name="T7" fmla="*/ 93458 h 2610"/>
                                          <a:gd name="T8" fmla="*/ 32507 w 2616"/>
                                          <a:gd name="T9" fmla="*/ 42294 h 2610"/>
                                          <a:gd name="T10" fmla="*/ 31920 w 2616"/>
                                          <a:gd name="T11" fmla="*/ 41116 h 2610"/>
                                          <a:gd name="T12" fmla="*/ 72145 w 2616"/>
                                          <a:gd name="T13" fmla="*/ 39897 h 2610"/>
                                          <a:gd name="T14" fmla="*/ 65350 w 2616"/>
                                          <a:gd name="T15" fmla="*/ 41789 h 2610"/>
                                          <a:gd name="T16" fmla="*/ 60023 w 2616"/>
                                          <a:gd name="T17" fmla="*/ 46119 h 2610"/>
                                          <a:gd name="T18" fmla="*/ 58387 w 2616"/>
                                          <a:gd name="T19" fmla="*/ 48011 h 2610"/>
                                          <a:gd name="T20" fmla="*/ 58303 w 2616"/>
                                          <a:gd name="T21" fmla="*/ 41411 h 2610"/>
                                          <a:gd name="T22" fmla="*/ 43958 w 2616"/>
                                          <a:gd name="T23" fmla="*/ 41116 h 2610"/>
                                          <a:gd name="T24" fmla="*/ 42742 w 2616"/>
                                          <a:gd name="T25" fmla="*/ 41747 h 2610"/>
                                          <a:gd name="T26" fmla="*/ 42784 w 2616"/>
                                          <a:gd name="T27" fmla="*/ 93290 h 2610"/>
                                          <a:gd name="T28" fmla="*/ 57758 w 2616"/>
                                          <a:gd name="T29" fmla="*/ 93542 h 2610"/>
                                          <a:gd name="T30" fmla="*/ 58975 w 2616"/>
                                          <a:gd name="T31" fmla="*/ 92911 h 2610"/>
                                          <a:gd name="T32" fmla="*/ 59100 w 2616"/>
                                          <a:gd name="T33" fmla="*/ 64449 h 2610"/>
                                          <a:gd name="T34" fmla="*/ 60694 w 2616"/>
                                          <a:gd name="T35" fmla="*/ 58311 h 2610"/>
                                          <a:gd name="T36" fmla="*/ 63966 w 2616"/>
                                          <a:gd name="T37" fmla="*/ 55116 h 2610"/>
                                          <a:gd name="T38" fmla="*/ 69083 w 2616"/>
                                          <a:gd name="T39" fmla="*/ 54233 h 2610"/>
                                          <a:gd name="T40" fmla="*/ 73739 w 2616"/>
                                          <a:gd name="T41" fmla="*/ 55579 h 2610"/>
                                          <a:gd name="T42" fmla="*/ 76382 w 2616"/>
                                          <a:gd name="T43" fmla="*/ 59615 h 2610"/>
                                          <a:gd name="T44" fmla="*/ 77137 w 2616"/>
                                          <a:gd name="T45" fmla="*/ 66341 h 2610"/>
                                          <a:gd name="T46" fmla="*/ 77263 w 2616"/>
                                          <a:gd name="T47" fmla="*/ 93122 h 2610"/>
                                          <a:gd name="T48" fmla="*/ 92573 w 2616"/>
                                          <a:gd name="T49" fmla="*/ 93542 h 2610"/>
                                          <a:gd name="T50" fmla="*/ 93453 w 2616"/>
                                          <a:gd name="T51" fmla="*/ 92617 h 2610"/>
                                          <a:gd name="T52" fmla="*/ 92950 w 2616"/>
                                          <a:gd name="T53" fmla="*/ 55957 h 2610"/>
                                          <a:gd name="T54" fmla="*/ 90098 w 2616"/>
                                          <a:gd name="T55" fmla="*/ 47423 h 2610"/>
                                          <a:gd name="T56" fmla="*/ 85358 w 2616"/>
                                          <a:gd name="T57" fmla="*/ 42504 h 2610"/>
                                          <a:gd name="T58" fmla="*/ 77598 w 2616"/>
                                          <a:gd name="T59" fmla="*/ 39981 h 2610"/>
                                          <a:gd name="T60" fmla="*/ 21434 w 2616"/>
                                          <a:gd name="T61" fmla="*/ 15555 h 2610"/>
                                          <a:gd name="T62" fmla="*/ 16820 w 2616"/>
                                          <a:gd name="T63" fmla="*/ 18919 h 2610"/>
                                          <a:gd name="T64" fmla="*/ 14974 w 2616"/>
                                          <a:gd name="T65" fmla="*/ 24468 h 2610"/>
                                          <a:gd name="T66" fmla="*/ 16736 w 2616"/>
                                          <a:gd name="T67" fmla="*/ 30060 h 2610"/>
                                          <a:gd name="T68" fmla="*/ 21308 w 2616"/>
                                          <a:gd name="T69" fmla="*/ 33507 h 2610"/>
                                          <a:gd name="T70" fmla="*/ 27306 w 2616"/>
                                          <a:gd name="T71" fmla="*/ 33507 h 2610"/>
                                          <a:gd name="T72" fmla="*/ 32004 w 2616"/>
                                          <a:gd name="T73" fmla="*/ 30144 h 2610"/>
                                          <a:gd name="T74" fmla="*/ 33808 w 2616"/>
                                          <a:gd name="T75" fmla="*/ 24510 h 2610"/>
                                          <a:gd name="T76" fmla="*/ 32004 w 2616"/>
                                          <a:gd name="T77" fmla="*/ 19003 h 2610"/>
                                          <a:gd name="T78" fmla="*/ 27390 w 2616"/>
                                          <a:gd name="T79" fmla="*/ 15555 h 2610"/>
                                          <a:gd name="T80" fmla="*/ 102807 w 2616"/>
                                          <a:gd name="T81" fmla="*/ 0 h 2610"/>
                                          <a:gd name="T82" fmla="*/ 105995 w 2616"/>
                                          <a:gd name="T83" fmla="*/ 1261 h 2610"/>
                                          <a:gd name="T84" fmla="*/ 109267 w 2616"/>
                                          <a:gd name="T85" fmla="*/ 5381 h 2610"/>
                                          <a:gd name="T86" fmla="*/ 109728 w 2616"/>
                                          <a:gd name="T87" fmla="*/ 101950 h 2610"/>
                                          <a:gd name="T88" fmla="*/ 107715 w 2616"/>
                                          <a:gd name="T89" fmla="*/ 106995 h 2610"/>
                                          <a:gd name="T90" fmla="*/ 103101 w 2616"/>
                                          <a:gd name="T91" fmla="*/ 109602 h 2610"/>
                                          <a:gd name="T92" fmla="*/ 5537 w 2616"/>
                                          <a:gd name="T93" fmla="*/ 109392 h 2610"/>
                                          <a:gd name="T94" fmla="*/ 1720 w 2616"/>
                                          <a:gd name="T95" fmla="*/ 106785 h 2610"/>
                                          <a:gd name="T96" fmla="*/ 0 w 2616"/>
                                          <a:gd name="T97" fmla="*/ 103085 h 2610"/>
                                          <a:gd name="T98" fmla="*/ 1258 w 2616"/>
                                          <a:gd name="T99" fmla="*/ 3574 h 2610"/>
                                          <a:gd name="T100" fmla="*/ 4656 w 2616"/>
                                          <a:gd name="T101" fmla="*/ 715 h 2610"/>
                                          <a:gd name="T102" fmla="*/ 0 60000 65536"/>
                                          <a:gd name="T103" fmla="*/ 0 60000 65536"/>
                                          <a:gd name="T104" fmla="*/ 0 60000 65536"/>
                                          <a:gd name="T105" fmla="*/ 0 60000 65536"/>
                                          <a:gd name="T106" fmla="*/ 0 60000 65536"/>
                                          <a:gd name="T107" fmla="*/ 0 60000 65536"/>
                                          <a:gd name="T108" fmla="*/ 0 60000 65536"/>
                                          <a:gd name="T109" fmla="*/ 0 60000 65536"/>
                                          <a:gd name="T110" fmla="*/ 0 60000 65536"/>
                                          <a:gd name="T111" fmla="*/ 0 60000 65536"/>
                                          <a:gd name="T112" fmla="*/ 0 60000 65536"/>
                                          <a:gd name="T113" fmla="*/ 0 60000 65536"/>
                                          <a:gd name="T114" fmla="*/ 0 60000 65536"/>
                                          <a:gd name="T115" fmla="*/ 0 60000 65536"/>
                                          <a:gd name="T116" fmla="*/ 0 60000 65536"/>
                                          <a:gd name="T117" fmla="*/ 0 60000 65536"/>
                                          <a:gd name="T118" fmla="*/ 0 60000 65536"/>
                                          <a:gd name="T119" fmla="*/ 0 60000 65536"/>
                                          <a:gd name="T120" fmla="*/ 0 60000 65536"/>
                                          <a:gd name="T121" fmla="*/ 0 60000 65536"/>
                                          <a:gd name="T122" fmla="*/ 0 60000 65536"/>
                                          <a:gd name="T123" fmla="*/ 0 60000 65536"/>
                                          <a:gd name="T124" fmla="*/ 0 60000 65536"/>
                                          <a:gd name="T125" fmla="*/ 0 60000 65536"/>
                                          <a:gd name="T126" fmla="*/ 0 60000 65536"/>
                                          <a:gd name="T127" fmla="*/ 0 60000 65536"/>
                                          <a:gd name="T128" fmla="*/ 0 60000 65536"/>
                                          <a:gd name="T129" fmla="*/ 0 60000 65536"/>
                                          <a:gd name="T130" fmla="*/ 0 60000 65536"/>
                                          <a:gd name="T131" fmla="*/ 0 60000 65536"/>
                                          <a:gd name="T132" fmla="*/ 0 60000 65536"/>
                                          <a:gd name="T133" fmla="*/ 0 60000 65536"/>
                                          <a:gd name="T134" fmla="*/ 0 60000 65536"/>
                                          <a:gd name="T135" fmla="*/ 0 60000 65536"/>
                                          <a:gd name="T136" fmla="*/ 0 60000 65536"/>
                                          <a:gd name="T137" fmla="*/ 0 60000 65536"/>
                                          <a:gd name="T138" fmla="*/ 0 60000 65536"/>
                                          <a:gd name="T139" fmla="*/ 0 60000 65536"/>
                                          <a:gd name="T140" fmla="*/ 0 60000 65536"/>
                                          <a:gd name="T141" fmla="*/ 0 60000 65536"/>
                                          <a:gd name="T142" fmla="*/ 0 60000 65536"/>
                                          <a:gd name="T143" fmla="*/ 0 60000 65536"/>
                                          <a:gd name="T144" fmla="*/ 0 60000 65536"/>
                                          <a:gd name="T145" fmla="*/ 0 60000 65536"/>
                                          <a:gd name="T146" fmla="*/ 0 60000 65536"/>
                                          <a:gd name="T147" fmla="*/ 0 60000 65536"/>
                                          <a:gd name="T148" fmla="*/ 0 60000 65536"/>
                                          <a:gd name="T149" fmla="*/ 0 60000 65536"/>
                                          <a:gd name="T150" fmla="*/ 0 60000 65536"/>
                                          <a:gd name="T151" fmla="*/ 0 60000 65536"/>
                                          <a:gd name="T152" fmla="*/ 0 60000 65536"/>
                                        </a:gdLst>
                                        <a:ahLst/>
                                        <a:cxnLst>
                                          <a:cxn ang="T102">
                                            <a:pos x="T0" y="T1"/>
                                          </a:cxn>
                                          <a:cxn ang="T103">
                                            <a:pos x="T2" y="T3"/>
                                          </a:cxn>
                                          <a:cxn ang="T104">
                                            <a:pos x="T4" y="T5"/>
                                          </a:cxn>
                                          <a:cxn ang="T105">
                                            <a:pos x="T6" y="T7"/>
                                          </a:cxn>
                                          <a:cxn ang="T106">
                                            <a:pos x="T8" y="T9"/>
                                          </a:cxn>
                                          <a:cxn ang="T107">
                                            <a:pos x="T10" y="T11"/>
                                          </a:cxn>
                                          <a:cxn ang="T108">
                                            <a:pos x="T12" y="T13"/>
                                          </a:cxn>
                                          <a:cxn ang="T109">
                                            <a:pos x="T14" y="T15"/>
                                          </a:cxn>
                                          <a:cxn ang="T110">
                                            <a:pos x="T16" y="T17"/>
                                          </a:cxn>
                                          <a:cxn ang="T111">
                                            <a:pos x="T18" y="T19"/>
                                          </a:cxn>
                                          <a:cxn ang="T112">
                                            <a:pos x="T20" y="T21"/>
                                          </a:cxn>
                                          <a:cxn ang="T113">
                                            <a:pos x="T22" y="T23"/>
                                          </a:cxn>
                                          <a:cxn ang="T114">
                                            <a:pos x="T24" y="T25"/>
                                          </a:cxn>
                                          <a:cxn ang="T115">
                                            <a:pos x="T26" y="T27"/>
                                          </a:cxn>
                                          <a:cxn ang="T116">
                                            <a:pos x="T28" y="T29"/>
                                          </a:cxn>
                                          <a:cxn ang="T117">
                                            <a:pos x="T30" y="T31"/>
                                          </a:cxn>
                                          <a:cxn ang="T118">
                                            <a:pos x="T32" y="T33"/>
                                          </a:cxn>
                                          <a:cxn ang="T119">
                                            <a:pos x="T34" y="T35"/>
                                          </a:cxn>
                                          <a:cxn ang="T120">
                                            <a:pos x="T36" y="T37"/>
                                          </a:cxn>
                                          <a:cxn ang="T121">
                                            <a:pos x="T38" y="T39"/>
                                          </a:cxn>
                                          <a:cxn ang="T122">
                                            <a:pos x="T40" y="T41"/>
                                          </a:cxn>
                                          <a:cxn ang="T123">
                                            <a:pos x="T42" y="T43"/>
                                          </a:cxn>
                                          <a:cxn ang="T124">
                                            <a:pos x="T44" y="T45"/>
                                          </a:cxn>
                                          <a:cxn ang="T125">
                                            <a:pos x="T46" y="T47"/>
                                          </a:cxn>
                                          <a:cxn ang="T126">
                                            <a:pos x="T48" y="T49"/>
                                          </a:cxn>
                                          <a:cxn ang="T127">
                                            <a:pos x="T50" y="T51"/>
                                          </a:cxn>
                                          <a:cxn ang="T128">
                                            <a:pos x="T52" y="T53"/>
                                          </a:cxn>
                                          <a:cxn ang="T129">
                                            <a:pos x="T54" y="T55"/>
                                          </a:cxn>
                                          <a:cxn ang="T130">
                                            <a:pos x="T56" y="T57"/>
                                          </a:cxn>
                                          <a:cxn ang="T131">
                                            <a:pos x="T58" y="T59"/>
                                          </a:cxn>
                                          <a:cxn ang="T132">
                                            <a:pos x="T60" y="T61"/>
                                          </a:cxn>
                                          <a:cxn ang="T133">
                                            <a:pos x="T62" y="T63"/>
                                          </a:cxn>
                                          <a:cxn ang="T134">
                                            <a:pos x="T64" y="T65"/>
                                          </a:cxn>
                                          <a:cxn ang="T135">
                                            <a:pos x="T66" y="T67"/>
                                          </a:cxn>
                                          <a:cxn ang="T136">
                                            <a:pos x="T68" y="T69"/>
                                          </a:cxn>
                                          <a:cxn ang="T137">
                                            <a:pos x="T70" y="T71"/>
                                          </a:cxn>
                                          <a:cxn ang="T138">
                                            <a:pos x="T72" y="T73"/>
                                          </a:cxn>
                                          <a:cxn ang="T139">
                                            <a:pos x="T74" y="T75"/>
                                          </a:cxn>
                                          <a:cxn ang="T140">
                                            <a:pos x="T76" y="T77"/>
                                          </a:cxn>
                                          <a:cxn ang="T141">
                                            <a:pos x="T78" y="T79"/>
                                          </a:cxn>
                                          <a:cxn ang="T142">
                                            <a:pos x="T80" y="T81"/>
                                          </a:cxn>
                                          <a:cxn ang="T143">
                                            <a:pos x="T82" y="T83"/>
                                          </a:cxn>
                                          <a:cxn ang="T144">
                                            <a:pos x="T84" y="T85"/>
                                          </a:cxn>
                                          <a:cxn ang="T145">
                                            <a:pos x="T86" y="T87"/>
                                          </a:cxn>
                                          <a:cxn ang="T146">
                                            <a:pos x="T88" y="T89"/>
                                          </a:cxn>
                                          <a:cxn ang="T147">
                                            <a:pos x="T90" y="T91"/>
                                          </a:cxn>
                                          <a:cxn ang="T148">
                                            <a:pos x="T92" y="T93"/>
                                          </a:cxn>
                                          <a:cxn ang="T149">
                                            <a:pos x="T94" y="T95"/>
                                          </a:cxn>
                                          <a:cxn ang="T150">
                                            <a:pos x="T96" y="T97"/>
                                          </a:cxn>
                                          <a:cxn ang="T151">
                                            <a:pos x="T98" y="T99"/>
                                          </a:cxn>
                                          <a:cxn ang="T152">
                                            <a:pos x="T100" y="T10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16" h="2610">
                                            <a:moveTo>
                                              <a:pt x="419" y="978"/>
                                            </a:moveTo>
                                            <a:lnTo>
                                              <a:pt x="404" y="978"/>
                                            </a:lnTo>
                                            <a:lnTo>
                                              <a:pt x="394" y="981"/>
                                            </a:lnTo>
                                            <a:lnTo>
                                              <a:pt x="390" y="985"/>
                                            </a:lnTo>
                                            <a:lnTo>
                                              <a:pt x="388" y="995"/>
                                            </a:lnTo>
                                            <a:lnTo>
                                              <a:pt x="387" y="1010"/>
                                            </a:lnTo>
                                            <a:lnTo>
                                              <a:pt x="387" y="1600"/>
                                            </a:lnTo>
                                            <a:lnTo>
                                              <a:pt x="387" y="2196"/>
                                            </a:lnTo>
                                            <a:lnTo>
                                              <a:pt x="388" y="2210"/>
                                            </a:lnTo>
                                            <a:lnTo>
                                              <a:pt x="389" y="2219"/>
                                            </a:lnTo>
                                            <a:lnTo>
                                              <a:pt x="394" y="2223"/>
                                            </a:lnTo>
                                            <a:lnTo>
                                              <a:pt x="402" y="2225"/>
                                            </a:lnTo>
                                            <a:lnTo>
                                              <a:pt x="415" y="2225"/>
                                            </a:lnTo>
                                            <a:lnTo>
                                              <a:pt x="749" y="2225"/>
                                            </a:lnTo>
                                            <a:lnTo>
                                              <a:pt x="761" y="2225"/>
                                            </a:lnTo>
                                            <a:lnTo>
                                              <a:pt x="769" y="2223"/>
                                            </a:lnTo>
                                            <a:lnTo>
                                              <a:pt x="773" y="2219"/>
                                            </a:lnTo>
                                            <a:lnTo>
                                              <a:pt x="775" y="2211"/>
                                            </a:lnTo>
                                            <a:lnTo>
                                              <a:pt x="775" y="2197"/>
                                            </a:lnTo>
                                            <a:lnTo>
                                              <a:pt x="775" y="1006"/>
                                            </a:lnTo>
                                            <a:lnTo>
                                              <a:pt x="775" y="993"/>
                                            </a:lnTo>
                                            <a:lnTo>
                                              <a:pt x="773" y="985"/>
                                            </a:lnTo>
                                            <a:lnTo>
                                              <a:pt x="769" y="979"/>
                                            </a:lnTo>
                                            <a:lnTo>
                                              <a:pt x="761" y="978"/>
                                            </a:lnTo>
                                            <a:lnTo>
                                              <a:pt x="747" y="978"/>
                                            </a:lnTo>
                                            <a:lnTo>
                                              <a:pt x="419" y="978"/>
                                            </a:lnTo>
                                            <a:close/>
                                            <a:moveTo>
                                              <a:pt x="1785" y="947"/>
                                            </a:moveTo>
                                            <a:lnTo>
                                              <a:pt x="1720" y="949"/>
                                            </a:lnTo>
                                            <a:lnTo>
                                              <a:pt x="1677" y="955"/>
                                            </a:lnTo>
                                            <a:lnTo>
                                              <a:pt x="1635" y="964"/>
                                            </a:lnTo>
                                            <a:lnTo>
                                              <a:pt x="1595" y="977"/>
                                            </a:lnTo>
                                            <a:lnTo>
                                              <a:pt x="1558" y="994"/>
                                            </a:lnTo>
                                            <a:lnTo>
                                              <a:pt x="1523" y="1013"/>
                                            </a:lnTo>
                                            <a:lnTo>
                                              <a:pt x="1490" y="1037"/>
                                            </a:lnTo>
                                            <a:lnTo>
                                              <a:pt x="1459" y="1065"/>
                                            </a:lnTo>
                                            <a:lnTo>
                                              <a:pt x="1431" y="1097"/>
                                            </a:lnTo>
                                            <a:lnTo>
                                              <a:pt x="1405" y="1133"/>
                                            </a:lnTo>
                                            <a:lnTo>
                                              <a:pt x="1401" y="1138"/>
                                            </a:lnTo>
                                            <a:lnTo>
                                              <a:pt x="1396" y="1144"/>
                                            </a:lnTo>
                                            <a:lnTo>
                                              <a:pt x="1392" y="1142"/>
                                            </a:lnTo>
                                            <a:lnTo>
                                              <a:pt x="1392" y="1122"/>
                                            </a:lnTo>
                                            <a:lnTo>
                                              <a:pt x="1391" y="1004"/>
                                            </a:lnTo>
                                            <a:lnTo>
                                              <a:pt x="1391" y="992"/>
                                            </a:lnTo>
                                            <a:lnTo>
                                              <a:pt x="1390" y="985"/>
                                            </a:lnTo>
                                            <a:lnTo>
                                              <a:pt x="1386" y="981"/>
                                            </a:lnTo>
                                            <a:lnTo>
                                              <a:pt x="1378" y="978"/>
                                            </a:lnTo>
                                            <a:lnTo>
                                              <a:pt x="1365" y="978"/>
                                            </a:lnTo>
                                            <a:lnTo>
                                              <a:pt x="1048" y="978"/>
                                            </a:lnTo>
                                            <a:lnTo>
                                              <a:pt x="1033" y="978"/>
                                            </a:lnTo>
                                            <a:lnTo>
                                              <a:pt x="1025" y="979"/>
                                            </a:lnTo>
                                            <a:lnTo>
                                              <a:pt x="1020" y="985"/>
                                            </a:lnTo>
                                            <a:lnTo>
                                              <a:pt x="1019" y="993"/>
                                            </a:lnTo>
                                            <a:lnTo>
                                              <a:pt x="1019" y="1007"/>
                                            </a:lnTo>
                                            <a:lnTo>
                                              <a:pt x="1019" y="2195"/>
                                            </a:lnTo>
                                            <a:lnTo>
                                              <a:pt x="1019" y="2210"/>
                                            </a:lnTo>
                                            <a:lnTo>
                                              <a:pt x="1020" y="2219"/>
                                            </a:lnTo>
                                            <a:lnTo>
                                              <a:pt x="1025" y="2223"/>
                                            </a:lnTo>
                                            <a:lnTo>
                                              <a:pt x="1033" y="2225"/>
                                            </a:lnTo>
                                            <a:lnTo>
                                              <a:pt x="1048" y="2225"/>
                                            </a:lnTo>
                                            <a:lnTo>
                                              <a:pt x="1377" y="2225"/>
                                            </a:lnTo>
                                            <a:lnTo>
                                              <a:pt x="1391" y="2225"/>
                                            </a:lnTo>
                                            <a:lnTo>
                                              <a:pt x="1400" y="2223"/>
                                            </a:lnTo>
                                            <a:lnTo>
                                              <a:pt x="1404" y="2219"/>
                                            </a:lnTo>
                                            <a:lnTo>
                                              <a:pt x="1406" y="2210"/>
                                            </a:lnTo>
                                            <a:lnTo>
                                              <a:pt x="1406" y="2195"/>
                                            </a:lnTo>
                                            <a:lnTo>
                                              <a:pt x="1406" y="1626"/>
                                            </a:lnTo>
                                            <a:lnTo>
                                              <a:pt x="1407" y="1580"/>
                                            </a:lnTo>
                                            <a:lnTo>
                                              <a:pt x="1409" y="1533"/>
                                            </a:lnTo>
                                            <a:lnTo>
                                              <a:pt x="1415" y="1487"/>
                                            </a:lnTo>
                                            <a:lnTo>
                                              <a:pt x="1425" y="1442"/>
                                            </a:lnTo>
                                            <a:lnTo>
                                              <a:pt x="1435" y="1413"/>
                                            </a:lnTo>
                                            <a:lnTo>
                                              <a:pt x="1447" y="1387"/>
                                            </a:lnTo>
                                            <a:lnTo>
                                              <a:pt x="1462" y="1363"/>
                                            </a:lnTo>
                                            <a:lnTo>
                                              <a:pt x="1480" y="1343"/>
                                            </a:lnTo>
                                            <a:lnTo>
                                              <a:pt x="1501" y="1326"/>
                                            </a:lnTo>
                                            <a:lnTo>
                                              <a:pt x="1525" y="1311"/>
                                            </a:lnTo>
                                            <a:lnTo>
                                              <a:pt x="1552" y="1301"/>
                                            </a:lnTo>
                                            <a:lnTo>
                                              <a:pt x="1581" y="1294"/>
                                            </a:lnTo>
                                            <a:lnTo>
                                              <a:pt x="1614" y="1290"/>
                                            </a:lnTo>
                                            <a:lnTo>
                                              <a:pt x="1647" y="1290"/>
                                            </a:lnTo>
                                            <a:lnTo>
                                              <a:pt x="1679" y="1292"/>
                                            </a:lnTo>
                                            <a:lnTo>
                                              <a:pt x="1708" y="1297"/>
                                            </a:lnTo>
                                            <a:lnTo>
                                              <a:pt x="1735" y="1307"/>
                                            </a:lnTo>
                                            <a:lnTo>
                                              <a:pt x="1758" y="1322"/>
                                            </a:lnTo>
                                            <a:lnTo>
                                              <a:pt x="1778" y="1341"/>
                                            </a:lnTo>
                                            <a:lnTo>
                                              <a:pt x="1795" y="1363"/>
                                            </a:lnTo>
                                            <a:lnTo>
                                              <a:pt x="1809" y="1390"/>
                                            </a:lnTo>
                                            <a:lnTo>
                                              <a:pt x="1821" y="1418"/>
                                            </a:lnTo>
                                            <a:lnTo>
                                              <a:pt x="1828" y="1448"/>
                                            </a:lnTo>
                                            <a:lnTo>
                                              <a:pt x="1833" y="1491"/>
                                            </a:lnTo>
                                            <a:lnTo>
                                              <a:pt x="1838" y="1534"/>
                                            </a:lnTo>
                                            <a:lnTo>
                                              <a:pt x="1839" y="1578"/>
                                            </a:lnTo>
                                            <a:lnTo>
                                              <a:pt x="1840" y="1889"/>
                                            </a:lnTo>
                                            <a:lnTo>
                                              <a:pt x="1840" y="2198"/>
                                            </a:lnTo>
                                            <a:lnTo>
                                              <a:pt x="1840" y="2208"/>
                                            </a:lnTo>
                                            <a:lnTo>
                                              <a:pt x="1842" y="2215"/>
                                            </a:lnTo>
                                            <a:lnTo>
                                              <a:pt x="1845" y="2221"/>
                                            </a:lnTo>
                                            <a:lnTo>
                                              <a:pt x="1852" y="2224"/>
                                            </a:lnTo>
                                            <a:lnTo>
                                              <a:pt x="1862" y="2225"/>
                                            </a:lnTo>
                                            <a:lnTo>
                                              <a:pt x="2207" y="2225"/>
                                            </a:lnTo>
                                            <a:lnTo>
                                              <a:pt x="2217" y="2224"/>
                                            </a:lnTo>
                                            <a:lnTo>
                                              <a:pt x="2224" y="2220"/>
                                            </a:lnTo>
                                            <a:lnTo>
                                              <a:pt x="2227" y="2213"/>
                                            </a:lnTo>
                                            <a:lnTo>
                                              <a:pt x="2228" y="2203"/>
                                            </a:lnTo>
                                            <a:lnTo>
                                              <a:pt x="2227" y="1829"/>
                                            </a:lnTo>
                                            <a:lnTo>
                                              <a:pt x="2226" y="1455"/>
                                            </a:lnTo>
                                            <a:lnTo>
                                              <a:pt x="2223" y="1392"/>
                                            </a:lnTo>
                                            <a:lnTo>
                                              <a:pt x="2216" y="1331"/>
                                            </a:lnTo>
                                            <a:lnTo>
                                              <a:pt x="2203" y="1269"/>
                                            </a:lnTo>
                                            <a:lnTo>
                                              <a:pt x="2186" y="1209"/>
                                            </a:lnTo>
                                            <a:lnTo>
                                              <a:pt x="2169" y="1166"/>
                                            </a:lnTo>
                                            <a:lnTo>
                                              <a:pt x="2148" y="1128"/>
                                            </a:lnTo>
                                            <a:lnTo>
                                              <a:pt x="2125" y="1094"/>
                                            </a:lnTo>
                                            <a:lnTo>
                                              <a:pt x="2099" y="1062"/>
                                            </a:lnTo>
                                            <a:lnTo>
                                              <a:pt x="2069" y="1035"/>
                                            </a:lnTo>
                                            <a:lnTo>
                                              <a:pt x="2035" y="1011"/>
                                            </a:lnTo>
                                            <a:lnTo>
                                              <a:pt x="1998" y="992"/>
                                            </a:lnTo>
                                            <a:lnTo>
                                              <a:pt x="1958" y="975"/>
                                            </a:lnTo>
                                            <a:lnTo>
                                              <a:pt x="1914" y="963"/>
                                            </a:lnTo>
                                            <a:lnTo>
                                              <a:pt x="1850" y="951"/>
                                            </a:lnTo>
                                            <a:lnTo>
                                              <a:pt x="1785" y="947"/>
                                            </a:lnTo>
                                            <a:close/>
                                            <a:moveTo>
                                              <a:pt x="582" y="359"/>
                                            </a:moveTo>
                                            <a:lnTo>
                                              <a:pt x="546" y="362"/>
                                            </a:lnTo>
                                            <a:lnTo>
                                              <a:pt x="511" y="370"/>
                                            </a:lnTo>
                                            <a:lnTo>
                                              <a:pt x="478" y="383"/>
                                            </a:lnTo>
                                            <a:lnTo>
                                              <a:pt x="449" y="401"/>
                                            </a:lnTo>
                                            <a:lnTo>
                                              <a:pt x="423" y="423"/>
                                            </a:lnTo>
                                            <a:lnTo>
                                              <a:pt x="401" y="450"/>
                                            </a:lnTo>
                                            <a:lnTo>
                                              <a:pt x="383" y="479"/>
                                            </a:lnTo>
                                            <a:lnTo>
                                              <a:pt x="368" y="511"/>
                                            </a:lnTo>
                                            <a:lnTo>
                                              <a:pt x="360" y="546"/>
                                            </a:lnTo>
                                            <a:lnTo>
                                              <a:pt x="357" y="582"/>
                                            </a:lnTo>
                                            <a:lnTo>
                                              <a:pt x="359" y="618"/>
                                            </a:lnTo>
                                            <a:lnTo>
                                              <a:pt x="367" y="654"/>
                                            </a:lnTo>
                                            <a:lnTo>
                                              <a:pt x="382" y="686"/>
                                            </a:lnTo>
                                            <a:lnTo>
                                              <a:pt x="399" y="715"/>
                                            </a:lnTo>
                                            <a:lnTo>
                                              <a:pt x="421" y="741"/>
                                            </a:lnTo>
                                            <a:lnTo>
                                              <a:pt x="447" y="765"/>
                                            </a:lnTo>
                                            <a:lnTo>
                                              <a:pt x="476" y="783"/>
                                            </a:lnTo>
                                            <a:lnTo>
                                              <a:pt x="508" y="797"/>
                                            </a:lnTo>
                                            <a:lnTo>
                                              <a:pt x="542" y="805"/>
                                            </a:lnTo>
                                            <a:lnTo>
                                              <a:pt x="578" y="808"/>
                                            </a:lnTo>
                                            <a:lnTo>
                                              <a:pt x="616" y="805"/>
                                            </a:lnTo>
                                            <a:lnTo>
                                              <a:pt x="651" y="797"/>
                                            </a:lnTo>
                                            <a:lnTo>
                                              <a:pt x="683" y="784"/>
                                            </a:lnTo>
                                            <a:lnTo>
                                              <a:pt x="714" y="766"/>
                                            </a:lnTo>
                                            <a:lnTo>
                                              <a:pt x="740" y="742"/>
                                            </a:lnTo>
                                            <a:lnTo>
                                              <a:pt x="763" y="717"/>
                                            </a:lnTo>
                                            <a:lnTo>
                                              <a:pt x="781" y="687"/>
                                            </a:lnTo>
                                            <a:lnTo>
                                              <a:pt x="795" y="655"/>
                                            </a:lnTo>
                                            <a:lnTo>
                                              <a:pt x="803" y="620"/>
                                            </a:lnTo>
                                            <a:lnTo>
                                              <a:pt x="806" y="583"/>
                                            </a:lnTo>
                                            <a:lnTo>
                                              <a:pt x="803" y="548"/>
                                            </a:lnTo>
                                            <a:lnTo>
                                              <a:pt x="795" y="513"/>
                                            </a:lnTo>
                                            <a:lnTo>
                                              <a:pt x="781" y="481"/>
                                            </a:lnTo>
                                            <a:lnTo>
                                              <a:pt x="763" y="452"/>
                                            </a:lnTo>
                                            <a:lnTo>
                                              <a:pt x="741" y="426"/>
                                            </a:lnTo>
                                            <a:lnTo>
                                              <a:pt x="715" y="402"/>
                                            </a:lnTo>
                                            <a:lnTo>
                                              <a:pt x="685" y="384"/>
                                            </a:lnTo>
                                            <a:lnTo>
                                              <a:pt x="653" y="370"/>
                                            </a:lnTo>
                                            <a:lnTo>
                                              <a:pt x="619" y="362"/>
                                            </a:lnTo>
                                            <a:lnTo>
                                              <a:pt x="582" y="359"/>
                                            </a:lnTo>
                                            <a:close/>
                                            <a:moveTo>
                                              <a:pt x="163" y="0"/>
                                            </a:moveTo>
                                            <a:lnTo>
                                              <a:pt x="2451" y="0"/>
                                            </a:lnTo>
                                            <a:lnTo>
                                              <a:pt x="2457" y="2"/>
                                            </a:lnTo>
                                            <a:lnTo>
                                              <a:pt x="2463" y="4"/>
                                            </a:lnTo>
                                            <a:lnTo>
                                              <a:pt x="2498" y="15"/>
                                            </a:lnTo>
                                            <a:lnTo>
                                              <a:pt x="2527" y="30"/>
                                            </a:lnTo>
                                            <a:lnTo>
                                              <a:pt x="2553" y="49"/>
                                            </a:lnTo>
                                            <a:lnTo>
                                              <a:pt x="2575" y="72"/>
                                            </a:lnTo>
                                            <a:lnTo>
                                              <a:pt x="2592" y="99"/>
                                            </a:lnTo>
                                            <a:lnTo>
                                              <a:pt x="2605" y="128"/>
                                            </a:lnTo>
                                            <a:lnTo>
                                              <a:pt x="2613" y="160"/>
                                            </a:lnTo>
                                            <a:lnTo>
                                              <a:pt x="2616" y="195"/>
                                            </a:lnTo>
                                            <a:lnTo>
                                              <a:pt x="2616" y="2414"/>
                                            </a:lnTo>
                                            <a:lnTo>
                                              <a:pt x="2616" y="2425"/>
                                            </a:lnTo>
                                            <a:lnTo>
                                              <a:pt x="2612" y="2458"/>
                                            </a:lnTo>
                                            <a:lnTo>
                                              <a:pt x="2602" y="2490"/>
                                            </a:lnTo>
                                            <a:lnTo>
                                              <a:pt x="2587" y="2518"/>
                                            </a:lnTo>
                                            <a:lnTo>
                                              <a:pt x="2568" y="2545"/>
                                            </a:lnTo>
                                            <a:lnTo>
                                              <a:pt x="2546" y="2567"/>
                                            </a:lnTo>
                                            <a:lnTo>
                                              <a:pt x="2520" y="2585"/>
                                            </a:lnTo>
                                            <a:lnTo>
                                              <a:pt x="2491" y="2599"/>
                                            </a:lnTo>
                                            <a:lnTo>
                                              <a:pt x="2458" y="2607"/>
                                            </a:lnTo>
                                            <a:lnTo>
                                              <a:pt x="2425" y="2610"/>
                                            </a:lnTo>
                                            <a:lnTo>
                                              <a:pt x="189" y="2610"/>
                                            </a:lnTo>
                                            <a:lnTo>
                                              <a:pt x="160" y="2608"/>
                                            </a:lnTo>
                                            <a:lnTo>
                                              <a:pt x="132" y="2602"/>
                                            </a:lnTo>
                                            <a:lnTo>
                                              <a:pt x="106" y="2591"/>
                                            </a:lnTo>
                                            <a:lnTo>
                                              <a:pt x="82" y="2577"/>
                                            </a:lnTo>
                                            <a:lnTo>
                                              <a:pt x="59" y="2558"/>
                                            </a:lnTo>
                                            <a:lnTo>
                                              <a:pt x="41" y="2540"/>
                                            </a:lnTo>
                                            <a:lnTo>
                                              <a:pt x="27" y="2519"/>
                                            </a:lnTo>
                                            <a:lnTo>
                                              <a:pt x="15" y="2498"/>
                                            </a:lnTo>
                                            <a:lnTo>
                                              <a:pt x="7" y="2475"/>
                                            </a:lnTo>
                                            <a:lnTo>
                                              <a:pt x="0" y="2452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lnTo>
                                              <a:pt x="7" y="133"/>
                                            </a:lnTo>
                                            <a:lnTo>
                                              <a:pt x="17" y="109"/>
                                            </a:lnTo>
                                            <a:lnTo>
                                              <a:pt x="30" y="85"/>
                                            </a:lnTo>
                                            <a:lnTo>
                                              <a:pt x="47" y="64"/>
                                            </a:lnTo>
                                            <a:lnTo>
                                              <a:pt x="67" y="45"/>
                                            </a:lnTo>
                                            <a:lnTo>
                                              <a:pt x="88" y="29"/>
                                            </a:lnTo>
                                            <a:lnTo>
                                              <a:pt x="111" y="17"/>
                                            </a:lnTo>
                                            <a:lnTo>
                                              <a:pt x="136" y="7"/>
                                            </a:lnTo>
                                            <a:lnTo>
                                              <a:pt x="16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 w14:anchorId="32818B1F" id="LinkedIn icon" o:spid="_x0000_s1026" alt="LinkedIn icon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  <v:path arrowok="t" o:connecttype="custom" o:connectlocs="1123775,2851250;1115119,6356668;1158328,6440600;2215812,6434816;2233054,2912047;2192731,2830939;4955970,2747008;4489190,2877277;4123254,3175408;4010870,3305677;4005100,2851250;3019676,2830939;2936143,2874385;2939029,6423249;3967661,6440600;4051262,6397154;4059849,4437474;4169348,4014858;4394117,3794874;4745627,3734077;5065469,3826753;5247029,4104641;5298893,4567743;5307549,6411682;6359263,6440600;6419714,6376911;6385160,3852779;6189244,3265192;5863631,2926506;5330561,2752791;1472399,1071000;1155443,1302620;1028633,1684683;1149672,2069706;1463744,2307040;1875774,2307040;2198501,2075489;2322426,1687575;2198501,1308404;1881544,1071000;7062283,0;7281281,86823;7506050,370495;7537718,7019511;7399436,7366872;7082479,7546371;380362,7531912;118155,7352413;0,7097659;86418,246079;319842,49230" o:connectangles="0,0,0,0,0,0,0,0,0,0,0,0,0,0,0,0,0,0,0,0,0,0,0,0,0,0,0,0,0,0,0,0,0,0,0,0,0,0,0,0,0,0,0,0,0,0,0,0,0,0,0"/>
                              <o:lock v:ext="edit" verticies="t"/>
                              <w10:anchorlock/>
                            </v:shape>
                          </w:pict>
                        </mc:Fallback>
                      </mc:AlternateContent>
                    </w:r>
                  </w:hyperlink>
                </w:p>
              </w:tc>
            </w:tr>
          </w:tbl>
          <w:p w14:paraId="7FFE5B44" w14:textId="1E4839F7" w:rsidR="00D92B95" w:rsidRDefault="00D92B95" w:rsidP="00166D7C">
            <w:pPr>
              <w:pStyle w:val="Header"/>
            </w:pPr>
          </w:p>
        </w:tc>
      </w:tr>
    </w:tbl>
    <w:p w14:paraId="484585AB" w14:textId="48693C77" w:rsidR="002D6F01" w:rsidRPr="00941DF3" w:rsidRDefault="00000000" w:rsidP="002A08E6">
      <w:pPr>
        <w:pStyle w:val="Heading1"/>
        <w:pBdr>
          <w:top w:val="single" w:sz="4" w:space="31" w:color="A6A6A6" w:themeColor="background1" w:themeShade="A6"/>
        </w:pBdr>
        <w:tabs>
          <w:tab w:val="left" w:pos="6792"/>
        </w:tabs>
        <w:rPr>
          <w:color w:val="007FAB" w:themeColor="accent1"/>
          <w:sz w:val="32"/>
          <w:szCs w:val="26"/>
        </w:rPr>
      </w:pPr>
      <w:sdt>
        <w:sdtPr>
          <w:rPr>
            <w:color w:val="007FAB" w:themeColor="accent1"/>
            <w:sz w:val="32"/>
            <w:szCs w:val="26"/>
          </w:rPr>
          <w:alias w:val="Experience:"/>
          <w:tag w:val="Experience:"/>
          <w:id w:val="759188234"/>
          <w:placeholder>
            <w:docPart w:val="ED5BE27BEE874635873C21F22E52C3E3"/>
          </w:placeholder>
          <w:temporary/>
          <w:showingPlcHdr/>
          <w15:appearance w15:val="hidden"/>
        </w:sdtPr>
        <w:sdtContent>
          <w:r w:rsidR="002D6F01" w:rsidRPr="00941DF3">
            <w:rPr>
              <w:color w:val="007FAB" w:themeColor="accent1"/>
              <w:sz w:val="32"/>
              <w:szCs w:val="26"/>
            </w:rPr>
            <w:t>Experience</w:t>
          </w:r>
        </w:sdtContent>
      </w:sdt>
      <w:r w:rsidR="002D6F01" w:rsidRPr="00941DF3">
        <w:rPr>
          <w:color w:val="007FAB" w:themeColor="accent1"/>
          <w:sz w:val="32"/>
          <w:szCs w:val="26"/>
        </w:rPr>
        <w:t xml:space="preserve"> Summary</w:t>
      </w:r>
      <w:r w:rsidR="00E86FAD">
        <w:rPr>
          <w:color w:val="007FAB" w:themeColor="accent1"/>
          <w:sz w:val="32"/>
          <w:szCs w:val="26"/>
        </w:rPr>
        <w:tab/>
      </w:r>
    </w:p>
    <w:p w14:paraId="0B6999A4" w14:textId="026870E2" w:rsidR="009D6050" w:rsidRDefault="002870FD" w:rsidP="00C45776">
      <w:pPr>
        <w:widowControl w:val="0"/>
        <w:numPr>
          <w:ilvl w:val="0"/>
          <w:numId w:val="13"/>
        </w:numPr>
        <w:shd w:val="clear" w:color="auto" w:fill="FFFFFF"/>
        <w:tabs>
          <w:tab w:val="left" w:pos="0"/>
          <w:tab w:val="left" w:pos="360"/>
          <w:tab w:val="left" w:pos="6120"/>
          <w:tab w:val="left" w:pos="6412"/>
          <w:tab w:val="left" w:pos="6660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120"/>
        <w:ind w:right="576"/>
        <w:contextualSpacing/>
      </w:pPr>
      <w:r>
        <w:t xml:space="preserve"> AS a Sr BI Data Analyst I have </w:t>
      </w:r>
      <w:r w:rsidR="00E86FAD">
        <w:t>1</w:t>
      </w:r>
      <w:r w:rsidR="00D91A95">
        <w:t>1</w:t>
      </w:r>
      <w:r w:rsidR="002D6F01" w:rsidRPr="002D6F01">
        <w:t xml:space="preserve">+ years of experience in </w:t>
      </w:r>
      <w:r w:rsidR="00E86FAD">
        <w:t xml:space="preserve">Gathering Analyzing </w:t>
      </w:r>
      <w:r w:rsidR="002D6F01" w:rsidRPr="002D6F01">
        <w:t>Design</w:t>
      </w:r>
      <w:r w:rsidR="00E86FAD">
        <w:t xml:space="preserve">ing and Interpreting </w:t>
      </w:r>
      <w:r w:rsidR="002D6F01" w:rsidRPr="002D6F01">
        <w:t xml:space="preserve">Enterprise </w:t>
      </w:r>
      <w:r w:rsidR="00E86FAD">
        <w:t xml:space="preserve">data </w:t>
      </w:r>
      <w:r w:rsidR="00AB77ED">
        <w:t>for Health</w:t>
      </w:r>
      <w:r w:rsidR="00134E7D">
        <w:t xml:space="preserve"> insurance </w:t>
      </w:r>
      <w:r w:rsidR="00AE4464">
        <w:t>clients UHG</w:t>
      </w:r>
      <w:r w:rsidR="00134E7D">
        <w:t xml:space="preserve">, Transamerica </w:t>
      </w:r>
      <w:r w:rsidR="00E86FAD">
        <w:t xml:space="preserve">with SQL, Python, </w:t>
      </w:r>
      <w:r w:rsidR="0014769E">
        <w:t>R, Qlik,</w:t>
      </w:r>
      <w:r w:rsidR="00E86FAD">
        <w:t xml:space="preserve"> Tableau, Power BI, Advanced Excel.</w:t>
      </w:r>
    </w:p>
    <w:p w14:paraId="6800A500" w14:textId="77777777" w:rsidR="009D6050" w:rsidRDefault="002D6F01" w:rsidP="00C45776">
      <w:pPr>
        <w:widowControl w:val="0"/>
        <w:numPr>
          <w:ilvl w:val="0"/>
          <w:numId w:val="13"/>
        </w:numPr>
        <w:shd w:val="clear" w:color="auto" w:fill="FFFFFF"/>
        <w:tabs>
          <w:tab w:val="left" w:pos="0"/>
          <w:tab w:val="left" w:pos="360"/>
          <w:tab w:val="left" w:pos="6120"/>
          <w:tab w:val="left" w:pos="6412"/>
          <w:tab w:val="left" w:pos="6660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120"/>
        <w:ind w:right="576"/>
        <w:contextualSpacing/>
      </w:pPr>
      <w:r w:rsidRPr="009D6050">
        <w:t xml:space="preserve">Strong experience </w:t>
      </w:r>
      <w:r w:rsidR="001C0496" w:rsidRPr="009D6050">
        <w:t>programing language</w:t>
      </w:r>
      <w:r w:rsidR="00062A29" w:rsidRPr="009D6050">
        <w:t xml:space="preserve"> skill</w:t>
      </w:r>
      <w:r w:rsidR="001C0496" w:rsidRPr="009D6050">
        <w:t xml:space="preserve"> Java, Python, R.</w:t>
      </w:r>
    </w:p>
    <w:p w14:paraId="63F9FC21" w14:textId="77777777" w:rsidR="009D6050" w:rsidRDefault="001C0496" w:rsidP="00C45776">
      <w:pPr>
        <w:widowControl w:val="0"/>
        <w:numPr>
          <w:ilvl w:val="0"/>
          <w:numId w:val="13"/>
        </w:numPr>
        <w:shd w:val="clear" w:color="auto" w:fill="FFFFFF"/>
        <w:tabs>
          <w:tab w:val="left" w:pos="0"/>
          <w:tab w:val="left" w:pos="360"/>
          <w:tab w:val="left" w:pos="6120"/>
          <w:tab w:val="left" w:pos="6412"/>
          <w:tab w:val="left" w:pos="6660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120"/>
        <w:ind w:right="576"/>
        <w:contextualSpacing/>
      </w:pPr>
      <w:r w:rsidRPr="009D6050">
        <w:t>Created Tableau Dashboards for management to figure out which deals give more benefit by analyzing data.</w:t>
      </w:r>
    </w:p>
    <w:p w14:paraId="2DAA86C8" w14:textId="77777777" w:rsidR="009D6050" w:rsidRDefault="001C0496" w:rsidP="00C45776">
      <w:pPr>
        <w:widowControl w:val="0"/>
        <w:numPr>
          <w:ilvl w:val="0"/>
          <w:numId w:val="13"/>
        </w:numPr>
        <w:shd w:val="clear" w:color="auto" w:fill="FFFFFF"/>
        <w:tabs>
          <w:tab w:val="left" w:pos="0"/>
          <w:tab w:val="left" w:pos="360"/>
          <w:tab w:val="left" w:pos="6120"/>
          <w:tab w:val="left" w:pos="6412"/>
          <w:tab w:val="left" w:pos="6660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120"/>
        <w:ind w:right="576"/>
        <w:contextualSpacing/>
      </w:pPr>
      <w:r w:rsidRPr="009D6050">
        <w:t>Drawing insights from the reports and present to the management for decision making.</w:t>
      </w:r>
    </w:p>
    <w:p w14:paraId="495F3F84" w14:textId="44E8AFBC" w:rsidR="001C0496" w:rsidRPr="009D6050" w:rsidRDefault="001C0496" w:rsidP="00C45776">
      <w:pPr>
        <w:widowControl w:val="0"/>
        <w:numPr>
          <w:ilvl w:val="0"/>
          <w:numId w:val="13"/>
        </w:numPr>
        <w:shd w:val="clear" w:color="auto" w:fill="FFFFFF"/>
        <w:tabs>
          <w:tab w:val="left" w:pos="0"/>
          <w:tab w:val="left" w:pos="360"/>
          <w:tab w:val="left" w:pos="6120"/>
          <w:tab w:val="left" w:pos="6412"/>
          <w:tab w:val="left" w:pos="6660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120"/>
        <w:ind w:right="576"/>
        <w:contextualSpacing/>
      </w:pPr>
      <w:r w:rsidRPr="009D6050">
        <w:t xml:space="preserve">Created input forms with help of MS- Access for live production tracking and ticket status. </w:t>
      </w:r>
    </w:p>
    <w:p w14:paraId="5901602C" w14:textId="04E72E86" w:rsidR="00062A29" w:rsidRDefault="001C0496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Expert in Excel with knowledge of V-lookup, H lookups, Pivots, </w:t>
      </w:r>
      <w:r w:rsidR="00062A29">
        <w:rPr>
          <w:rFonts w:asciiTheme="minorHAnsi" w:hAnsiTheme="minorHAnsi" w:cstheme="minorBidi"/>
          <w:sz w:val="22"/>
          <w:szCs w:val="22"/>
        </w:rPr>
        <w:t>Charts,</w:t>
      </w:r>
      <w:r>
        <w:rPr>
          <w:rFonts w:asciiTheme="minorHAnsi" w:hAnsiTheme="minorHAnsi" w:cstheme="minorBidi"/>
          <w:sz w:val="22"/>
          <w:szCs w:val="22"/>
        </w:rPr>
        <w:t xml:space="preserve"> Power </w:t>
      </w:r>
      <w:r w:rsidR="00062A29">
        <w:rPr>
          <w:rFonts w:asciiTheme="minorHAnsi" w:hAnsiTheme="minorHAnsi" w:cstheme="minorBidi"/>
          <w:sz w:val="22"/>
          <w:szCs w:val="22"/>
        </w:rPr>
        <w:t xml:space="preserve">Queries, Macros, </w:t>
      </w:r>
      <w:r w:rsidR="001725CD">
        <w:rPr>
          <w:rFonts w:asciiTheme="minorHAnsi" w:hAnsiTheme="minorHAnsi" w:cstheme="minorBidi"/>
          <w:sz w:val="22"/>
          <w:szCs w:val="22"/>
        </w:rPr>
        <w:t>and Scripting VBA</w:t>
      </w:r>
      <w:r w:rsidR="009D6050">
        <w:rPr>
          <w:rFonts w:asciiTheme="minorHAnsi" w:hAnsiTheme="minorHAnsi" w:cstheme="minorBidi"/>
          <w:sz w:val="22"/>
          <w:szCs w:val="22"/>
        </w:rPr>
        <w:t>.</w:t>
      </w:r>
    </w:p>
    <w:p w14:paraId="28D0332E" w14:textId="77777777" w:rsidR="00062A29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Handling the reports through version control tools like GIT, Git Hub</w:t>
      </w:r>
    </w:p>
    <w:p w14:paraId="0B740E35" w14:textId="77777777" w:rsidR="00062A29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Hands on experience with the ticket monitoring and assigning tools like JIRA and ServiceNow.</w:t>
      </w:r>
    </w:p>
    <w:p w14:paraId="784662E9" w14:textId="77777777" w:rsidR="00062A29" w:rsidRDefault="001C0496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 </w:t>
      </w:r>
      <w:r w:rsidR="00062A29">
        <w:rPr>
          <w:rFonts w:asciiTheme="minorHAnsi" w:hAnsiTheme="minorHAnsi" w:cstheme="minorBidi"/>
          <w:sz w:val="22"/>
          <w:szCs w:val="22"/>
        </w:rPr>
        <w:t>Strong experience with cloud technologies like AWS and Azure.</w:t>
      </w:r>
    </w:p>
    <w:p w14:paraId="196A3EB8" w14:textId="119C2D73" w:rsidR="00062A29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Experience in working with different operating systems windows, </w:t>
      </w:r>
      <w:r w:rsidR="00E06427">
        <w:rPr>
          <w:rFonts w:asciiTheme="minorHAnsi" w:hAnsiTheme="minorHAnsi" w:cstheme="minorBidi"/>
          <w:sz w:val="22"/>
          <w:szCs w:val="22"/>
        </w:rPr>
        <w:t>Mac,</w:t>
      </w:r>
      <w:r>
        <w:rPr>
          <w:rFonts w:asciiTheme="minorHAnsi" w:hAnsiTheme="minorHAnsi" w:cstheme="minorBidi"/>
          <w:sz w:val="22"/>
          <w:szCs w:val="22"/>
        </w:rPr>
        <w:t xml:space="preserve"> and Linux.</w:t>
      </w:r>
    </w:p>
    <w:p w14:paraId="5B69FC36" w14:textId="77777777" w:rsidR="00062A29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Managing the properties of client and delivering the projects in SLA’s.</w:t>
      </w:r>
    </w:p>
    <w:p w14:paraId="710B96DC" w14:textId="77777777" w:rsidR="009D6050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9D6050">
        <w:rPr>
          <w:rFonts w:asciiTheme="minorHAnsi" w:hAnsiTheme="minorHAnsi" w:cstheme="minorBidi"/>
          <w:sz w:val="22"/>
          <w:szCs w:val="22"/>
        </w:rPr>
        <w:t xml:space="preserve">Good experience with healthcare clients, worked with Optum, United Health, </w:t>
      </w:r>
      <w:r w:rsidR="00E06427" w:rsidRPr="009D6050">
        <w:rPr>
          <w:rFonts w:asciiTheme="minorHAnsi" w:hAnsiTheme="minorHAnsi" w:cstheme="minorBidi"/>
          <w:sz w:val="22"/>
          <w:szCs w:val="22"/>
        </w:rPr>
        <w:t>Transamerica,</w:t>
      </w:r>
      <w:r w:rsidRPr="009D6050">
        <w:rPr>
          <w:rFonts w:asciiTheme="minorHAnsi" w:hAnsiTheme="minorHAnsi" w:cstheme="minorBidi"/>
          <w:sz w:val="22"/>
          <w:szCs w:val="22"/>
        </w:rPr>
        <w:t xml:space="preserve"> and Athena.</w:t>
      </w:r>
    </w:p>
    <w:p w14:paraId="6783D017" w14:textId="3DE5E89D" w:rsidR="00062A29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9D6050">
        <w:rPr>
          <w:rFonts w:asciiTheme="minorHAnsi" w:hAnsiTheme="minorHAnsi" w:cstheme="minorBidi"/>
          <w:sz w:val="22"/>
          <w:szCs w:val="22"/>
        </w:rPr>
        <w:t xml:space="preserve">Aware of the security </w:t>
      </w:r>
      <w:r w:rsidR="00B219FA">
        <w:rPr>
          <w:rFonts w:asciiTheme="minorHAnsi" w:hAnsiTheme="minorHAnsi" w:cstheme="minorBidi"/>
          <w:sz w:val="22"/>
          <w:szCs w:val="22"/>
        </w:rPr>
        <w:t xml:space="preserve">polices </w:t>
      </w:r>
      <w:r w:rsidR="00B219FA" w:rsidRPr="009D6050">
        <w:rPr>
          <w:rFonts w:asciiTheme="minorHAnsi" w:hAnsiTheme="minorHAnsi" w:cstheme="minorBidi"/>
          <w:sz w:val="22"/>
          <w:szCs w:val="22"/>
        </w:rPr>
        <w:t>of</w:t>
      </w:r>
      <w:r w:rsidRPr="009D6050">
        <w:rPr>
          <w:rFonts w:asciiTheme="minorHAnsi" w:hAnsiTheme="minorHAnsi" w:cstheme="minorBidi"/>
          <w:sz w:val="22"/>
          <w:szCs w:val="22"/>
        </w:rPr>
        <w:t xml:space="preserve"> </w:t>
      </w:r>
      <w:r w:rsidR="00CB2B29" w:rsidRPr="009D6050">
        <w:rPr>
          <w:rFonts w:asciiTheme="minorHAnsi" w:hAnsiTheme="minorHAnsi" w:cstheme="minorBidi"/>
          <w:sz w:val="22"/>
          <w:szCs w:val="22"/>
        </w:rPr>
        <w:t>HIPPA,</w:t>
      </w:r>
      <w:r w:rsidRPr="009D6050">
        <w:rPr>
          <w:rFonts w:asciiTheme="minorHAnsi" w:hAnsiTheme="minorHAnsi" w:cstheme="minorBidi"/>
          <w:sz w:val="22"/>
          <w:szCs w:val="22"/>
        </w:rPr>
        <w:t xml:space="preserve"> GDPR</w:t>
      </w:r>
      <w:r w:rsidR="00B219FA">
        <w:rPr>
          <w:rFonts w:asciiTheme="minorHAnsi" w:hAnsiTheme="minorHAnsi" w:cstheme="minorBidi"/>
          <w:sz w:val="22"/>
          <w:szCs w:val="22"/>
        </w:rPr>
        <w:t>, state and federal regulations.</w:t>
      </w:r>
    </w:p>
    <w:p w14:paraId="34BB4443" w14:textId="7998C1E6" w:rsidR="00B219FA" w:rsidRPr="009D6050" w:rsidRDefault="00B219FA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Lead the risk and compliance audits for the project.</w:t>
      </w:r>
    </w:p>
    <w:p w14:paraId="29626A19" w14:textId="65CEC06C" w:rsidR="001C0496" w:rsidRDefault="00062A29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 Taken care of revenue cycle management, crated billings fo</w:t>
      </w:r>
      <w:r w:rsidR="00E06427">
        <w:rPr>
          <w:rFonts w:asciiTheme="minorHAnsi" w:hAnsiTheme="minorHAnsi" w:cstheme="minorBidi"/>
          <w:sz w:val="22"/>
          <w:szCs w:val="22"/>
        </w:rPr>
        <w:t>r a project of 300 people.</w:t>
      </w:r>
    </w:p>
    <w:p w14:paraId="47B8E732" w14:textId="546C7F66" w:rsidR="00E06427" w:rsidRDefault="00E06427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Certified with Lean and Six Sigma.</w:t>
      </w:r>
    </w:p>
    <w:p w14:paraId="61604C69" w14:textId="64C68E8B" w:rsidR="00E06427" w:rsidRDefault="00E06427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Experience in doing Root cause analysis by using Lean and Six sigma techniques.</w:t>
      </w:r>
    </w:p>
    <w:p w14:paraId="546B8BD7" w14:textId="2549C3E3" w:rsidR="00E06427" w:rsidRDefault="00E06427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Conducted </w:t>
      </w:r>
      <w:r w:rsidR="008F5453">
        <w:rPr>
          <w:rFonts w:asciiTheme="minorHAnsi" w:hAnsiTheme="minorHAnsi" w:cstheme="minorBidi"/>
          <w:sz w:val="22"/>
          <w:szCs w:val="22"/>
        </w:rPr>
        <w:t xml:space="preserve">grooming and training </w:t>
      </w:r>
      <w:r>
        <w:rPr>
          <w:rFonts w:asciiTheme="minorHAnsi" w:hAnsiTheme="minorHAnsi" w:cstheme="minorBidi"/>
          <w:sz w:val="22"/>
          <w:szCs w:val="22"/>
        </w:rPr>
        <w:t>sessions to team.</w:t>
      </w:r>
    </w:p>
    <w:p w14:paraId="305756FE" w14:textId="5634E993" w:rsidR="00E06427" w:rsidRDefault="00E06427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Good experience with healthcare plans Like A, B, D- Prescription Drug plans. </w:t>
      </w:r>
    </w:p>
    <w:p w14:paraId="00F6E537" w14:textId="0C511A6E" w:rsidR="00E06427" w:rsidRDefault="00E06427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Worked on CMS data for Appeals and Grievance Projects</w:t>
      </w:r>
    </w:p>
    <w:p w14:paraId="1E6FA64F" w14:textId="5F59FAF8" w:rsidR="00FC19D1" w:rsidRDefault="00FC19D1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Good Knowledge of Payer side business of Health Insurance, and know CPT, ICD-10 coding systems.</w:t>
      </w:r>
    </w:p>
    <w:p w14:paraId="03B82153" w14:textId="3E6EE7E2" w:rsidR="00E06427" w:rsidRPr="00D91A95" w:rsidRDefault="00E06427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D91A95">
        <w:rPr>
          <w:rFonts w:asciiTheme="minorHAnsi" w:hAnsiTheme="minorHAnsi" w:cstheme="minorBidi"/>
          <w:sz w:val="22"/>
          <w:szCs w:val="22"/>
        </w:rPr>
        <w:t>Experience in improving the CSAT score by analyzing the data and finding the root cause for the low scores.</w:t>
      </w:r>
    </w:p>
    <w:p w14:paraId="28367B08" w14:textId="7083D89C" w:rsidR="002D6F01" w:rsidRPr="002D6F01" w:rsidRDefault="002D6F01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2D6F01">
        <w:rPr>
          <w:rFonts w:asciiTheme="minorHAnsi" w:hAnsiTheme="minorHAnsi" w:cstheme="minorBidi"/>
          <w:sz w:val="22"/>
          <w:szCs w:val="22"/>
        </w:rPr>
        <w:t xml:space="preserve">Experience </w:t>
      </w:r>
      <w:r w:rsidR="00D91A95">
        <w:rPr>
          <w:rFonts w:asciiTheme="minorHAnsi" w:hAnsiTheme="minorHAnsi" w:cstheme="minorBidi"/>
          <w:sz w:val="22"/>
          <w:szCs w:val="22"/>
        </w:rPr>
        <w:t>in streamlining the projects, finding the scope of improving the automations and improving the revenue for the project.</w:t>
      </w:r>
    </w:p>
    <w:p w14:paraId="49182995" w14:textId="643CA347" w:rsidR="002D6F01" w:rsidRPr="002D6F01" w:rsidRDefault="002D6F01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2D6F01">
        <w:rPr>
          <w:rFonts w:asciiTheme="minorHAnsi" w:hAnsiTheme="minorHAnsi" w:cstheme="minorBidi"/>
          <w:sz w:val="22"/>
          <w:szCs w:val="22"/>
        </w:rPr>
        <w:t xml:space="preserve">Hands on experience of using HTML, CSS, JavaScript, jQuery, and React JS to create </w:t>
      </w:r>
      <w:r w:rsidR="009D6050" w:rsidRPr="002D6F01">
        <w:rPr>
          <w:rFonts w:asciiTheme="minorHAnsi" w:hAnsiTheme="minorHAnsi" w:cstheme="minorBidi"/>
          <w:sz w:val="22"/>
          <w:szCs w:val="22"/>
        </w:rPr>
        <w:t>user.</w:t>
      </w:r>
      <w:r w:rsidRPr="002D6F01">
        <w:rPr>
          <w:rFonts w:asciiTheme="minorHAnsi" w:hAnsiTheme="minorHAnsi" w:cstheme="minorBidi"/>
          <w:sz w:val="22"/>
          <w:szCs w:val="22"/>
        </w:rPr>
        <w:t xml:space="preserve"> </w:t>
      </w:r>
    </w:p>
    <w:p w14:paraId="7938E46F" w14:textId="3E5CF139" w:rsidR="002D6F01" w:rsidRDefault="002D6F01" w:rsidP="00C45776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</w:pPr>
      <w:r w:rsidRPr="00701F00">
        <w:rPr>
          <w:rFonts w:asciiTheme="minorHAnsi" w:hAnsiTheme="minorHAnsi" w:cstheme="minorBidi"/>
          <w:sz w:val="22"/>
          <w:szCs w:val="22"/>
        </w:rPr>
        <w:t>Experience of Amazon Web Services' EC2 and S3 (AWS) lambda, IAM.</w:t>
      </w:r>
    </w:p>
    <w:p w14:paraId="1D9337B5" w14:textId="77777777" w:rsidR="00C45776" w:rsidRDefault="00C45776" w:rsidP="00AD13CB">
      <w:pPr>
        <w:pStyle w:val="Heading1"/>
        <w:rPr>
          <w:color w:val="007FAB" w:themeColor="accent1"/>
          <w:sz w:val="32"/>
          <w:szCs w:val="26"/>
        </w:rPr>
      </w:pPr>
    </w:p>
    <w:p w14:paraId="53DC95EC" w14:textId="77777777" w:rsidR="00C45776" w:rsidRPr="00431229" w:rsidRDefault="00C45776" w:rsidP="00AD13CB">
      <w:pPr>
        <w:pStyle w:val="Heading1"/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</w:pPr>
    </w:p>
    <w:p w14:paraId="03169927" w14:textId="77777777" w:rsidR="00C45776" w:rsidRPr="00431229" w:rsidRDefault="00C45776" w:rsidP="00AD13CB">
      <w:pPr>
        <w:pStyle w:val="Heading1"/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</w:pPr>
    </w:p>
    <w:p w14:paraId="7EC9752D" w14:textId="5070666F" w:rsidR="00AD13CB" w:rsidRPr="00431229" w:rsidRDefault="00373073" w:rsidP="00AD13CB">
      <w:pPr>
        <w:pStyle w:val="Heading1"/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</w:pPr>
      <w:r w:rsidRPr="0043122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lastRenderedPageBreak/>
        <w:t>Skills: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3"/>
        <w:gridCol w:w="7020"/>
      </w:tblGrid>
      <w:tr w:rsidR="002D6F01" w:rsidRPr="00441EA1" w14:paraId="1FAB9ED1" w14:textId="77777777" w:rsidTr="00941DF3">
        <w:trPr>
          <w:trHeight w:val="380"/>
        </w:trPr>
        <w:tc>
          <w:tcPr>
            <w:tcW w:w="0" w:type="auto"/>
            <w:vAlign w:val="center"/>
            <w:hideMark/>
          </w:tcPr>
          <w:p w14:paraId="220FE64C" w14:textId="77777777" w:rsidR="002D6F01" w:rsidRPr="00431229" w:rsidRDefault="002D6F01" w:rsidP="00941DF3">
            <w:r w:rsidRPr="00431229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702C0CF" w14:textId="1D66AC99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SQL, Python, R, VBA, JAVA</w:t>
            </w:r>
            <w:r w:rsidR="00593EF1">
              <w:rPr>
                <w:rFonts w:asciiTheme="minorHAnsi" w:hAnsiTheme="minorHAnsi" w:cstheme="minorBidi"/>
                <w:sz w:val="22"/>
                <w:szCs w:val="22"/>
              </w:rPr>
              <w:t xml:space="preserve">, PowerShell </w:t>
            </w:r>
          </w:p>
        </w:tc>
      </w:tr>
      <w:tr w:rsidR="002D6F01" w:rsidRPr="00441EA1" w14:paraId="0C203631" w14:textId="77777777" w:rsidTr="00941DF3">
        <w:trPr>
          <w:trHeight w:val="228"/>
        </w:trPr>
        <w:tc>
          <w:tcPr>
            <w:tcW w:w="0" w:type="auto"/>
            <w:vAlign w:val="center"/>
            <w:hideMark/>
          </w:tcPr>
          <w:p w14:paraId="15F874B2" w14:textId="77777777" w:rsidR="002D6F01" w:rsidRPr="00431229" w:rsidRDefault="002D6F01" w:rsidP="00941DF3">
            <w:r w:rsidRPr="00431229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7A1900D" w14:textId="77777777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GIT, GitHub</w:t>
            </w:r>
          </w:p>
        </w:tc>
      </w:tr>
      <w:tr w:rsidR="002D6F01" w:rsidRPr="00441EA1" w14:paraId="40D19641" w14:textId="77777777" w:rsidTr="00941DF3">
        <w:trPr>
          <w:trHeight w:val="305"/>
        </w:trPr>
        <w:tc>
          <w:tcPr>
            <w:tcW w:w="0" w:type="auto"/>
            <w:vAlign w:val="center"/>
            <w:hideMark/>
          </w:tcPr>
          <w:p w14:paraId="2A3598AA" w14:textId="77777777" w:rsidR="002D6F01" w:rsidRPr="00431229" w:rsidRDefault="002D6F01" w:rsidP="00941DF3">
            <w:r w:rsidRPr="00431229">
              <w:t>IDE</w:t>
            </w:r>
          </w:p>
        </w:tc>
        <w:tc>
          <w:tcPr>
            <w:tcW w:w="0" w:type="auto"/>
            <w:vAlign w:val="center"/>
            <w:hideMark/>
          </w:tcPr>
          <w:p w14:paraId="652E6B27" w14:textId="77777777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IntelliJ, VS Code, STS</w:t>
            </w:r>
          </w:p>
        </w:tc>
      </w:tr>
      <w:tr w:rsidR="002D6F01" w:rsidRPr="00441EA1" w14:paraId="57128ED5" w14:textId="77777777" w:rsidTr="00941DF3">
        <w:trPr>
          <w:trHeight w:val="305"/>
        </w:trPr>
        <w:tc>
          <w:tcPr>
            <w:tcW w:w="0" w:type="auto"/>
            <w:vAlign w:val="center"/>
            <w:hideMark/>
          </w:tcPr>
          <w:p w14:paraId="437E0259" w14:textId="5B8A410C" w:rsidR="002D6F01" w:rsidRPr="00431229" w:rsidRDefault="002D6F01" w:rsidP="00941DF3">
            <w:r w:rsidRPr="00431229">
              <w:t>Querying</w:t>
            </w:r>
          </w:p>
        </w:tc>
        <w:tc>
          <w:tcPr>
            <w:tcW w:w="0" w:type="auto"/>
            <w:vAlign w:val="center"/>
            <w:hideMark/>
          </w:tcPr>
          <w:p w14:paraId="542CD5CA" w14:textId="500EDFBE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 xml:space="preserve">Power Query, DAX, </w:t>
            </w:r>
          </w:p>
        </w:tc>
      </w:tr>
      <w:tr w:rsidR="002D6F01" w:rsidRPr="00441EA1" w14:paraId="5BD25C40" w14:textId="77777777" w:rsidTr="00941DF3">
        <w:trPr>
          <w:trHeight w:val="297"/>
        </w:trPr>
        <w:tc>
          <w:tcPr>
            <w:tcW w:w="0" w:type="auto"/>
            <w:vAlign w:val="center"/>
            <w:hideMark/>
          </w:tcPr>
          <w:p w14:paraId="7DFE6328" w14:textId="43209BDC" w:rsidR="002D6F01" w:rsidRPr="00431229" w:rsidRDefault="002D6F01" w:rsidP="00941DF3">
            <w:r w:rsidRPr="00431229">
              <w:t>Ticketing Tools</w:t>
            </w:r>
          </w:p>
        </w:tc>
        <w:tc>
          <w:tcPr>
            <w:tcW w:w="0" w:type="auto"/>
            <w:vAlign w:val="center"/>
            <w:hideMark/>
          </w:tcPr>
          <w:p w14:paraId="232EF74F" w14:textId="0A4E6D5A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JIRA, Service Now</w:t>
            </w:r>
          </w:p>
        </w:tc>
      </w:tr>
      <w:tr w:rsidR="002D6F01" w:rsidRPr="00441EA1" w14:paraId="7F3B3BED" w14:textId="77777777" w:rsidTr="00941DF3">
        <w:trPr>
          <w:trHeight w:val="305"/>
        </w:trPr>
        <w:tc>
          <w:tcPr>
            <w:tcW w:w="0" w:type="auto"/>
            <w:vAlign w:val="center"/>
          </w:tcPr>
          <w:p w14:paraId="3029F930" w14:textId="3BF64A07" w:rsidR="002D6F01" w:rsidRPr="00431229" w:rsidRDefault="002D6F01" w:rsidP="00941DF3">
            <w:r w:rsidRPr="00431229">
              <w:t>SDLC Methodologies</w:t>
            </w:r>
          </w:p>
        </w:tc>
        <w:tc>
          <w:tcPr>
            <w:tcW w:w="0" w:type="auto"/>
            <w:vAlign w:val="center"/>
          </w:tcPr>
          <w:p w14:paraId="55497C87" w14:textId="77777777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Waterfall, Agile, Scrum</w:t>
            </w:r>
          </w:p>
        </w:tc>
      </w:tr>
      <w:tr w:rsidR="002D6F01" w:rsidRPr="00441EA1" w14:paraId="5CEB6915" w14:textId="77777777" w:rsidTr="00941DF3">
        <w:trPr>
          <w:trHeight w:val="297"/>
        </w:trPr>
        <w:tc>
          <w:tcPr>
            <w:tcW w:w="0" w:type="auto"/>
            <w:vAlign w:val="center"/>
            <w:hideMark/>
          </w:tcPr>
          <w:p w14:paraId="1E770117" w14:textId="77777777" w:rsidR="002D6F01" w:rsidRPr="00431229" w:rsidRDefault="002D6F01" w:rsidP="00941DF3">
            <w:r w:rsidRPr="00431229">
              <w:t>Databases</w:t>
            </w:r>
          </w:p>
        </w:tc>
        <w:tc>
          <w:tcPr>
            <w:tcW w:w="0" w:type="auto"/>
            <w:vAlign w:val="center"/>
            <w:hideMark/>
          </w:tcPr>
          <w:p w14:paraId="23F220AE" w14:textId="77777777" w:rsidR="002D6F01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Oracle, MySQL, MYSQL Server, PG(Postgres), MongoDB, SQL</w:t>
            </w:r>
            <w:r w:rsidR="0014769E">
              <w:rPr>
                <w:rFonts w:asciiTheme="minorHAnsi" w:hAnsiTheme="minorHAnsi" w:cstheme="minorBidi"/>
                <w:sz w:val="22"/>
                <w:szCs w:val="22"/>
              </w:rPr>
              <w:t>, Google sheets</w:t>
            </w:r>
            <w:r w:rsidR="00593EF1">
              <w:rPr>
                <w:rFonts w:asciiTheme="minorHAnsi" w:hAnsiTheme="minorHAnsi" w:cstheme="minorBidi"/>
                <w:sz w:val="22"/>
                <w:szCs w:val="22"/>
              </w:rPr>
              <w:t>,</w:t>
            </w:r>
          </w:p>
          <w:p w14:paraId="56718AEC" w14:textId="43A44A62" w:rsidR="00593EF1" w:rsidRPr="00431229" w:rsidRDefault="00593EF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Teradata.</w:t>
            </w:r>
          </w:p>
        </w:tc>
      </w:tr>
      <w:tr w:rsidR="002D6F01" w:rsidRPr="00441EA1" w14:paraId="2ABC9793" w14:textId="77777777" w:rsidTr="00941DF3">
        <w:trPr>
          <w:trHeight w:val="305"/>
        </w:trPr>
        <w:tc>
          <w:tcPr>
            <w:tcW w:w="0" w:type="auto"/>
            <w:vAlign w:val="center"/>
            <w:hideMark/>
          </w:tcPr>
          <w:p w14:paraId="4D70BA17" w14:textId="77777777" w:rsidR="002D6F01" w:rsidRPr="00431229" w:rsidRDefault="002D6F01" w:rsidP="00941DF3">
            <w:r w:rsidRPr="00431229">
              <w:t>Cloud</w:t>
            </w:r>
          </w:p>
        </w:tc>
        <w:tc>
          <w:tcPr>
            <w:tcW w:w="0" w:type="auto"/>
            <w:vAlign w:val="center"/>
            <w:hideMark/>
          </w:tcPr>
          <w:p w14:paraId="789FEFB9" w14:textId="1BE8ACBB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AWS, Azure</w:t>
            </w:r>
            <w:r w:rsidR="006157B5" w:rsidRPr="00431229">
              <w:rPr>
                <w:rFonts w:asciiTheme="minorHAnsi" w:hAnsiTheme="minorHAnsi" w:cstheme="minorBidi"/>
                <w:sz w:val="22"/>
                <w:szCs w:val="22"/>
              </w:rPr>
              <w:t>, AWS QuickSigh</w:t>
            </w:r>
            <w:r w:rsidR="00373073" w:rsidRPr="00431229">
              <w:rPr>
                <w:rFonts w:asciiTheme="minorHAnsi" w:hAnsiTheme="minorHAnsi" w:cstheme="minorBidi"/>
                <w:sz w:val="22"/>
                <w:szCs w:val="22"/>
              </w:rPr>
              <w:t>, snowflake</w:t>
            </w:r>
          </w:p>
        </w:tc>
      </w:tr>
      <w:tr w:rsidR="002D6F01" w:rsidRPr="00441EA1" w14:paraId="405BBE90" w14:textId="77777777" w:rsidTr="00941DF3">
        <w:trPr>
          <w:trHeight w:val="248"/>
        </w:trPr>
        <w:tc>
          <w:tcPr>
            <w:tcW w:w="0" w:type="auto"/>
            <w:vAlign w:val="center"/>
          </w:tcPr>
          <w:p w14:paraId="20E9FF46" w14:textId="77777777" w:rsidR="002D6F01" w:rsidRPr="00431229" w:rsidRDefault="002D6F01" w:rsidP="00941DF3">
            <w:r w:rsidRPr="00431229">
              <w:t>Data Visualization</w:t>
            </w:r>
          </w:p>
        </w:tc>
        <w:tc>
          <w:tcPr>
            <w:tcW w:w="0" w:type="auto"/>
            <w:vAlign w:val="center"/>
          </w:tcPr>
          <w:p w14:paraId="4BF2E583" w14:textId="0DBD0D5A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 xml:space="preserve">Power BI, </w:t>
            </w:r>
            <w:r w:rsidR="00696DF5" w:rsidRPr="00431229">
              <w:rPr>
                <w:rFonts w:asciiTheme="minorHAnsi" w:hAnsiTheme="minorHAnsi" w:cstheme="minorBidi"/>
                <w:sz w:val="22"/>
                <w:szCs w:val="22"/>
              </w:rPr>
              <w:t>Tableau, Qlik</w:t>
            </w:r>
            <w:r w:rsidR="005020AC" w:rsidRPr="00431229">
              <w:rPr>
                <w:rFonts w:asciiTheme="minorHAnsi" w:hAnsiTheme="minorHAnsi" w:cstheme="minorBidi"/>
                <w:sz w:val="22"/>
                <w:szCs w:val="22"/>
              </w:rPr>
              <w:t>,</w:t>
            </w:r>
            <w:r w:rsidRPr="00431229">
              <w:rPr>
                <w:rFonts w:asciiTheme="minorHAnsi" w:hAnsiTheme="minorHAnsi" w:cstheme="minorBidi"/>
                <w:sz w:val="22"/>
                <w:szCs w:val="22"/>
              </w:rPr>
              <w:t xml:space="preserve"> SSAS</w:t>
            </w:r>
          </w:p>
        </w:tc>
      </w:tr>
      <w:tr w:rsidR="002D6F01" w:rsidRPr="00441EA1" w14:paraId="1B7B5AD2" w14:textId="77777777" w:rsidTr="00941DF3">
        <w:trPr>
          <w:trHeight w:val="297"/>
        </w:trPr>
        <w:tc>
          <w:tcPr>
            <w:tcW w:w="0" w:type="auto"/>
            <w:vAlign w:val="center"/>
          </w:tcPr>
          <w:p w14:paraId="1AAA6A57" w14:textId="77777777" w:rsidR="002D6F01" w:rsidRPr="00431229" w:rsidRDefault="002D6F01" w:rsidP="00941DF3">
            <w:r w:rsidRPr="00431229">
              <w:t>Operating Systems</w:t>
            </w:r>
          </w:p>
        </w:tc>
        <w:tc>
          <w:tcPr>
            <w:tcW w:w="0" w:type="auto"/>
            <w:vAlign w:val="center"/>
          </w:tcPr>
          <w:p w14:paraId="16BE3EC9" w14:textId="77777777" w:rsidR="002D6F01" w:rsidRPr="00431229" w:rsidRDefault="002D6F01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>Windows, Linux, MS-DOS</w:t>
            </w:r>
          </w:p>
        </w:tc>
      </w:tr>
      <w:tr w:rsidR="00941DF3" w:rsidRPr="00441EA1" w14:paraId="2B20FA6E" w14:textId="77777777" w:rsidTr="00941DF3">
        <w:trPr>
          <w:trHeight w:val="297"/>
        </w:trPr>
        <w:tc>
          <w:tcPr>
            <w:tcW w:w="0" w:type="auto"/>
            <w:vAlign w:val="center"/>
          </w:tcPr>
          <w:p w14:paraId="5B353649" w14:textId="4289B729" w:rsidR="00941DF3" w:rsidRPr="00431229" w:rsidRDefault="00941DF3" w:rsidP="00941DF3">
            <w:r w:rsidRPr="00431229">
              <w:t>Office Tools</w:t>
            </w:r>
          </w:p>
        </w:tc>
        <w:tc>
          <w:tcPr>
            <w:tcW w:w="0" w:type="auto"/>
            <w:vAlign w:val="center"/>
          </w:tcPr>
          <w:p w14:paraId="23706D61" w14:textId="009D1E66" w:rsidR="00941DF3" w:rsidRPr="00431229" w:rsidRDefault="00941DF3" w:rsidP="00941DF3">
            <w:pPr>
              <w:pStyle w:val="NormalWeb"/>
              <w:widowControl w:val="0"/>
              <w:shd w:val="clear" w:color="auto" w:fill="FFFFFF"/>
              <w:suppressAutoHyphens/>
              <w:outlineLvl w:val="0"/>
              <w:rPr>
                <w:rFonts w:asciiTheme="minorHAnsi" w:hAnsiTheme="minorHAnsi" w:cstheme="minorBidi"/>
                <w:sz w:val="22"/>
                <w:szCs w:val="22"/>
              </w:rPr>
            </w:pPr>
            <w:r w:rsidRPr="00431229">
              <w:rPr>
                <w:rFonts w:asciiTheme="minorHAnsi" w:hAnsiTheme="minorHAnsi" w:cstheme="minorBidi"/>
                <w:sz w:val="22"/>
                <w:szCs w:val="22"/>
              </w:rPr>
              <w:t xml:space="preserve">Excel (Advanced), Word, PowerPoint, Access, Outlook, Power Automate </w:t>
            </w:r>
          </w:p>
        </w:tc>
      </w:tr>
    </w:tbl>
    <w:p w14:paraId="1931A785" w14:textId="77777777" w:rsidR="00EF765E" w:rsidRDefault="00EF765E" w:rsidP="00701F00">
      <w:pPr>
        <w:pStyle w:val="Heading3"/>
      </w:pPr>
    </w:p>
    <w:p w14:paraId="55712FBA" w14:textId="77777777" w:rsidR="00593EF1" w:rsidRDefault="00593EF1" w:rsidP="00701F00">
      <w:pPr>
        <w:pStyle w:val="Heading3"/>
      </w:pPr>
    </w:p>
    <w:p w14:paraId="0BCED6C9" w14:textId="05604234" w:rsidR="00593EF1" w:rsidRDefault="00593EF1" w:rsidP="00593EF1">
      <w:pPr>
        <w:pStyle w:val="Heading3"/>
      </w:pPr>
      <w:r>
        <w:t>Sep</w:t>
      </w:r>
      <w:r w:rsidRPr="00431229">
        <w:t xml:space="preserve">-2023- </w:t>
      </w:r>
      <w:r>
        <w:t>Present</w:t>
      </w:r>
    </w:p>
    <w:p w14:paraId="19128E7A" w14:textId="473EAE0A" w:rsidR="00593EF1" w:rsidRPr="00431229" w:rsidRDefault="00593EF1" w:rsidP="00593EF1">
      <w:pPr>
        <w:pStyle w:val="Heading3"/>
      </w:pPr>
      <w:r w:rsidRPr="00431229">
        <w:rPr>
          <w:rFonts w:asciiTheme="majorHAnsi" w:hAnsiTheme="majorHAnsi"/>
          <w:b/>
          <w:caps w:val="0"/>
          <w:color w:val="007FAB" w:themeColor="accent1"/>
          <w:szCs w:val="20"/>
        </w:rPr>
        <w:t>Sr BI</w:t>
      </w:r>
      <w:r w:rsidR="00721363">
        <w:rPr>
          <w:rFonts w:asciiTheme="majorHAnsi" w:hAnsiTheme="majorHAnsi"/>
          <w:b/>
          <w:caps w:val="0"/>
          <w:color w:val="007FAB" w:themeColor="accent1"/>
          <w:szCs w:val="20"/>
        </w:rPr>
        <w:t xml:space="preserve"> </w:t>
      </w:r>
      <w:r>
        <w:rPr>
          <w:rFonts w:asciiTheme="majorHAnsi" w:hAnsiTheme="majorHAnsi"/>
          <w:b/>
          <w:caps w:val="0"/>
          <w:color w:val="007FAB" w:themeColor="accent1"/>
          <w:szCs w:val="20"/>
        </w:rPr>
        <w:t>Consultant</w:t>
      </w:r>
      <w:r w:rsidRPr="00431229">
        <w:t>/</w:t>
      </w:r>
      <w:r w:rsidRPr="00593EF1">
        <w:rPr>
          <w:b/>
          <w:bCs/>
        </w:rPr>
        <w:t>Cigna Group</w:t>
      </w:r>
      <w:r w:rsidRPr="00431229">
        <w:rPr>
          <w:b/>
          <w:bCs/>
        </w:rPr>
        <w:t>,</w:t>
      </w:r>
      <w:r>
        <w:rPr>
          <w:b/>
          <w:bCs/>
        </w:rPr>
        <w:t xml:space="preserve"> Morris Plains</w:t>
      </w:r>
      <w:r w:rsidRPr="00431229">
        <w:rPr>
          <w:b/>
          <w:bCs/>
        </w:rPr>
        <w:t>, NJ</w:t>
      </w:r>
    </w:p>
    <w:p w14:paraId="77F08D4C" w14:textId="77777777" w:rsidR="00593EF1" w:rsidRPr="00431229" w:rsidRDefault="00593EF1" w:rsidP="00593EF1">
      <w:pPr>
        <w:pStyle w:val="Heading3"/>
        <w:rPr>
          <w:rFonts w:eastAsiaTheme="minorHAnsi" w:cstheme="minorBidi"/>
          <w:iCs/>
          <w:caps w:val="0"/>
          <w:szCs w:val="22"/>
        </w:rPr>
      </w:pPr>
    </w:p>
    <w:p w14:paraId="6269988A" w14:textId="77777777" w:rsidR="00593EF1" w:rsidRDefault="00593EF1" w:rsidP="00593EF1">
      <w:pPr>
        <w:pStyle w:val="Heading3"/>
        <w:rPr>
          <w:rFonts w:eastAsiaTheme="minorHAnsi" w:cstheme="minorBidi"/>
          <w:b/>
          <w:bCs/>
          <w:iCs/>
          <w:szCs w:val="22"/>
        </w:rPr>
      </w:pPr>
      <w:r w:rsidRPr="00431229">
        <w:rPr>
          <w:rFonts w:eastAsiaTheme="minorHAnsi" w:cstheme="minorBidi"/>
          <w:b/>
          <w:bCs/>
          <w:iCs/>
          <w:szCs w:val="22"/>
        </w:rPr>
        <w:t xml:space="preserve">Roles and Responsibilities: </w:t>
      </w:r>
    </w:p>
    <w:p w14:paraId="1BFDE6B0" w14:textId="77777777" w:rsidR="00721363" w:rsidRPr="00431229" w:rsidRDefault="00721363" w:rsidP="00593EF1">
      <w:pPr>
        <w:pStyle w:val="Heading3"/>
        <w:rPr>
          <w:rFonts w:eastAsiaTheme="minorHAnsi" w:cstheme="minorBidi"/>
          <w:b/>
          <w:bCs/>
          <w:iCs/>
          <w:szCs w:val="22"/>
        </w:rPr>
      </w:pPr>
    </w:p>
    <w:p w14:paraId="3791325F" w14:textId="39494D9D" w:rsidR="00721363" w:rsidRDefault="00721363" w:rsidP="00593EF1">
      <w:pPr>
        <w:pStyle w:val="ListParagraph"/>
        <w:numPr>
          <w:ilvl w:val="0"/>
          <w:numId w:val="21"/>
        </w:numPr>
        <w:spacing w:after="0"/>
      </w:pPr>
      <w:r>
        <w:t>M</w:t>
      </w:r>
      <w:r w:rsidRPr="00721363">
        <w:t>anaging a portfolio of reporting and analytics to support our Employer Group Waiver Plan (EGWP) clients within Regulated Markets. </w:t>
      </w:r>
    </w:p>
    <w:p w14:paraId="162BBBE5" w14:textId="686B94D6" w:rsidR="00721363" w:rsidRDefault="00721363" w:rsidP="00593EF1">
      <w:pPr>
        <w:pStyle w:val="ListParagraph"/>
        <w:numPr>
          <w:ilvl w:val="0"/>
          <w:numId w:val="21"/>
        </w:numPr>
        <w:spacing w:after="0"/>
      </w:pPr>
      <w:r>
        <w:t>A</w:t>
      </w:r>
      <w:r w:rsidRPr="00721363">
        <w:t>ssist</w:t>
      </w:r>
      <w:r>
        <w:t>ing</w:t>
      </w:r>
      <w:r w:rsidRPr="00721363">
        <w:t xml:space="preserve"> in improving the design, content, and timing of our suite of reporting to ensure the demanding expectations </w:t>
      </w:r>
      <w:r w:rsidRPr="00721363">
        <w:t>of clients</w:t>
      </w:r>
      <w:r w:rsidRPr="00721363">
        <w:t xml:space="preserve"> are met along with the increasing requirements of external regulators.  </w:t>
      </w:r>
    </w:p>
    <w:p w14:paraId="2B1285FC" w14:textId="1C042C57" w:rsidR="00721363" w:rsidRDefault="00721363" w:rsidP="00593EF1">
      <w:pPr>
        <w:pStyle w:val="ListParagraph"/>
        <w:numPr>
          <w:ilvl w:val="0"/>
          <w:numId w:val="21"/>
        </w:numPr>
        <w:spacing w:after="0"/>
      </w:pPr>
      <w:r>
        <w:t>I</w:t>
      </w:r>
      <w:r w:rsidRPr="00721363">
        <w:t xml:space="preserve"> serve as a SME collaborating with various teams to assist with questions related to EGWP client financials and payments. </w:t>
      </w:r>
    </w:p>
    <w:p w14:paraId="69643091" w14:textId="77777777" w:rsidR="00721363" w:rsidRDefault="00721363" w:rsidP="00593EF1">
      <w:pPr>
        <w:pStyle w:val="ListParagraph"/>
        <w:numPr>
          <w:ilvl w:val="0"/>
          <w:numId w:val="21"/>
        </w:numPr>
        <w:spacing w:after="0"/>
      </w:pPr>
      <w:r>
        <w:t>S</w:t>
      </w:r>
      <w:r w:rsidRPr="00721363">
        <w:t>upport</w:t>
      </w:r>
      <w:r>
        <w:t>ing</w:t>
      </w:r>
      <w:r w:rsidRPr="00721363">
        <w:t xml:space="preserve"> client and external audits, update client pricing proposals, and create insurance policies and certificates in accordance approved state formats. </w:t>
      </w:r>
    </w:p>
    <w:p w14:paraId="380C55C7" w14:textId="37DA8A5D" w:rsidR="00721363" w:rsidRDefault="00721363" w:rsidP="00593EF1">
      <w:pPr>
        <w:pStyle w:val="ListParagraph"/>
        <w:numPr>
          <w:ilvl w:val="0"/>
          <w:numId w:val="21"/>
        </w:numPr>
        <w:spacing w:after="0"/>
      </w:pPr>
      <w:r>
        <w:t xml:space="preserve">Managing </w:t>
      </w:r>
      <w:r w:rsidRPr="00721363">
        <w:t>related</w:t>
      </w:r>
      <w:r w:rsidRPr="00721363">
        <w:t xml:space="preserve"> calls when needed, follow up with internal partners to ensure deadlines are met, and track issues to completion</w:t>
      </w:r>
      <w:r>
        <w:t>.</w:t>
      </w:r>
    </w:p>
    <w:p w14:paraId="080DD0C2" w14:textId="3D9C80F7" w:rsidR="00593EF1" w:rsidRPr="00431229" w:rsidRDefault="00721363" w:rsidP="00593EF1">
      <w:pPr>
        <w:pStyle w:val="ListParagraph"/>
        <w:numPr>
          <w:ilvl w:val="0"/>
          <w:numId w:val="21"/>
        </w:numPr>
        <w:spacing w:after="0"/>
      </w:pPr>
      <w:r>
        <w:t xml:space="preserve"> </w:t>
      </w:r>
      <w:r w:rsidR="00593EF1" w:rsidRPr="00431229">
        <w:t>Analyzing large and complex healthcare data sets, including electronic health records (EHR),</w:t>
      </w:r>
      <w:r w:rsidR="00593EF1">
        <w:t xml:space="preserve"> </w:t>
      </w:r>
      <w:r w:rsidR="00593EF1" w:rsidRPr="00431229">
        <w:t>claims data, clinical data</w:t>
      </w:r>
      <w:r w:rsidR="00593EF1">
        <w:t xml:space="preserve"> Policy and sales data</w:t>
      </w:r>
      <w:r w:rsidR="00593EF1" w:rsidRPr="00431229">
        <w:t>, to extract meaningful insights.</w:t>
      </w:r>
    </w:p>
    <w:p w14:paraId="150E682A" w14:textId="77777777" w:rsidR="00593EF1" w:rsidRPr="00431229" w:rsidRDefault="00593EF1" w:rsidP="00593EF1">
      <w:pPr>
        <w:pStyle w:val="ListParagraph"/>
        <w:numPr>
          <w:ilvl w:val="0"/>
          <w:numId w:val="21"/>
        </w:numPr>
        <w:spacing w:after="0"/>
      </w:pPr>
      <w:r w:rsidRPr="00431229">
        <w:t>Utilize advanced analytics techniques and statistical methods to identify trends, patterns, and correlations in healthcare data.</w:t>
      </w:r>
    </w:p>
    <w:p w14:paraId="64BEC3E2" w14:textId="77777777" w:rsidR="00593EF1" w:rsidRPr="00431229" w:rsidRDefault="00593EF1" w:rsidP="00593EF1">
      <w:pPr>
        <w:pStyle w:val="ListParagraph"/>
        <w:numPr>
          <w:ilvl w:val="0"/>
          <w:numId w:val="21"/>
        </w:numPr>
        <w:spacing w:after="0"/>
      </w:pPr>
      <w:r w:rsidRPr="00431229">
        <w:t>Develop interactive dashboards and reports using business intelligence tools (e.g.,</w:t>
      </w:r>
      <w:r>
        <w:t xml:space="preserve"> Qlik,</w:t>
      </w:r>
      <w:r w:rsidRPr="00431229">
        <w:t xml:space="preserve"> Tableau, Power BI) to visualize data and communicate findings to stakeholders.</w:t>
      </w:r>
    </w:p>
    <w:p w14:paraId="056DB0E3" w14:textId="77777777" w:rsidR="00593EF1" w:rsidRDefault="00593EF1" w:rsidP="00593EF1">
      <w:pPr>
        <w:pStyle w:val="ListParagraph"/>
        <w:numPr>
          <w:ilvl w:val="0"/>
          <w:numId w:val="21"/>
        </w:numPr>
        <w:spacing w:after="0"/>
      </w:pPr>
      <w:r w:rsidRPr="00431229">
        <w:t>Partner with business leaders and stakeholders to understand strategic objectives and business requirements related to healthcare analytics.</w:t>
      </w:r>
    </w:p>
    <w:p w14:paraId="17369EE7" w14:textId="77777777" w:rsidR="00721363" w:rsidRDefault="00721363" w:rsidP="00721363">
      <w:pPr>
        <w:spacing w:after="0"/>
      </w:pPr>
    </w:p>
    <w:p w14:paraId="7AB1E64C" w14:textId="77777777" w:rsidR="00721363" w:rsidRDefault="00721363" w:rsidP="00721363">
      <w:pPr>
        <w:spacing w:after="0"/>
      </w:pPr>
    </w:p>
    <w:p w14:paraId="59FE95D2" w14:textId="77777777" w:rsidR="00721363" w:rsidRDefault="00721363" w:rsidP="00721363">
      <w:pPr>
        <w:spacing w:after="0"/>
      </w:pPr>
    </w:p>
    <w:p w14:paraId="37CE98F6" w14:textId="77777777" w:rsidR="00593EF1" w:rsidRDefault="00593EF1" w:rsidP="00701F00">
      <w:pPr>
        <w:pStyle w:val="Heading3"/>
      </w:pPr>
    </w:p>
    <w:p w14:paraId="2648126A" w14:textId="532356E9" w:rsidR="00701F00" w:rsidRDefault="00701F00" w:rsidP="00701F00">
      <w:pPr>
        <w:pStyle w:val="Heading3"/>
      </w:pPr>
      <w:r w:rsidRPr="00431229">
        <w:t xml:space="preserve">SEP-2023- </w:t>
      </w:r>
      <w:r w:rsidR="00593EF1">
        <w:t>Aug 2024</w:t>
      </w:r>
    </w:p>
    <w:p w14:paraId="5826EBA2" w14:textId="2794D78E" w:rsidR="00701F00" w:rsidRPr="00431229" w:rsidRDefault="00701F00" w:rsidP="00D413F9">
      <w:pPr>
        <w:pStyle w:val="Heading3"/>
      </w:pPr>
      <w:r w:rsidRPr="00431229">
        <w:rPr>
          <w:rFonts w:asciiTheme="majorHAnsi" w:hAnsiTheme="majorHAnsi"/>
          <w:b/>
          <w:caps w:val="0"/>
          <w:color w:val="007FAB" w:themeColor="accent1"/>
          <w:szCs w:val="20"/>
        </w:rPr>
        <w:t>Sr Business</w:t>
      </w:r>
      <w:r w:rsidR="00C45776" w:rsidRPr="00431229">
        <w:rPr>
          <w:rFonts w:asciiTheme="majorHAnsi" w:hAnsiTheme="majorHAnsi"/>
          <w:b/>
          <w:caps w:val="0"/>
          <w:color w:val="007FAB" w:themeColor="accent1"/>
          <w:szCs w:val="20"/>
        </w:rPr>
        <w:t xml:space="preserve"> Intelligence</w:t>
      </w:r>
      <w:r w:rsidRPr="00431229">
        <w:rPr>
          <w:rFonts w:asciiTheme="majorHAnsi" w:hAnsiTheme="majorHAnsi"/>
          <w:b/>
          <w:caps w:val="0"/>
          <w:color w:val="007FAB" w:themeColor="accent1"/>
          <w:szCs w:val="20"/>
        </w:rPr>
        <w:t xml:space="preserve"> Data Analyst</w:t>
      </w:r>
      <w:r w:rsidRPr="00431229">
        <w:t>/</w:t>
      </w:r>
      <w:r w:rsidRPr="00431229">
        <w:rPr>
          <w:b/>
          <w:bCs/>
        </w:rPr>
        <w:t>Orien Solutions INC, Edison, NJ</w:t>
      </w:r>
    </w:p>
    <w:p w14:paraId="314526DC" w14:textId="77777777" w:rsidR="00701F00" w:rsidRPr="00431229" w:rsidRDefault="00701F00" w:rsidP="00D413F9">
      <w:pPr>
        <w:pStyle w:val="Heading3"/>
        <w:rPr>
          <w:rFonts w:eastAsiaTheme="minorHAnsi" w:cstheme="minorBidi"/>
          <w:iCs/>
          <w:caps w:val="0"/>
          <w:szCs w:val="22"/>
        </w:rPr>
      </w:pPr>
    </w:p>
    <w:p w14:paraId="08A8F885" w14:textId="77777777" w:rsidR="00701F00" w:rsidRPr="00431229" w:rsidRDefault="00701F00" w:rsidP="00701F00">
      <w:pPr>
        <w:pStyle w:val="Heading3"/>
        <w:rPr>
          <w:rFonts w:eastAsiaTheme="minorHAnsi" w:cstheme="minorBidi"/>
          <w:b/>
          <w:bCs/>
          <w:iCs/>
          <w:szCs w:val="22"/>
        </w:rPr>
      </w:pPr>
      <w:r w:rsidRPr="00431229">
        <w:rPr>
          <w:rFonts w:eastAsiaTheme="minorHAnsi" w:cstheme="minorBidi"/>
          <w:b/>
          <w:bCs/>
          <w:iCs/>
          <w:szCs w:val="22"/>
        </w:rPr>
        <w:t xml:space="preserve">Roles and Responsibilities: </w:t>
      </w:r>
    </w:p>
    <w:p w14:paraId="72687857" w14:textId="6D0E1989" w:rsidR="00ED7FCB" w:rsidRPr="00431229" w:rsidRDefault="00EF765E" w:rsidP="00ED7FCB">
      <w:pPr>
        <w:pStyle w:val="ListParagraph"/>
        <w:numPr>
          <w:ilvl w:val="0"/>
          <w:numId w:val="21"/>
        </w:numPr>
        <w:spacing w:after="0"/>
      </w:pPr>
      <w:r w:rsidRPr="00431229">
        <w:t>Analyzing</w:t>
      </w:r>
      <w:r w:rsidR="00ED7FCB" w:rsidRPr="00431229">
        <w:t xml:space="preserve"> large and complex healthcare data sets, including electronic health records (EHR),</w:t>
      </w:r>
      <w:r>
        <w:t xml:space="preserve"> </w:t>
      </w:r>
      <w:r w:rsidR="00ED7FCB" w:rsidRPr="00431229">
        <w:t>claims data, clinical data</w:t>
      </w:r>
      <w:r w:rsidR="00C12B26">
        <w:t xml:space="preserve"> Policy and sales data</w:t>
      </w:r>
      <w:r w:rsidR="00ED7FCB" w:rsidRPr="00431229">
        <w:t>, to extract meaningful insights.</w:t>
      </w:r>
    </w:p>
    <w:p w14:paraId="2CDD97FE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Utilize advanced analytics techniques and statistical methods to identify trends, patterns, and correlations in healthcare data.</w:t>
      </w:r>
    </w:p>
    <w:p w14:paraId="4C1CC4D0" w14:textId="6AF93054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Develop interactive dashboards and reports using business intelligence tools (e.g.,</w:t>
      </w:r>
      <w:r w:rsidR="0014769E">
        <w:t xml:space="preserve"> Qlik,</w:t>
      </w:r>
      <w:r w:rsidRPr="00431229">
        <w:t xml:space="preserve"> Tableau, Power BI) to visualize data and communicate findings to stakeholders.</w:t>
      </w:r>
    </w:p>
    <w:p w14:paraId="06B73BBA" w14:textId="77777777" w:rsidR="00ED7FCB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Partner with business leaders and stakeholders to understand strategic objectives and business requirements related to healthcare analytics.</w:t>
      </w:r>
    </w:p>
    <w:p w14:paraId="6A82BE82" w14:textId="02021DDC" w:rsidR="006F06FB" w:rsidRPr="00431229" w:rsidRDefault="00B743E1" w:rsidP="00ED7FCB">
      <w:pPr>
        <w:pStyle w:val="ListParagraph"/>
        <w:numPr>
          <w:ilvl w:val="0"/>
          <w:numId w:val="21"/>
        </w:numPr>
        <w:spacing w:after="0"/>
      </w:pPr>
      <w:r>
        <w:t>Designed and implemented robust to support data pipelines for extraction</w:t>
      </w:r>
      <w:r w:rsidR="00195586">
        <w:t xml:space="preserve"> transformations and loading process considering the data integrity.</w:t>
      </w:r>
    </w:p>
    <w:p w14:paraId="3E7B1215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Provide data-driven recommendations and insights to support strategic planning, resource allocation, and decision-making processes within the organization.</w:t>
      </w:r>
    </w:p>
    <w:p w14:paraId="12717C5C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Monitor key performance indicators (KPIs) and metrics related to healthcare operations, financial performance, and patient outcomes.</w:t>
      </w:r>
    </w:p>
    <w:p w14:paraId="26BC88E6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Identify opportunities for performance improvement and cost reduction through data analysis and benchmarking against industry standards and best practices.</w:t>
      </w:r>
    </w:p>
    <w:p w14:paraId="29DCB13A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Develop predictive models and forecasting algorithms to anticipate healthcare trends, patient demand, and resource utilization.</w:t>
      </w:r>
    </w:p>
    <w:p w14:paraId="1287D776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Forecast patient volumes, readmission rates, and other critical metrics to support capacity planning and resource allocation.</w:t>
      </w:r>
    </w:p>
    <w:p w14:paraId="00619819" w14:textId="28E6B4BF" w:rsidR="00ED7FCB" w:rsidRPr="00431229" w:rsidRDefault="00EF765E" w:rsidP="00ED7FCB">
      <w:pPr>
        <w:pStyle w:val="ListParagraph"/>
        <w:numPr>
          <w:ilvl w:val="0"/>
          <w:numId w:val="21"/>
        </w:numPr>
        <w:spacing w:after="0"/>
      </w:pPr>
      <w:r w:rsidRPr="00431229">
        <w:t>Analyzed</w:t>
      </w:r>
      <w:r w:rsidR="00ED7FCB" w:rsidRPr="00431229">
        <w:t xml:space="preserve"> clinical quality measures and patient safety data to assess healthcare quality and identify areas for improvement.</w:t>
      </w:r>
    </w:p>
    <w:p w14:paraId="3B149C79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Collaborate with clinical teams and quality improvement specialists to implement interventions and initiatives aimed at enhancing patient care and safety.</w:t>
      </w:r>
    </w:p>
    <w:p w14:paraId="20C399F0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Ensure compliance with healthcare regulations and reporting requirements, such as CMS quality reporting programs (e.g., MIPS, PQRS).</w:t>
      </w:r>
    </w:p>
    <w:p w14:paraId="5EDA7380" w14:textId="08A268B4" w:rsidR="00B219FA" w:rsidRPr="00431229" w:rsidRDefault="00B219FA" w:rsidP="00ED7FCB">
      <w:pPr>
        <w:pStyle w:val="ListParagraph"/>
        <w:numPr>
          <w:ilvl w:val="0"/>
          <w:numId w:val="21"/>
        </w:numPr>
        <w:spacing w:after="0"/>
      </w:pPr>
      <w:r w:rsidRPr="00431229">
        <w:t>Risk and compliance analysis following the State, Federal and HIPAA.</w:t>
      </w:r>
    </w:p>
    <w:p w14:paraId="0AF55519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Prepare and submit regulatory reports and documentation as required by federal, state, and local healthcare authorities.</w:t>
      </w:r>
    </w:p>
    <w:p w14:paraId="00CE4972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Collaborate with cross-functional teams, including IT, clinical informatics, finance, and operations, to integrate data sources and streamline data workflows.</w:t>
      </w:r>
    </w:p>
    <w:p w14:paraId="04E45815" w14:textId="77777777" w:rsidR="00ED7FCB" w:rsidRPr="00431229" w:rsidRDefault="00ED7FCB" w:rsidP="00ED7FCB">
      <w:pPr>
        <w:pStyle w:val="ListParagraph"/>
        <w:numPr>
          <w:ilvl w:val="0"/>
          <w:numId w:val="21"/>
        </w:numPr>
        <w:spacing w:after="0"/>
      </w:pPr>
      <w:r w:rsidRPr="00431229">
        <w:t>Serve as a subject matter expert on healthcare analytics and data-driven decision-making, providing guidance and support to internal stakeholders.</w:t>
      </w:r>
    </w:p>
    <w:p w14:paraId="4F4A59EB" w14:textId="77777777" w:rsidR="00ED7FCB" w:rsidRPr="002932F4" w:rsidRDefault="00ED7FCB" w:rsidP="00701F00">
      <w:pPr>
        <w:pStyle w:val="Heading3"/>
        <w:rPr>
          <w:rFonts w:eastAsiaTheme="minorHAnsi" w:cstheme="minorBidi"/>
          <w:iCs/>
          <w:szCs w:val="22"/>
        </w:rPr>
      </w:pPr>
    </w:p>
    <w:p w14:paraId="26150F27" w14:textId="74C1AC76" w:rsidR="00707CC6" w:rsidRDefault="00707CC6" w:rsidP="00D413F9">
      <w:pPr>
        <w:pStyle w:val="Heading3"/>
      </w:pPr>
      <w:r>
        <w:t>Jan-2023- May 2023</w:t>
      </w:r>
    </w:p>
    <w:p w14:paraId="72D93006" w14:textId="6A8B81F6" w:rsidR="00707CC6" w:rsidRDefault="00727275" w:rsidP="00D413F9">
      <w:pPr>
        <w:pStyle w:val="Heading3"/>
        <w:rPr>
          <w:rFonts w:asciiTheme="majorHAnsi" w:hAnsiTheme="majorHAnsi"/>
          <w:b/>
          <w:caps w:val="0"/>
          <w:color w:val="007FAB" w:themeColor="accent1"/>
          <w:szCs w:val="20"/>
        </w:rPr>
      </w:pPr>
      <w:r>
        <w:rPr>
          <w:rFonts w:asciiTheme="majorHAnsi" w:hAnsiTheme="majorHAnsi"/>
          <w:b/>
          <w:caps w:val="0"/>
          <w:color w:val="007FAB" w:themeColor="accent1"/>
          <w:szCs w:val="20"/>
        </w:rPr>
        <w:t xml:space="preserve">Business Intelligence </w:t>
      </w:r>
      <w:r w:rsidR="001C2D62" w:rsidRPr="00707CC6">
        <w:rPr>
          <w:rFonts w:asciiTheme="majorHAnsi" w:hAnsiTheme="majorHAnsi"/>
          <w:b/>
          <w:caps w:val="0"/>
          <w:color w:val="007FAB" w:themeColor="accent1"/>
          <w:szCs w:val="20"/>
        </w:rPr>
        <w:t>Analyst /</w:t>
      </w:r>
      <w:r w:rsidR="00707CC6">
        <w:rPr>
          <w:rFonts w:asciiTheme="majorHAnsi" w:hAnsiTheme="majorHAnsi"/>
          <w:b/>
          <w:caps w:val="0"/>
          <w:color w:val="007FAB" w:themeColor="accent1"/>
          <w:szCs w:val="20"/>
        </w:rPr>
        <w:t xml:space="preserve"> </w:t>
      </w:r>
      <w:r w:rsidR="00707CC6" w:rsidRPr="00707CC6">
        <w:rPr>
          <w:rStyle w:val="Emphasis"/>
          <w:rFonts w:asciiTheme="majorHAnsi" w:hAnsiTheme="majorHAnsi"/>
          <w:b/>
          <w:caps w:val="0"/>
          <w:szCs w:val="20"/>
        </w:rPr>
        <w:t>Eniac Systems</w:t>
      </w:r>
      <w:r w:rsidR="00707CC6">
        <w:rPr>
          <w:rStyle w:val="Emphasis"/>
          <w:rFonts w:asciiTheme="majorHAnsi" w:hAnsiTheme="majorHAnsi"/>
          <w:b/>
          <w:caps w:val="0"/>
          <w:szCs w:val="20"/>
        </w:rPr>
        <w:t>, Edison, NJ</w:t>
      </w:r>
      <w:r w:rsidR="00707CC6">
        <w:rPr>
          <w:rFonts w:asciiTheme="majorHAnsi" w:hAnsiTheme="majorHAnsi"/>
          <w:b/>
          <w:caps w:val="0"/>
          <w:color w:val="007FAB" w:themeColor="accent1"/>
          <w:szCs w:val="20"/>
        </w:rPr>
        <w:t xml:space="preserve"> </w:t>
      </w:r>
    </w:p>
    <w:p w14:paraId="5F98B0B8" w14:textId="77777777" w:rsidR="00593EF1" w:rsidRDefault="00593EF1" w:rsidP="00D413F9">
      <w:pPr>
        <w:pStyle w:val="Heading3"/>
        <w:rPr>
          <w:rFonts w:asciiTheme="majorHAnsi" w:hAnsiTheme="majorHAnsi"/>
          <w:b/>
          <w:caps w:val="0"/>
          <w:color w:val="007FAB" w:themeColor="accent1"/>
          <w:szCs w:val="20"/>
        </w:rPr>
      </w:pPr>
    </w:p>
    <w:p w14:paraId="10207C67" w14:textId="2E7158F2" w:rsidR="00593EF1" w:rsidRPr="00431229" w:rsidRDefault="00593EF1" w:rsidP="00593EF1">
      <w:pPr>
        <w:pStyle w:val="Heading3"/>
        <w:rPr>
          <w:rFonts w:eastAsiaTheme="minorHAnsi" w:cstheme="minorBidi"/>
          <w:b/>
          <w:bCs/>
          <w:iCs/>
          <w:szCs w:val="22"/>
        </w:rPr>
      </w:pPr>
      <w:r w:rsidRPr="00431229">
        <w:rPr>
          <w:rFonts w:eastAsiaTheme="minorHAnsi" w:cstheme="minorBidi"/>
          <w:b/>
          <w:bCs/>
          <w:iCs/>
          <w:szCs w:val="22"/>
        </w:rPr>
        <w:t>Roles and Responsibilities:</w:t>
      </w:r>
    </w:p>
    <w:p w14:paraId="406D1BEC" w14:textId="3EB75E3C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 xml:space="preserve">Collecting and extracting healthcare data from electronic health records (EHR), </w:t>
      </w:r>
      <w:r w:rsidR="00C12B26">
        <w:t>policy</w:t>
      </w:r>
      <w:r w:rsidRPr="00431229">
        <w:t xml:space="preserve"> </w:t>
      </w:r>
      <w:r w:rsidR="00593EF1">
        <w:t>sales,</w:t>
      </w:r>
      <w:r w:rsidRPr="00431229">
        <w:t xml:space="preserve"> and other relevant sources.</w:t>
      </w:r>
    </w:p>
    <w:p w14:paraId="34D507FF" w14:textId="3E71B74F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>Ensure data integrity and accuracy by performing data validation and cleansing processes.</w:t>
      </w:r>
    </w:p>
    <w:p w14:paraId="60DF73C3" w14:textId="5D0CCCC6" w:rsidR="00727275" w:rsidRPr="00431229" w:rsidRDefault="00EF765E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>Analyzed</w:t>
      </w:r>
      <w:r w:rsidR="00727275" w:rsidRPr="00431229">
        <w:t xml:space="preserve"> healthcare data using statistical techniques and data visualization tools to identify trends, patterns, and correlations.</w:t>
      </w:r>
    </w:p>
    <w:p w14:paraId="7768EF68" w14:textId="0C90479D" w:rsidR="00727275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lastRenderedPageBreak/>
        <w:t>Assist in developing predictive models and algorithms to forecast healthcare outcomes and identify areas for improvement.</w:t>
      </w:r>
    </w:p>
    <w:p w14:paraId="480D6156" w14:textId="25C2A5F5" w:rsidR="006F06FB" w:rsidRPr="00431229" w:rsidRDefault="006F06FB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>
        <w:t>Managed the data pipelines and build for the new processes.</w:t>
      </w:r>
    </w:p>
    <w:p w14:paraId="4FA6D22E" w14:textId="7415C360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 xml:space="preserve"> Prepare comprehensive reports and dashboards to present findings and insights to stakeholders, including healthcare providers, administrators, and policymakers.</w:t>
      </w:r>
    </w:p>
    <w:p w14:paraId="4DDA08D9" w14:textId="5FABE236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>Summarize key metrics and performance indicators to track progress and evaluate the effectiveness of healthcare initiatives.</w:t>
      </w:r>
    </w:p>
    <w:p w14:paraId="36597EA5" w14:textId="7F4A3158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>Collaborate with healthcare professionals to identify opportunities for quality improvement based on data analysis findings.</w:t>
      </w:r>
    </w:p>
    <w:p w14:paraId="225C4C85" w14:textId="7233C1B4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>Assist in developing and implementing interventions to address identified gaps in healthcare delivery and patient outcomes.</w:t>
      </w:r>
    </w:p>
    <w:p w14:paraId="3704607F" w14:textId="03E25C1D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 xml:space="preserve">Ensure compliance with healthcare regulations and privacy laws, such as HIPAA, when handling and </w:t>
      </w:r>
      <w:r w:rsidR="00EF765E" w:rsidRPr="00431229">
        <w:t>analyzing</w:t>
      </w:r>
      <w:r w:rsidRPr="00431229">
        <w:t xml:space="preserve"> healthcare data.</w:t>
      </w:r>
    </w:p>
    <w:p w14:paraId="34E52A47" w14:textId="656F3F0C" w:rsidR="00667D00" w:rsidRPr="00431229" w:rsidRDefault="00727275" w:rsidP="00593EF1">
      <w:pPr>
        <w:pStyle w:val="ListParagraph"/>
        <w:widowControl w:val="0"/>
        <w:numPr>
          <w:ilvl w:val="0"/>
          <w:numId w:val="20"/>
        </w:numPr>
        <w:tabs>
          <w:tab w:val="left" w:pos="360"/>
        </w:tabs>
        <w:autoSpaceDE w:val="0"/>
        <w:autoSpaceDN w:val="0"/>
        <w:spacing w:before="20" w:after="20"/>
        <w:jc w:val="both"/>
      </w:pPr>
      <w:r w:rsidRPr="00431229">
        <w:t>Stay updated on changes in healthcare regulations and industry standards to ensure adherence to best practices.</w:t>
      </w:r>
    </w:p>
    <w:p w14:paraId="538B8AEB" w14:textId="36468DAD" w:rsidR="00727275" w:rsidRPr="00431229" w:rsidRDefault="00727275" w:rsidP="00593EF1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431229">
        <w:t>Participate in training sessions and workshops to enhance technical skills in data analysis, statistics, and healthcare informatics.</w:t>
      </w:r>
    </w:p>
    <w:p w14:paraId="0068E7A6" w14:textId="4106D747" w:rsidR="00727275" w:rsidRPr="00431229" w:rsidRDefault="00727275" w:rsidP="00593EF1">
      <w:pPr>
        <w:pStyle w:val="ListParagraph"/>
        <w:widowControl w:val="0"/>
        <w:numPr>
          <w:ilvl w:val="0"/>
          <w:numId w:val="20"/>
        </w:numPr>
        <w:tabs>
          <w:tab w:val="left" w:pos="360"/>
        </w:tabs>
        <w:autoSpaceDE w:val="0"/>
        <w:autoSpaceDN w:val="0"/>
        <w:spacing w:before="20" w:after="20"/>
        <w:jc w:val="both"/>
      </w:pPr>
      <w:r w:rsidRPr="00431229">
        <w:t>Seek mentorship and guidance from experienced data analysts and healthcare professionals to further develop analytical capabilities.</w:t>
      </w:r>
    </w:p>
    <w:p w14:paraId="459DB543" w14:textId="77777777" w:rsidR="00707CC6" w:rsidRDefault="00707CC6" w:rsidP="00D413F9">
      <w:pPr>
        <w:pStyle w:val="Heading3"/>
      </w:pPr>
    </w:p>
    <w:p w14:paraId="163EFA50" w14:textId="3C39A54A" w:rsidR="00D475F9" w:rsidRPr="00D413F9" w:rsidRDefault="00D475F9" w:rsidP="00D413F9">
      <w:pPr>
        <w:pStyle w:val="Heading3"/>
      </w:pPr>
      <w:r>
        <w:t xml:space="preserve">may-2018- </w:t>
      </w:r>
      <w:r w:rsidR="00707CC6">
        <w:t>Feb-2022</w:t>
      </w:r>
    </w:p>
    <w:p w14:paraId="24B4F29E" w14:textId="104A272B" w:rsidR="00D413F9" w:rsidRDefault="00707CC6" w:rsidP="003618E4">
      <w:pPr>
        <w:pStyle w:val="Heading2"/>
        <w:rPr>
          <w:rStyle w:val="Emphasis"/>
          <w:sz w:val="22"/>
          <w:szCs w:val="20"/>
        </w:rPr>
      </w:pPr>
      <w:r>
        <w:rPr>
          <w:sz w:val="22"/>
          <w:szCs w:val="20"/>
        </w:rPr>
        <w:t xml:space="preserve">Assistant Manager </w:t>
      </w:r>
      <w:r w:rsidR="0095272C" w:rsidRPr="00BA1292">
        <w:rPr>
          <w:sz w:val="22"/>
          <w:szCs w:val="20"/>
        </w:rPr>
        <w:t>/</w:t>
      </w:r>
      <w:r w:rsidR="005A4A49" w:rsidRPr="00BA1292">
        <w:rPr>
          <w:sz w:val="22"/>
          <w:szCs w:val="20"/>
        </w:rPr>
        <w:t xml:space="preserve"> </w:t>
      </w:r>
      <w:r w:rsidR="00D475F9" w:rsidRPr="00BA1292">
        <w:rPr>
          <w:rStyle w:val="Emphasis"/>
          <w:sz w:val="22"/>
          <w:szCs w:val="20"/>
        </w:rPr>
        <w:t xml:space="preserve">TATA Consultancy Services, </w:t>
      </w:r>
      <w:r w:rsidR="00667D00">
        <w:rPr>
          <w:rStyle w:val="Emphasis"/>
          <w:sz w:val="22"/>
          <w:szCs w:val="20"/>
        </w:rPr>
        <w:t>India</w:t>
      </w:r>
    </w:p>
    <w:p w14:paraId="30D259B3" w14:textId="70E4018B" w:rsidR="00FC19D1" w:rsidRDefault="00902D6C" w:rsidP="003618E4">
      <w:pPr>
        <w:pStyle w:val="Heading2"/>
        <w:rPr>
          <w:rStyle w:val="Emphasis"/>
          <w:sz w:val="22"/>
          <w:szCs w:val="20"/>
        </w:rPr>
      </w:pPr>
      <w:r>
        <w:rPr>
          <w:rStyle w:val="Emphasis"/>
          <w:sz w:val="22"/>
          <w:szCs w:val="20"/>
        </w:rPr>
        <w:t>Client: Transamerica.</w:t>
      </w:r>
    </w:p>
    <w:p w14:paraId="4424A8E7" w14:textId="77777777" w:rsidR="00593EF1" w:rsidRPr="00BA1292" w:rsidRDefault="00593EF1" w:rsidP="003618E4">
      <w:pPr>
        <w:pStyle w:val="Heading2"/>
        <w:rPr>
          <w:rStyle w:val="Emphasis"/>
          <w:sz w:val="22"/>
          <w:szCs w:val="20"/>
        </w:rPr>
      </w:pPr>
    </w:p>
    <w:p w14:paraId="24E4CAF7" w14:textId="0F058130" w:rsidR="00A406BB" w:rsidRPr="00593EF1" w:rsidRDefault="00A406BB" w:rsidP="00593EF1">
      <w:pPr>
        <w:pStyle w:val="Heading3"/>
        <w:rPr>
          <w:rFonts w:eastAsiaTheme="minorHAnsi" w:cstheme="minorBidi"/>
          <w:b/>
          <w:bCs/>
          <w:szCs w:val="22"/>
        </w:rPr>
      </w:pPr>
      <w:r w:rsidRPr="00593EF1">
        <w:rPr>
          <w:rFonts w:eastAsiaTheme="minorHAnsi" w:cstheme="minorBidi"/>
          <w:b/>
          <w:bCs/>
          <w:szCs w:val="22"/>
        </w:rPr>
        <w:t>Roles and Responsibilities:</w:t>
      </w:r>
    </w:p>
    <w:p w14:paraId="6139CC1A" w14:textId="77777777" w:rsidR="004C0C15" w:rsidRDefault="004C0C15" w:rsidP="00A406BB">
      <w:pPr>
        <w:pStyle w:val="Heading2"/>
        <w:rPr>
          <w:rStyle w:val="Emphasis"/>
          <w:sz w:val="22"/>
          <w:szCs w:val="20"/>
          <w:u w:val="single"/>
        </w:rPr>
      </w:pPr>
    </w:p>
    <w:p w14:paraId="16DAF7BC" w14:textId="77777777" w:rsidR="00C125FE" w:rsidRDefault="00C125FE" w:rsidP="00C125FE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 xml:space="preserve">Define, analyze, and report standard hospital quality measures and use them for a variety of projects, including but not limited to, physicians’ incentives, pay for performance and meaningful use of Electronic Health Record. </w:t>
      </w:r>
    </w:p>
    <w:p w14:paraId="197BF4AC" w14:textId="77777777" w:rsidR="00C125FE" w:rsidRDefault="00C125FE" w:rsidP="00C125FE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 xml:space="preserve">Present quality dashboards to board members and provide insights related to improved quality of patient care. </w:t>
      </w:r>
    </w:p>
    <w:p w14:paraId="77F88617" w14:textId="5EC25334" w:rsidR="004C0C15" w:rsidRDefault="004C0C15" w:rsidP="00431229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>Delivered services to a Healthcare client Transamerica for their health and annuity business.</w:t>
      </w:r>
    </w:p>
    <w:p w14:paraId="444A1956" w14:textId="7071E0DC" w:rsidR="00D27F28" w:rsidRDefault="00D27F28" w:rsidP="00431229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 xml:space="preserve">Manage business intelligence team and projects focused on quality and data analytics. </w:t>
      </w:r>
    </w:p>
    <w:p w14:paraId="2716F043" w14:textId="1B1D4A13" w:rsidR="00D27F28" w:rsidRDefault="00D27F28" w:rsidP="00431229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 xml:space="preserve"> Work closely with finance department for projects involving various billing, </w:t>
      </w:r>
      <w:r w:rsidR="0057424B">
        <w:t>insurance,</w:t>
      </w:r>
      <w:r>
        <w:t xml:space="preserve"> and payments related reports. </w:t>
      </w:r>
    </w:p>
    <w:p w14:paraId="3594E29D" w14:textId="77777777" w:rsidR="00D27F28" w:rsidRDefault="00D27F28" w:rsidP="00431229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 xml:space="preserve"> Monitor and present P&amp;L Statements for various hospital departments to Board Quarterly. </w:t>
      </w:r>
    </w:p>
    <w:p w14:paraId="60BF0033" w14:textId="6ECBBF6F" w:rsidR="00FC19D1" w:rsidRDefault="00D27F28" w:rsidP="00431229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>
        <w:t>Work closely with team members to ensure data being presented to internal and external leaders is audited and validated.</w:t>
      </w:r>
    </w:p>
    <w:p w14:paraId="1A77A0C3" w14:textId="77777777" w:rsidR="00FC19D1" w:rsidRPr="00FC19D1" w:rsidRDefault="00FC19D1" w:rsidP="00431229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spacing w:before="20" w:after="20"/>
        <w:jc w:val="both"/>
      </w:pPr>
      <w:r w:rsidRPr="00FC19D1">
        <w:t>Expertise in US Healthcare Operations (Manual Adjudication of claims, pre and post processing, Rework, Audits and Automations) filling up the gap between customer service and Healthcare technology.</w:t>
      </w:r>
    </w:p>
    <w:p w14:paraId="7A5F1275" w14:textId="6B2FCF4E" w:rsidR="00FC19D1" w:rsidRDefault="00FC19D1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  <w:rPr>
          <w:specVanish/>
        </w:rPr>
      </w:pPr>
      <w:r w:rsidRPr="00FC19D1">
        <w:t>Proven track record of managing processes, streamlining workflow &amp; creating teamwork environment to enhance productivity innovatively.</w:t>
      </w:r>
    </w:p>
    <w:p w14:paraId="17C37205" w14:textId="2FBFE753" w:rsidR="00902D6C" w:rsidRPr="00FC19D1" w:rsidRDefault="00902D6C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  <w:rPr>
          <w:specVanish/>
        </w:rPr>
      </w:pPr>
      <w:r>
        <w:t xml:space="preserve">Worked on clinical data, medical durable equipment data for analysis to provide insights. </w:t>
      </w:r>
    </w:p>
    <w:p w14:paraId="2C54067F" w14:textId="00D58B0F" w:rsidR="00FC19D1" w:rsidRDefault="00FC19D1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</w:pPr>
      <w:r w:rsidRPr="00FC19D1">
        <w:t xml:space="preserve"> An effective communicator with strong analytical, interpersonal, and problem-solving skills. Ability to take ownership and multitask working against stiff timelines.</w:t>
      </w:r>
    </w:p>
    <w:p w14:paraId="3F02AD30" w14:textId="6AE761BC" w:rsidR="00D91A95" w:rsidRDefault="00D91A95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</w:pPr>
      <w:r>
        <w:t>Analyze the project data suggest the improving scopes and automate the reports for the project.</w:t>
      </w:r>
    </w:p>
    <w:p w14:paraId="25BA63D7" w14:textId="57BF976A" w:rsidR="00AE4464" w:rsidRPr="00FC19D1" w:rsidRDefault="00D91A95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</w:pPr>
      <w:r>
        <w:t xml:space="preserve">Created the SOW and </w:t>
      </w:r>
      <w:r w:rsidR="00AE4464">
        <w:t>SOPs</w:t>
      </w:r>
      <w:r>
        <w:t xml:space="preserve"> for the project keep </w:t>
      </w:r>
      <w:r w:rsidR="00AE4464">
        <w:t>all</w:t>
      </w:r>
      <w:r>
        <w:t xml:space="preserve"> </w:t>
      </w:r>
      <w:r w:rsidR="00A74D26">
        <w:t>SLAs</w:t>
      </w:r>
      <w:r>
        <w:t xml:space="preserve"> into consideration.</w:t>
      </w:r>
    </w:p>
    <w:p w14:paraId="2E89F082" w14:textId="7753B680" w:rsidR="00FC19D1" w:rsidRDefault="00FC19D1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</w:pPr>
      <w:r w:rsidRPr="00FC19D1">
        <w:lastRenderedPageBreak/>
        <w:t>Transitioned new queue from pilot to BU which is now 100+ FTE strong team across 2 locations.</w:t>
      </w:r>
    </w:p>
    <w:p w14:paraId="017F9F87" w14:textId="3DA1242E" w:rsidR="00D91A95" w:rsidRPr="00FC19D1" w:rsidRDefault="00D91A95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</w:pPr>
      <w:r>
        <w:t xml:space="preserve">As a Risk management and compliance lead for the project lead the CMMI audits and external audit certification to the team. </w:t>
      </w:r>
    </w:p>
    <w:p w14:paraId="0BCE0F68" w14:textId="373C06CF" w:rsidR="00FC19D1" w:rsidRDefault="00FC19D1" w:rsidP="00431229">
      <w:pPr>
        <w:widowControl w:val="0"/>
        <w:numPr>
          <w:ilvl w:val="0"/>
          <w:numId w:val="17"/>
        </w:numPr>
        <w:tabs>
          <w:tab w:val="left" w:pos="360"/>
        </w:tabs>
        <w:autoSpaceDE w:val="0"/>
        <w:autoSpaceDN w:val="0"/>
        <w:spacing w:before="80" w:after="20"/>
        <w:ind w:left="357" w:hanging="357"/>
        <w:jc w:val="both"/>
      </w:pPr>
      <w:r w:rsidRPr="00FC19D1">
        <w:t>Awarded star performer consecutive 4 months and process champion.</w:t>
      </w:r>
    </w:p>
    <w:p w14:paraId="6F26B5DA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44635F0D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10D685CA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31CE4557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28817D95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55DE44D5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5DEC9AEC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23BEB1F6" w14:textId="77777777" w:rsidR="00593EF1" w:rsidRDefault="00593EF1" w:rsidP="00593EF1">
      <w:pPr>
        <w:widowControl w:val="0"/>
        <w:tabs>
          <w:tab w:val="left" w:pos="360"/>
        </w:tabs>
        <w:autoSpaceDE w:val="0"/>
        <w:autoSpaceDN w:val="0"/>
        <w:spacing w:before="80" w:after="20"/>
        <w:jc w:val="both"/>
      </w:pPr>
    </w:p>
    <w:p w14:paraId="4CCC6852" w14:textId="5418A29A" w:rsidR="00D413F9" w:rsidRPr="00D413F9" w:rsidRDefault="003618E4" w:rsidP="00D413F9">
      <w:pPr>
        <w:pStyle w:val="Heading3"/>
      </w:pPr>
      <w:r>
        <w:t>May 2012</w:t>
      </w:r>
      <w:r w:rsidR="00D413F9" w:rsidRPr="00D413F9">
        <w:t xml:space="preserve"> –</w:t>
      </w:r>
      <w:r w:rsidR="00D413F9">
        <w:t xml:space="preserve"> </w:t>
      </w:r>
      <w:r>
        <w:t>April 2018</w:t>
      </w:r>
    </w:p>
    <w:p w14:paraId="58CAF238" w14:textId="7BCE5B73" w:rsidR="00D413F9" w:rsidRDefault="00D475F9" w:rsidP="00513EFC">
      <w:pPr>
        <w:pStyle w:val="Heading2"/>
        <w:rPr>
          <w:rStyle w:val="Emphasis"/>
          <w:sz w:val="22"/>
          <w:szCs w:val="20"/>
        </w:rPr>
      </w:pPr>
      <w:r w:rsidRPr="00BA1292">
        <w:rPr>
          <w:sz w:val="22"/>
          <w:szCs w:val="20"/>
        </w:rPr>
        <w:t>Assistant Manager</w:t>
      </w:r>
      <w:r w:rsidR="00E03F71" w:rsidRPr="00BA1292">
        <w:rPr>
          <w:sz w:val="22"/>
          <w:szCs w:val="20"/>
        </w:rPr>
        <w:t xml:space="preserve"> </w:t>
      </w:r>
      <w:r w:rsidR="0095272C" w:rsidRPr="00BA1292">
        <w:rPr>
          <w:sz w:val="22"/>
          <w:szCs w:val="20"/>
        </w:rPr>
        <w:t>/</w:t>
      </w:r>
      <w:r w:rsidR="005A4A49" w:rsidRPr="00BA1292">
        <w:rPr>
          <w:sz w:val="22"/>
          <w:szCs w:val="20"/>
        </w:rPr>
        <w:t xml:space="preserve"> </w:t>
      </w:r>
      <w:r w:rsidRPr="00BA1292">
        <w:rPr>
          <w:rStyle w:val="Emphasis"/>
          <w:sz w:val="22"/>
          <w:szCs w:val="20"/>
        </w:rPr>
        <w:t>WIPRO Ltd,</w:t>
      </w:r>
      <w:r w:rsidR="00AC2577" w:rsidRPr="00BA1292">
        <w:rPr>
          <w:rStyle w:val="Emphasis"/>
          <w:sz w:val="22"/>
          <w:szCs w:val="20"/>
        </w:rPr>
        <w:t xml:space="preserve"> </w:t>
      </w:r>
      <w:r w:rsidRPr="00BA1292">
        <w:rPr>
          <w:rStyle w:val="Emphasis"/>
          <w:sz w:val="22"/>
          <w:szCs w:val="20"/>
        </w:rPr>
        <w:t>Chennai</w:t>
      </w:r>
    </w:p>
    <w:p w14:paraId="64DD0CF6" w14:textId="57F58B42" w:rsidR="00902D6C" w:rsidRPr="00593EF1" w:rsidRDefault="00902D6C" w:rsidP="00593EF1">
      <w:pPr>
        <w:pStyle w:val="Heading3"/>
        <w:rPr>
          <w:rStyle w:val="Emphasis"/>
          <w:b/>
          <w:bCs/>
          <w:szCs w:val="20"/>
        </w:rPr>
      </w:pPr>
      <w:r w:rsidRPr="00593EF1">
        <w:rPr>
          <w:rStyle w:val="Emphasis"/>
          <w:b/>
          <w:bCs/>
          <w:szCs w:val="20"/>
        </w:rPr>
        <w:t>Client: UHG, Optum</w:t>
      </w:r>
    </w:p>
    <w:p w14:paraId="2475DA8C" w14:textId="77777777" w:rsidR="00593EF1" w:rsidRDefault="00593EF1" w:rsidP="00593EF1">
      <w:pPr>
        <w:pStyle w:val="Heading3"/>
        <w:rPr>
          <w:rStyle w:val="Emphasis"/>
          <w:szCs w:val="20"/>
        </w:rPr>
      </w:pPr>
    </w:p>
    <w:p w14:paraId="4CED3550" w14:textId="77777777" w:rsidR="00593EF1" w:rsidRPr="00431229" w:rsidRDefault="00593EF1" w:rsidP="00593EF1">
      <w:pPr>
        <w:pStyle w:val="Heading3"/>
        <w:rPr>
          <w:rFonts w:eastAsiaTheme="minorHAnsi" w:cstheme="minorBidi"/>
          <w:b/>
          <w:bCs/>
          <w:iCs/>
          <w:szCs w:val="22"/>
        </w:rPr>
      </w:pPr>
      <w:r w:rsidRPr="00431229">
        <w:rPr>
          <w:rFonts w:eastAsiaTheme="minorHAnsi" w:cstheme="minorBidi"/>
          <w:b/>
          <w:bCs/>
          <w:iCs/>
          <w:szCs w:val="22"/>
        </w:rPr>
        <w:t xml:space="preserve">Roles and Responsibilities: </w:t>
      </w:r>
    </w:p>
    <w:p w14:paraId="41A0B283" w14:textId="77777777" w:rsidR="00593EF1" w:rsidRPr="00BA1292" w:rsidRDefault="00593EF1" w:rsidP="00593EF1">
      <w:pPr>
        <w:pStyle w:val="Heading3"/>
        <w:rPr>
          <w:rStyle w:val="Emphasis"/>
          <w:szCs w:val="20"/>
        </w:rPr>
      </w:pPr>
    </w:p>
    <w:p w14:paraId="512613E2" w14:textId="3FF43EBF" w:rsidR="004C0C15" w:rsidRPr="004C0C15" w:rsidRDefault="00A406BB" w:rsidP="004C715B">
      <w:pPr>
        <w:pStyle w:val="NormalWeb"/>
        <w:widowControl w:val="0"/>
        <w:numPr>
          <w:ilvl w:val="0"/>
          <w:numId w:val="13"/>
        </w:numPr>
        <w:shd w:val="clear" w:color="auto" w:fill="FFFFFF"/>
        <w:tabs>
          <w:tab w:val="left" w:pos="360"/>
        </w:tabs>
        <w:suppressAutoHyphens/>
        <w:autoSpaceDE w:val="0"/>
        <w:autoSpaceDN w:val="0"/>
        <w:adjustRightInd w:val="0"/>
        <w:spacing w:before="20" w:after="20"/>
        <w:ind w:right="576"/>
        <w:contextualSpacing/>
        <w:jc w:val="both"/>
      </w:pPr>
      <w:r w:rsidRPr="000D63EE">
        <w:rPr>
          <w:rFonts w:asciiTheme="minorHAnsi" w:hAnsiTheme="minorHAnsi" w:cstheme="minorBidi"/>
          <w:sz w:val="22"/>
          <w:szCs w:val="22"/>
        </w:rPr>
        <w:t xml:space="preserve">Leading a team of </w:t>
      </w:r>
      <w:r w:rsidR="00D91A95">
        <w:rPr>
          <w:rFonts w:asciiTheme="minorHAnsi" w:hAnsiTheme="minorHAnsi" w:cstheme="minorBidi"/>
          <w:sz w:val="22"/>
          <w:szCs w:val="22"/>
        </w:rPr>
        <w:t>80</w:t>
      </w:r>
      <w:r w:rsidRPr="000D63EE">
        <w:rPr>
          <w:rFonts w:asciiTheme="minorHAnsi" w:hAnsiTheme="minorHAnsi" w:cstheme="minorBidi"/>
          <w:sz w:val="22"/>
          <w:szCs w:val="22"/>
        </w:rPr>
        <w:t xml:space="preserve"> associates for end-to-end servicing for the globally most complex high-end queue, which handles - Government business (M&amp;R) of both first pass, Appeal &amp; Grievances. </w:t>
      </w:r>
    </w:p>
    <w:p w14:paraId="66F630C7" w14:textId="5E4D28E0" w:rsidR="004C0C15" w:rsidRPr="004C0C15" w:rsidRDefault="004C0C15" w:rsidP="004C715B">
      <w:pPr>
        <w:pStyle w:val="NormalWeb"/>
        <w:widowControl w:val="0"/>
        <w:numPr>
          <w:ilvl w:val="0"/>
          <w:numId w:val="13"/>
        </w:numPr>
        <w:shd w:val="clear" w:color="auto" w:fill="FFFFFF"/>
        <w:tabs>
          <w:tab w:val="left" w:pos="360"/>
        </w:tabs>
        <w:suppressAutoHyphens/>
        <w:autoSpaceDE w:val="0"/>
        <w:autoSpaceDN w:val="0"/>
        <w:adjustRightInd w:val="0"/>
        <w:spacing w:before="20" w:after="20"/>
        <w:ind w:right="576"/>
        <w:contextualSpacing/>
        <w:jc w:val="both"/>
        <w:rPr>
          <w:rFonts w:asciiTheme="minorHAnsi" w:hAnsiTheme="minorHAnsi" w:cstheme="minorBidi"/>
          <w:sz w:val="22"/>
          <w:szCs w:val="22"/>
        </w:rPr>
      </w:pPr>
      <w:r w:rsidRPr="004C0C15">
        <w:rPr>
          <w:rFonts w:asciiTheme="minorHAnsi" w:hAnsiTheme="minorHAnsi" w:cstheme="minorBidi"/>
          <w:sz w:val="22"/>
          <w:szCs w:val="22"/>
        </w:rPr>
        <w:t>Delivered services to a Healthcare client UHG, Optum for their health and annuity business.</w:t>
      </w:r>
    </w:p>
    <w:p w14:paraId="65F060D9" w14:textId="3CE6249B" w:rsidR="00A406BB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Certified in Value Engineered Performance systems program, performance management, Variation Management, New process transition.</w:t>
      </w:r>
    </w:p>
    <w:p w14:paraId="6252A827" w14:textId="5B15499E" w:rsidR="00902D6C" w:rsidRDefault="00902D6C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Taken care of the revenue cycle management for the whole business.</w:t>
      </w:r>
    </w:p>
    <w:p w14:paraId="4201646D" w14:textId="53DE8105" w:rsidR="00AE4464" w:rsidRPr="000D63EE" w:rsidRDefault="00AE4464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Worked closely with CMS for improving the Appeals and Grievances scores and Star ratings for the policies.</w:t>
      </w:r>
    </w:p>
    <w:p w14:paraId="2BE68F0D" w14:textId="77777777" w:rsidR="00AE4464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Trained in Six Sigma Green belt, expert in Excel and well know about the data reporting tools Tableau and Minitab</w:t>
      </w:r>
      <w:r w:rsidR="00AE4464">
        <w:rPr>
          <w:rFonts w:asciiTheme="minorHAnsi" w:hAnsiTheme="minorHAnsi" w:cstheme="minorBidi"/>
          <w:sz w:val="22"/>
          <w:szCs w:val="22"/>
        </w:rPr>
        <w:t>.</w:t>
      </w:r>
    </w:p>
    <w:p w14:paraId="51C05F57" w14:textId="56E681E2" w:rsidR="00A406BB" w:rsidRPr="000D63EE" w:rsidRDefault="00AE4464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>Managed the client communication and multiple locations for the smooth business flow and delivery.</w:t>
      </w:r>
      <w:r w:rsidR="00A406BB" w:rsidRPr="000D63EE">
        <w:rPr>
          <w:rFonts w:asciiTheme="minorHAnsi" w:hAnsiTheme="minorHAnsi" w:cstheme="minorBidi"/>
          <w:sz w:val="22"/>
          <w:szCs w:val="22"/>
        </w:rPr>
        <w:t xml:space="preserve">   </w:t>
      </w:r>
    </w:p>
    <w:p w14:paraId="5C1665C5" w14:textId="0BBC9FDB" w:rsidR="00A406BB" w:rsidRPr="000D63EE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Organized training workshops to improve the performance of the members who were lagging in terms of performance.</w:t>
      </w:r>
    </w:p>
    <w:p w14:paraId="624B1640" w14:textId="39A50235" w:rsidR="00A406BB" w:rsidRPr="000D63EE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Analyzed the assigned projects and distributed tasks to the members as per their area of expertise.</w:t>
      </w:r>
    </w:p>
    <w:p w14:paraId="75A16D5D" w14:textId="55E5F6C6" w:rsidR="00A406BB" w:rsidRPr="000D63EE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Multi linguistic know Telugu, English, Hindi, Tamil, Kannada</w:t>
      </w:r>
    </w:p>
    <w:p w14:paraId="4CED7A00" w14:textId="7EB93B26" w:rsidR="00A406BB" w:rsidRPr="000D63EE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Compliance SPOC – Assisting the RMAC team in all compliance related activities Pre-Joining Formalities, HIPAA Adherence, Quarterly Assessments, and Access related activities, Updating BCP document regularly.</w:t>
      </w:r>
    </w:p>
    <w:p w14:paraId="4D6E3D86" w14:textId="622F30C6" w:rsidR="00A406BB" w:rsidRPr="000D63EE" w:rsidRDefault="00A406BB" w:rsidP="004C0C15">
      <w:pPr>
        <w:pStyle w:val="NormalWeb"/>
        <w:numPr>
          <w:ilvl w:val="0"/>
          <w:numId w:val="13"/>
        </w:numPr>
        <w:shd w:val="clear" w:color="auto" w:fill="FFFFFF"/>
        <w:suppressAutoHyphens/>
        <w:autoSpaceDE w:val="0"/>
        <w:autoSpaceDN w:val="0"/>
        <w:adjustRightInd w:val="0"/>
        <w:spacing w:after="120"/>
        <w:ind w:right="576"/>
        <w:contextualSpacing/>
        <w:rPr>
          <w:rFonts w:asciiTheme="minorHAnsi" w:hAnsiTheme="minorHAnsi" w:cstheme="minorBidi"/>
          <w:sz w:val="22"/>
          <w:szCs w:val="22"/>
        </w:rPr>
      </w:pPr>
      <w:r w:rsidRPr="000D63EE">
        <w:rPr>
          <w:rFonts w:asciiTheme="minorHAnsi" w:hAnsiTheme="minorHAnsi" w:cstheme="minorBidi"/>
          <w:sz w:val="22"/>
          <w:szCs w:val="22"/>
        </w:rPr>
        <w:t>SEED SPOC – Working with the TT Team to arrange coursed which employee needs to pursue.</w:t>
      </w:r>
    </w:p>
    <w:p w14:paraId="3770D1AA" w14:textId="77777777" w:rsidR="0070237E" w:rsidRPr="005D1A5A" w:rsidRDefault="00000000" w:rsidP="00725CB5">
      <w:pPr>
        <w:pStyle w:val="Heading1"/>
        <w:rPr>
          <w:sz w:val="40"/>
          <w:szCs w:val="36"/>
        </w:rPr>
      </w:pPr>
      <w:sdt>
        <w:sdtPr>
          <w:rPr>
            <w:iCs/>
            <w:color w:val="595959" w:themeColor="text1" w:themeTint="A6"/>
            <w:sz w:val="32"/>
            <w:szCs w:val="28"/>
          </w:rPr>
          <w:alias w:val="Education:"/>
          <w:tag w:val="Education:"/>
          <w:id w:val="543866955"/>
          <w:placeholder>
            <w:docPart w:val="4ECD27627F98481C928BB640C5C05A8C"/>
          </w:placeholder>
          <w:temporary/>
          <w:showingPlcHdr/>
          <w15:appearance w15:val="hidden"/>
        </w:sdtPr>
        <w:sdtEndPr>
          <w:rPr>
            <w:iCs w:val="0"/>
            <w:color w:val="262626" w:themeColor="text1" w:themeTint="D9"/>
            <w:sz w:val="40"/>
            <w:szCs w:val="36"/>
          </w:rPr>
        </w:sdtEndPr>
        <w:sdtContent>
          <w:r w:rsidR="0070237E" w:rsidRPr="005D1A5A">
            <w:rPr>
              <w:color w:val="007FAB" w:themeColor="accent1"/>
              <w:sz w:val="24"/>
              <w:szCs w:val="22"/>
              <w:u w:val="single"/>
            </w:rPr>
            <w:t>Education</w:t>
          </w:r>
        </w:sdtContent>
      </w:sdt>
    </w:p>
    <w:p w14:paraId="402A38C3" w14:textId="4D1BC8FF" w:rsidR="0070237E" w:rsidRPr="005D1A5A" w:rsidRDefault="00667D00" w:rsidP="003A7B95">
      <w:pPr>
        <w:pStyle w:val="Heading2"/>
        <w:rPr>
          <w:sz w:val="28"/>
          <w:szCs w:val="24"/>
        </w:rPr>
      </w:pPr>
      <w:r w:rsidRPr="005D1A5A">
        <w:rPr>
          <w:sz w:val="24"/>
          <w:szCs w:val="22"/>
        </w:rPr>
        <w:t>Masters</w:t>
      </w:r>
      <w:r w:rsidR="008C4D4E" w:rsidRPr="005D1A5A">
        <w:rPr>
          <w:sz w:val="24"/>
          <w:szCs w:val="22"/>
        </w:rPr>
        <w:t xml:space="preserve"> in computer science</w:t>
      </w:r>
      <w:r w:rsidR="00E03F71" w:rsidRPr="005D1A5A">
        <w:rPr>
          <w:sz w:val="24"/>
          <w:szCs w:val="22"/>
        </w:rPr>
        <w:t xml:space="preserve"> </w:t>
      </w:r>
      <w:r w:rsidR="0095272C" w:rsidRPr="005D1A5A">
        <w:rPr>
          <w:sz w:val="24"/>
          <w:szCs w:val="22"/>
        </w:rPr>
        <w:t>/</w:t>
      </w:r>
      <w:r w:rsidR="0070237E" w:rsidRPr="005D1A5A">
        <w:rPr>
          <w:sz w:val="24"/>
          <w:szCs w:val="22"/>
        </w:rPr>
        <w:t xml:space="preserve"> </w:t>
      </w:r>
      <w:r w:rsidR="00AC2577" w:rsidRPr="005D1A5A">
        <w:rPr>
          <w:rStyle w:val="Emphasis"/>
          <w:sz w:val="24"/>
          <w:szCs w:val="22"/>
        </w:rPr>
        <w:t xml:space="preserve">UCM, </w:t>
      </w:r>
      <w:r w:rsidR="002932F4" w:rsidRPr="005D1A5A">
        <w:rPr>
          <w:rStyle w:val="Emphasis"/>
          <w:sz w:val="24"/>
          <w:szCs w:val="22"/>
        </w:rPr>
        <w:t>2023</w:t>
      </w:r>
    </w:p>
    <w:p w14:paraId="2ED0795E" w14:textId="2C3824B2" w:rsidR="0070237E" w:rsidRPr="005D1A5A" w:rsidRDefault="00AC2577" w:rsidP="0070237E">
      <w:pPr>
        <w:pStyle w:val="Heading2"/>
        <w:rPr>
          <w:sz w:val="24"/>
          <w:szCs w:val="22"/>
        </w:rPr>
      </w:pPr>
      <w:r w:rsidRPr="005D1A5A">
        <w:rPr>
          <w:sz w:val="24"/>
          <w:szCs w:val="22"/>
        </w:rPr>
        <w:t>B. Tech-ECE</w:t>
      </w:r>
      <w:r w:rsidR="00E03F71" w:rsidRPr="005D1A5A">
        <w:rPr>
          <w:sz w:val="24"/>
          <w:szCs w:val="22"/>
        </w:rPr>
        <w:t xml:space="preserve"> </w:t>
      </w:r>
      <w:r w:rsidR="0095272C" w:rsidRPr="005D1A5A">
        <w:rPr>
          <w:sz w:val="24"/>
          <w:szCs w:val="22"/>
        </w:rPr>
        <w:t>/</w:t>
      </w:r>
      <w:r w:rsidR="0070237E" w:rsidRPr="005D1A5A">
        <w:rPr>
          <w:sz w:val="24"/>
          <w:szCs w:val="22"/>
        </w:rPr>
        <w:t xml:space="preserve"> </w:t>
      </w:r>
      <w:r w:rsidRPr="005D1A5A">
        <w:rPr>
          <w:rStyle w:val="Emphasis"/>
          <w:sz w:val="24"/>
          <w:szCs w:val="22"/>
        </w:rPr>
        <w:t>JNTU</w:t>
      </w:r>
      <w:r w:rsidR="002932F4" w:rsidRPr="005D1A5A">
        <w:rPr>
          <w:rStyle w:val="Emphasis"/>
          <w:sz w:val="24"/>
          <w:szCs w:val="22"/>
        </w:rPr>
        <w:t>-2011</w:t>
      </w:r>
    </w:p>
    <w:p w14:paraId="0ECCCD8A" w14:textId="31CA2304" w:rsidR="0070237E" w:rsidRDefault="0070237E" w:rsidP="0070237E"/>
    <w:sectPr w:rsidR="0070237E" w:rsidSect="007B6D2B">
      <w:footerReference w:type="default" r:id="rId14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73016" w14:textId="77777777" w:rsidR="009E1CA5" w:rsidRDefault="009E1CA5" w:rsidP="00725803">
      <w:pPr>
        <w:spacing w:after="0"/>
      </w:pPr>
      <w:r>
        <w:separator/>
      </w:r>
    </w:p>
  </w:endnote>
  <w:endnote w:type="continuationSeparator" w:id="0">
    <w:p w14:paraId="528966D8" w14:textId="77777777" w:rsidR="009E1CA5" w:rsidRDefault="009E1CA5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E79E7D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1B901" w14:textId="77777777" w:rsidR="009E1CA5" w:rsidRDefault="009E1CA5" w:rsidP="00725803">
      <w:pPr>
        <w:spacing w:after="0"/>
      </w:pPr>
      <w:r>
        <w:separator/>
      </w:r>
    </w:p>
  </w:footnote>
  <w:footnote w:type="continuationSeparator" w:id="0">
    <w:p w14:paraId="5265FFB4" w14:textId="77777777" w:rsidR="009E1CA5" w:rsidRDefault="009E1CA5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multilevel"/>
    <w:tmpl w:val="4E2425F2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0" w15:restartNumberingAfterBreak="0">
    <w:nsid w:val="00000002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/>
        <w:sz w:val="16"/>
      </w:rPr>
    </w:lvl>
  </w:abstractNum>
  <w:abstractNum w:abstractNumId="11" w15:restartNumberingAfterBreak="0">
    <w:nsid w:val="00000003"/>
    <w:multiLevelType w:val="singleLevel"/>
    <w:tmpl w:val="04090001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olor w:val="000000"/>
        <w:sz w:val="16"/>
      </w:rPr>
    </w:lvl>
  </w:abstractNum>
  <w:abstractNum w:abstractNumId="12" w15:restartNumberingAfterBreak="0">
    <w:nsid w:val="01FA0864"/>
    <w:multiLevelType w:val="hybridMultilevel"/>
    <w:tmpl w:val="11960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128E1"/>
    <w:multiLevelType w:val="hybridMultilevel"/>
    <w:tmpl w:val="5D7E3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8DFE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2D698B"/>
    <w:multiLevelType w:val="multilevel"/>
    <w:tmpl w:val="A6C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C16963"/>
    <w:multiLevelType w:val="hybridMultilevel"/>
    <w:tmpl w:val="8BC81E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65274B0B"/>
    <w:multiLevelType w:val="hybridMultilevel"/>
    <w:tmpl w:val="E932E966"/>
    <w:lvl w:ilvl="0" w:tplc="04090001">
      <w:start w:val="1"/>
      <w:numFmt w:val="bullet"/>
      <w:lvlText w:val=""/>
      <w:lvlJc w:val="left"/>
      <w:pPr>
        <w:ind w:left="53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D347A"/>
    <w:multiLevelType w:val="multilevel"/>
    <w:tmpl w:val="EFD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2083989">
    <w:abstractNumId w:val="14"/>
  </w:num>
  <w:num w:numId="2" w16cid:durableId="1292710395">
    <w:abstractNumId w:val="7"/>
  </w:num>
  <w:num w:numId="3" w16cid:durableId="1332027620">
    <w:abstractNumId w:val="6"/>
  </w:num>
  <w:num w:numId="4" w16cid:durableId="13950786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5047046">
    <w:abstractNumId w:val="8"/>
  </w:num>
  <w:num w:numId="6" w16cid:durableId="274219124">
    <w:abstractNumId w:val="15"/>
  </w:num>
  <w:num w:numId="7" w16cid:durableId="297733759">
    <w:abstractNumId w:val="5"/>
  </w:num>
  <w:num w:numId="8" w16cid:durableId="894707004">
    <w:abstractNumId w:val="4"/>
  </w:num>
  <w:num w:numId="9" w16cid:durableId="1791119508">
    <w:abstractNumId w:val="3"/>
  </w:num>
  <w:num w:numId="10" w16cid:durableId="1657027190">
    <w:abstractNumId w:val="2"/>
  </w:num>
  <w:num w:numId="11" w16cid:durableId="1033461478">
    <w:abstractNumId w:val="1"/>
  </w:num>
  <w:num w:numId="12" w16cid:durableId="2131700346">
    <w:abstractNumId w:val="0"/>
  </w:num>
  <w:num w:numId="13" w16cid:durableId="1543135238">
    <w:abstractNumId w:val="17"/>
  </w:num>
  <w:num w:numId="14" w16cid:durableId="1017929436">
    <w:abstractNumId w:val="16"/>
  </w:num>
  <w:num w:numId="15" w16cid:durableId="2005083134">
    <w:abstractNumId w:val="19"/>
  </w:num>
  <w:num w:numId="16" w16cid:durableId="574047105">
    <w:abstractNumId w:val="9"/>
  </w:num>
  <w:num w:numId="17" w16cid:durableId="469905819">
    <w:abstractNumId w:val="11"/>
  </w:num>
  <w:num w:numId="18" w16cid:durableId="1352991958">
    <w:abstractNumId w:val="10"/>
  </w:num>
  <w:num w:numId="19" w16cid:durableId="922451629">
    <w:abstractNumId w:val="12"/>
  </w:num>
  <w:num w:numId="20" w16cid:durableId="1619919802">
    <w:abstractNumId w:val="13"/>
  </w:num>
  <w:num w:numId="21" w16cid:durableId="9835056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4C"/>
    <w:rsid w:val="00025E77"/>
    <w:rsid w:val="000269D1"/>
    <w:rsid w:val="00027312"/>
    <w:rsid w:val="00057A72"/>
    <w:rsid w:val="00062A29"/>
    <w:rsid w:val="000645F2"/>
    <w:rsid w:val="00082F03"/>
    <w:rsid w:val="000835A0"/>
    <w:rsid w:val="000934A2"/>
    <w:rsid w:val="000B7768"/>
    <w:rsid w:val="000D63EE"/>
    <w:rsid w:val="000E1BFC"/>
    <w:rsid w:val="00134E7D"/>
    <w:rsid w:val="0014769E"/>
    <w:rsid w:val="00166D7C"/>
    <w:rsid w:val="001725CD"/>
    <w:rsid w:val="00175ADC"/>
    <w:rsid w:val="001867E4"/>
    <w:rsid w:val="00195586"/>
    <w:rsid w:val="001B0955"/>
    <w:rsid w:val="001C0496"/>
    <w:rsid w:val="001C2D62"/>
    <w:rsid w:val="001D6001"/>
    <w:rsid w:val="0021312F"/>
    <w:rsid w:val="00227373"/>
    <w:rsid w:val="00227784"/>
    <w:rsid w:val="0023705D"/>
    <w:rsid w:val="00250A31"/>
    <w:rsid w:val="00251C13"/>
    <w:rsid w:val="002870FD"/>
    <w:rsid w:val="002922D0"/>
    <w:rsid w:val="002932F4"/>
    <w:rsid w:val="002A08E6"/>
    <w:rsid w:val="002A69B7"/>
    <w:rsid w:val="002D6F01"/>
    <w:rsid w:val="00340B03"/>
    <w:rsid w:val="003618E4"/>
    <w:rsid w:val="00363993"/>
    <w:rsid w:val="00373073"/>
    <w:rsid w:val="00380AE7"/>
    <w:rsid w:val="00387FC6"/>
    <w:rsid w:val="003969FB"/>
    <w:rsid w:val="003A6943"/>
    <w:rsid w:val="003A7B95"/>
    <w:rsid w:val="003B1AF0"/>
    <w:rsid w:val="003C14C8"/>
    <w:rsid w:val="003C7B76"/>
    <w:rsid w:val="003F0DDC"/>
    <w:rsid w:val="00410BA2"/>
    <w:rsid w:val="00431229"/>
    <w:rsid w:val="00434074"/>
    <w:rsid w:val="004429B2"/>
    <w:rsid w:val="00463C3B"/>
    <w:rsid w:val="004937AE"/>
    <w:rsid w:val="0049595B"/>
    <w:rsid w:val="004C0C15"/>
    <w:rsid w:val="004E2970"/>
    <w:rsid w:val="004E3A4C"/>
    <w:rsid w:val="005020AC"/>
    <w:rsid w:val="005026DD"/>
    <w:rsid w:val="00513EFC"/>
    <w:rsid w:val="0052113B"/>
    <w:rsid w:val="00535088"/>
    <w:rsid w:val="00551802"/>
    <w:rsid w:val="00564951"/>
    <w:rsid w:val="00573BF9"/>
    <w:rsid w:val="0057424B"/>
    <w:rsid w:val="005916C2"/>
    <w:rsid w:val="00593EF1"/>
    <w:rsid w:val="00596DE6"/>
    <w:rsid w:val="005A4A49"/>
    <w:rsid w:val="005B1D68"/>
    <w:rsid w:val="005D1A5A"/>
    <w:rsid w:val="005F7647"/>
    <w:rsid w:val="00611B37"/>
    <w:rsid w:val="006157B5"/>
    <w:rsid w:val="00624E2E"/>
    <w:rsid w:val="006252B4"/>
    <w:rsid w:val="00646BA2"/>
    <w:rsid w:val="00652CD3"/>
    <w:rsid w:val="00667D00"/>
    <w:rsid w:val="00671994"/>
    <w:rsid w:val="00675EA0"/>
    <w:rsid w:val="00681FDB"/>
    <w:rsid w:val="00696DF5"/>
    <w:rsid w:val="006C08A0"/>
    <w:rsid w:val="006C47D8"/>
    <w:rsid w:val="006D2D08"/>
    <w:rsid w:val="006E718F"/>
    <w:rsid w:val="006F06FB"/>
    <w:rsid w:val="006F26A2"/>
    <w:rsid w:val="00701F00"/>
    <w:rsid w:val="0070237E"/>
    <w:rsid w:val="00707CC6"/>
    <w:rsid w:val="00714A90"/>
    <w:rsid w:val="00721363"/>
    <w:rsid w:val="007224F2"/>
    <w:rsid w:val="00725803"/>
    <w:rsid w:val="00725CB5"/>
    <w:rsid w:val="00727275"/>
    <w:rsid w:val="007307A3"/>
    <w:rsid w:val="00732BD3"/>
    <w:rsid w:val="00734FF5"/>
    <w:rsid w:val="00752315"/>
    <w:rsid w:val="00774BF7"/>
    <w:rsid w:val="007A6A8D"/>
    <w:rsid w:val="007B6D2B"/>
    <w:rsid w:val="00812D52"/>
    <w:rsid w:val="00817ECA"/>
    <w:rsid w:val="008270A7"/>
    <w:rsid w:val="00857E6B"/>
    <w:rsid w:val="00877856"/>
    <w:rsid w:val="008968C4"/>
    <w:rsid w:val="008C04C1"/>
    <w:rsid w:val="008C4D4E"/>
    <w:rsid w:val="008D7C1C"/>
    <w:rsid w:val="008F5453"/>
    <w:rsid w:val="00902018"/>
    <w:rsid w:val="00902D6C"/>
    <w:rsid w:val="0092291B"/>
    <w:rsid w:val="00932D92"/>
    <w:rsid w:val="00941DF3"/>
    <w:rsid w:val="0095272C"/>
    <w:rsid w:val="00972024"/>
    <w:rsid w:val="009D6050"/>
    <w:rsid w:val="009E1CA5"/>
    <w:rsid w:val="009F04D2"/>
    <w:rsid w:val="009F05A2"/>
    <w:rsid w:val="009F2BA7"/>
    <w:rsid w:val="009F6DA0"/>
    <w:rsid w:val="00A01182"/>
    <w:rsid w:val="00A1540C"/>
    <w:rsid w:val="00A32488"/>
    <w:rsid w:val="00A406BB"/>
    <w:rsid w:val="00A74D26"/>
    <w:rsid w:val="00AB77ED"/>
    <w:rsid w:val="00AC2577"/>
    <w:rsid w:val="00AD13CB"/>
    <w:rsid w:val="00AD3FD8"/>
    <w:rsid w:val="00AE4464"/>
    <w:rsid w:val="00B13A0E"/>
    <w:rsid w:val="00B219FA"/>
    <w:rsid w:val="00B33BA5"/>
    <w:rsid w:val="00B370A8"/>
    <w:rsid w:val="00B743E1"/>
    <w:rsid w:val="00BA1292"/>
    <w:rsid w:val="00BA5710"/>
    <w:rsid w:val="00BC7376"/>
    <w:rsid w:val="00BD4BE8"/>
    <w:rsid w:val="00BD669A"/>
    <w:rsid w:val="00C125FE"/>
    <w:rsid w:val="00C12B26"/>
    <w:rsid w:val="00C13F2B"/>
    <w:rsid w:val="00C20E27"/>
    <w:rsid w:val="00C43D65"/>
    <w:rsid w:val="00C45776"/>
    <w:rsid w:val="00C477B1"/>
    <w:rsid w:val="00C84833"/>
    <w:rsid w:val="00C9044F"/>
    <w:rsid w:val="00CB2B29"/>
    <w:rsid w:val="00CB2F45"/>
    <w:rsid w:val="00CD319E"/>
    <w:rsid w:val="00CF70CC"/>
    <w:rsid w:val="00D2420D"/>
    <w:rsid w:val="00D26B67"/>
    <w:rsid w:val="00D27F28"/>
    <w:rsid w:val="00D30382"/>
    <w:rsid w:val="00D413F9"/>
    <w:rsid w:val="00D44E50"/>
    <w:rsid w:val="00D475F9"/>
    <w:rsid w:val="00D62D89"/>
    <w:rsid w:val="00D779D9"/>
    <w:rsid w:val="00D90060"/>
    <w:rsid w:val="00D91A95"/>
    <w:rsid w:val="00D92B95"/>
    <w:rsid w:val="00D978D8"/>
    <w:rsid w:val="00E02377"/>
    <w:rsid w:val="00E03F71"/>
    <w:rsid w:val="00E06427"/>
    <w:rsid w:val="00E154B5"/>
    <w:rsid w:val="00E232F0"/>
    <w:rsid w:val="00E27C16"/>
    <w:rsid w:val="00E52791"/>
    <w:rsid w:val="00E54084"/>
    <w:rsid w:val="00E83195"/>
    <w:rsid w:val="00E86FAD"/>
    <w:rsid w:val="00EC7906"/>
    <w:rsid w:val="00ED7FCB"/>
    <w:rsid w:val="00EF765E"/>
    <w:rsid w:val="00F00A4F"/>
    <w:rsid w:val="00F25180"/>
    <w:rsid w:val="00F31A3E"/>
    <w:rsid w:val="00F33CD8"/>
    <w:rsid w:val="00F400C1"/>
    <w:rsid w:val="00F840C2"/>
    <w:rsid w:val="00FC127E"/>
    <w:rsid w:val="00FC19D1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58D2D"/>
  <w15:docId w15:val="{1F6B2E68-A5E9-41EA-B392-D8D17F0B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C15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aliases w:val="Char"/>
    <w:basedOn w:val="Normal"/>
    <w:uiPriority w:val="99"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D26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nkedin.com/in/nagapavansn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nagapavan.447@gmail.com?subject=Applicatio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nghq.com/power-bi-logo-and-sign-png-high-resolution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simpli-web.app.link/e/m1xY9DLDZHb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p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D7BC99FF0164B53AFE601B4F1875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74808-CD79-452A-BCA9-F8610180C797}"/>
      </w:docPartPr>
      <w:docPartBody>
        <w:p w:rsidR="001F1B08" w:rsidRDefault="005B78FB">
          <w:pPr>
            <w:pStyle w:val="ED7BC99FF0164B53AFE601B4F1875AE1"/>
          </w:pPr>
          <w:r>
            <w:t>First Name</w:t>
          </w:r>
        </w:p>
      </w:docPartBody>
    </w:docPart>
    <w:docPart>
      <w:docPartPr>
        <w:name w:val="6823550B76324D1099510DBE40ACA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4E7E1-E030-42AE-981C-360CCA7CF277}"/>
      </w:docPartPr>
      <w:docPartBody>
        <w:p w:rsidR="001F1B08" w:rsidRDefault="005B78FB">
          <w:pPr>
            <w:pStyle w:val="6823550B76324D1099510DBE40ACA5AA"/>
          </w:pPr>
          <w:r w:rsidRPr="009D0878">
            <w:t>Phone</w:t>
          </w:r>
        </w:p>
      </w:docPartBody>
    </w:docPart>
    <w:docPart>
      <w:docPartPr>
        <w:name w:val="F3B5DC19D0254E6AB4412231E7FB8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AD6D7-48FF-45C3-9119-5356748210C8}"/>
      </w:docPartPr>
      <w:docPartBody>
        <w:p w:rsidR="001F1B08" w:rsidRDefault="005B78FB">
          <w:pPr>
            <w:pStyle w:val="F3B5DC19D0254E6AB4412231E7FB8DA3"/>
          </w:pPr>
          <w:r w:rsidRPr="009D0878">
            <w:t>Email</w:t>
          </w:r>
        </w:p>
      </w:docPartBody>
    </w:docPart>
    <w:docPart>
      <w:docPartPr>
        <w:name w:val="3BEADD4EA57546639C73D159A7A4A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1AFFF-1CC1-4242-8E76-AB8927CD883F}"/>
      </w:docPartPr>
      <w:docPartBody>
        <w:p w:rsidR="001F1B08" w:rsidRDefault="005B78FB">
          <w:pPr>
            <w:pStyle w:val="3BEADD4EA57546639C73D159A7A4A1C2"/>
          </w:pPr>
          <w:r w:rsidRPr="009D0878">
            <w:t>LinkedIn Profile</w:t>
          </w:r>
        </w:p>
      </w:docPartBody>
    </w:docPart>
    <w:docPart>
      <w:docPartPr>
        <w:name w:val="4ECD27627F98481C928BB640C5C05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2DD49-5649-4814-9D24-482F49377A83}"/>
      </w:docPartPr>
      <w:docPartBody>
        <w:p w:rsidR="001F1B08" w:rsidRDefault="005B78FB">
          <w:pPr>
            <w:pStyle w:val="4ECD27627F98481C928BB640C5C05A8C"/>
          </w:pPr>
          <w:r w:rsidRPr="0070237E">
            <w:t>Education</w:t>
          </w:r>
        </w:p>
      </w:docPartBody>
    </w:docPart>
    <w:docPart>
      <w:docPartPr>
        <w:name w:val="ED5BE27BEE874635873C21F22E52C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ECE74-6A90-44DA-A7AC-886232D4A725}"/>
      </w:docPartPr>
      <w:docPartBody>
        <w:p w:rsidR="001F1B08" w:rsidRDefault="00D36DE6" w:rsidP="00D36DE6">
          <w:pPr>
            <w:pStyle w:val="ED5BE27BEE874635873C21F22E52C3E3"/>
          </w:pPr>
          <w:r w:rsidRPr="00AD3FD8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E6"/>
    <w:rsid w:val="000A6098"/>
    <w:rsid w:val="000E1BFC"/>
    <w:rsid w:val="00185AA7"/>
    <w:rsid w:val="001F1B08"/>
    <w:rsid w:val="00264579"/>
    <w:rsid w:val="003642B4"/>
    <w:rsid w:val="0038753B"/>
    <w:rsid w:val="003D7EC1"/>
    <w:rsid w:val="003F124F"/>
    <w:rsid w:val="0040181D"/>
    <w:rsid w:val="00444A31"/>
    <w:rsid w:val="004C20CC"/>
    <w:rsid w:val="004D7EBA"/>
    <w:rsid w:val="0055669F"/>
    <w:rsid w:val="005B78FB"/>
    <w:rsid w:val="005C1C54"/>
    <w:rsid w:val="007029A1"/>
    <w:rsid w:val="007624E4"/>
    <w:rsid w:val="00872CBD"/>
    <w:rsid w:val="008A5561"/>
    <w:rsid w:val="008A6686"/>
    <w:rsid w:val="008F2563"/>
    <w:rsid w:val="009061F3"/>
    <w:rsid w:val="009C4E36"/>
    <w:rsid w:val="00B5717E"/>
    <w:rsid w:val="00B91D06"/>
    <w:rsid w:val="00BC3A45"/>
    <w:rsid w:val="00BF3488"/>
    <w:rsid w:val="00CA107D"/>
    <w:rsid w:val="00D36DE6"/>
    <w:rsid w:val="00D5482B"/>
    <w:rsid w:val="00D63D4C"/>
    <w:rsid w:val="00D73DBD"/>
    <w:rsid w:val="00DA269F"/>
    <w:rsid w:val="00DF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7BC99FF0164B53AFE601B4F1875AE1">
    <w:name w:val="ED7BC99FF0164B53AFE601B4F1875AE1"/>
  </w:style>
  <w:style w:type="paragraph" w:customStyle="1" w:styleId="6823550B76324D1099510DBE40ACA5AA">
    <w:name w:val="6823550B76324D1099510DBE40ACA5AA"/>
  </w:style>
  <w:style w:type="paragraph" w:customStyle="1" w:styleId="F3B5DC19D0254E6AB4412231E7FB8DA3">
    <w:name w:val="F3B5DC19D0254E6AB4412231E7FB8DA3"/>
  </w:style>
  <w:style w:type="paragraph" w:customStyle="1" w:styleId="3BEADD4EA57546639C73D159A7A4A1C2">
    <w:name w:val="3BEADD4EA57546639C73D159A7A4A1C2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4ECD27627F98481C928BB640C5C05A8C">
    <w:name w:val="4ECD27627F98481C928BB640C5C05A8C"/>
  </w:style>
  <w:style w:type="paragraph" w:customStyle="1" w:styleId="ED5BE27BEE874635873C21F22E52C3E3">
    <w:name w:val="ED5BE27BEE874635873C21F22E52C3E3"/>
    <w:rsid w:val="00D36D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Pavan Kumar </Abstract>
  <CompanyAddress>New Jersey</CompanyAddress>
  <CompanyPhone>+1   9137320441</CompanyPhone>
  <CompanyFax/>
  <CompanyEmail>nagapavan.447@gmail.com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design).dotx</Template>
  <TotalTime>33</TotalTime>
  <Pages>5</Pages>
  <Words>1806</Words>
  <Characters>10299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KUMAR SURE</dc:creator>
  <cp:keywords>https:/www.linkedin.com/in/nagapavansn-</cp:keywords>
  <dc:description/>
  <cp:lastModifiedBy>Naga Pavan Kumar Sure</cp:lastModifiedBy>
  <cp:revision>5</cp:revision>
  <dcterms:created xsi:type="dcterms:W3CDTF">2024-06-04T20:23:00Z</dcterms:created>
  <dcterms:modified xsi:type="dcterms:W3CDTF">2024-12-25T18:52:00Z</dcterms:modified>
  <cp:category/>
</cp:coreProperties>
</file>