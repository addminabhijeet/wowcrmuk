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01CD4" w14:textId="5004BA31" w:rsidR="005E2090" w:rsidRPr="005E2090" w:rsidRDefault="005E2090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00"/>
        <w:gridCol w:w="8991"/>
        <w:gridCol w:w="899"/>
      </w:tblGrid>
      <w:tr w:rsidR="00605A5B" w14:paraId="282167FC" w14:textId="77777777" w:rsidTr="005E2090">
        <w:trPr>
          <w:trHeight w:val="2016"/>
        </w:trPr>
        <w:tc>
          <w:tcPr>
            <w:tcW w:w="900" w:type="dxa"/>
          </w:tcPr>
          <w:p w14:paraId="565EA3F7" w14:textId="77777777" w:rsidR="00605A5B" w:rsidRDefault="00605A5B"/>
        </w:tc>
        <w:tc>
          <w:tcPr>
            <w:tcW w:w="8991" w:type="dxa"/>
          </w:tcPr>
          <w:p w14:paraId="07C5285B" w14:textId="121CE724" w:rsidR="00605A5B" w:rsidRPr="00853C74" w:rsidRDefault="006A067D" w:rsidP="00AB2CDC">
            <w:pPr>
              <w:pStyle w:val="TitleAlt"/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Paul</w:t>
            </w:r>
            <w:r w:rsidR="00853C74" w:rsidRPr="00853C74">
              <w:rPr>
                <w:color w:val="000000" w:themeColor="text1"/>
              </w:rPr>
              <w:t xml:space="preserve"> O.</w:t>
            </w:r>
            <w:r w:rsidR="00AB2CDC" w:rsidRPr="00853C74">
              <w:rPr>
                <w:color w:val="000000" w:themeColor="text1"/>
              </w:rPr>
              <w:t xml:space="preserve"> </w:t>
            </w:r>
            <w:proofErr w:type="spellStart"/>
            <w:r w:rsidRPr="00853C74">
              <w:rPr>
                <w:color w:val="000000" w:themeColor="text1"/>
              </w:rPr>
              <w:t>Fatoki</w:t>
            </w:r>
            <w:proofErr w:type="spellEnd"/>
          </w:p>
          <w:p w14:paraId="31A9D492" w14:textId="0950BD9E" w:rsidR="00605A5B" w:rsidRDefault="00853C74" w:rsidP="00A77921">
            <w:pPr>
              <w:pStyle w:val="Subtitle"/>
            </w:pPr>
            <w:r>
              <w:t>Data Analyst</w:t>
            </w:r>
          </w:p>
        </w:tc>
        <w:tc>
          <w:tcPr>
            <w:tcW w:w="899" w:type="dxa"/>
          </w:tcPr>
          <w:p w14:paraId="5B4CB0A4" w14:textId="77777777" w:rsidR="00605A5B" w:rsidRDefault="00605A5B"/>
        </w:tc>
      </w:tr>
    </w:tbl>
    <w:p w14:paraId="249EF14F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3601"/>
        <w:gridCol w:w="7189"/>
      </w:tblGrid>
      <w:tr w:rsidR="00507E93" w14:paraId="619E3F15" w14:textId="77777777" w:rsidTr="00E8639E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009C3779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408D349" w14:textId="77777777" w:rsidR="00507E93" w:rsidRDefault="00507E93"/>
        </w:tc>
      </w:tr>
      <w:tr w:rsidR="00605A5B" w14:paraId="7F7F0DE0" w14:textId="77777777" w:rsidTr="00AC012E">
        <w:trPr>
          <w:trHeight w:val="2340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0EE6EA5F" w14:textId="77777777" w:rsidR="00605A5B" w:rsidRPr="00605A5B" w:rsidRDefault="00AB7C2A" w:rsidP="00AC012E">
            <w:pPr>
              <w:pStyle w:val="Heading1"/>
            </w:pPr>
            <w:sdt>
              <w:sdtPr>
                <w:id w:val="1604447469"/>
                <w:placeholder>
                  <w:docPart w:val="F81F022A15BC422B8B125E661D0B494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853C74">
                  <w:rPr>
                    <w:color w:val="000000" w:themeColor="text1"/>
                  </w:rPr>
                  <w:t>Contact</w:t>
                </w:r>
              </w:sdtContent>
            </w:sdt>
          </w:p>
          <w:p w14:paraId="4BB9FBA7" w14:textId="3465E9A8" w:rsidR="00C1095A" w:rsidRPr="006E076D" w:rsidRDefault="006A067D" w:rsidP="00AC012E">
            <w:pPr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 xml:space="preserve">26 Crescent </w:t>
            </w:r>
            <w:proofErr w:type="spellStart"/>
            <w:r w:rsidRPr="006E076D">
              <w:rPr>
                <w:color w:val="000000" w:themeColor="text1"/>
              </w:rPr>
              <w:t>Woode</w:t>
            </w:r>
            <w:proofErr w:type="spellEnd"/>
            <w:r w:rsidRPr="006E076D">
              <w:rPr>
                <w:color w:val="000000" w:themeColor="text1"/>
              </w:rPr>
              <w:t xml:space="preserve"> Way</w:t>
            </w:r>
          </w:p>
          <w:p w14:paraId="38F817E6" w14:textId="3003F12B" w:rsidR="00C42F47" w:rsidRPr="006E076D" w:rsidRDefault="006A067D" w:rsidP="00AC012E">
            <w:pPr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Dallas, Ga 30157</w:t>
            </w:r>
          </w:p>
          <w:p w14:paraId="20B9B16B" w14:textId="485EC363" w:rsidR="00C42F47" w:rsidRPr="006E076D" w:rsidRDefault="006A067D" w:rsidP="00AC012E">
            <w:pPr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404 993 1269</w:t>
            </w:r>
          </w:p>
          <w:p w14:paraId="188C4C5A" w14:textId="77777777" w:rsidR="00605A5B" w:rsidRPr="006E076D" w:rsidRDefault="006A067D" w:rsidP="00AC012E">
            <w:pPr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paul.fatoki.itb@gmail.com</w:t>
            </w:r>
          </w:p>
          <w:p w14:paraId="0ED807B4" w14:textId="514DD025" w:rsidR="00414DCF" w:rsidRDefault="00414DCF" w:rsidP="00AC012E"/>
        </w:tc>
        <w:tc>
          <w:tcPr>
            <w:tcW w:w="7189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10AC2FDA" w14:textId="4B3B10A6" w:rsidR="00605A5B" w:rsidRPr="00853C74" w:rsidRDefault="00853C74" w:rsidP="00C42F47">
            <w:pPr>
              <w:pStyle w:val="Heading1"/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Professional Summary</w:t>
            </w:r>
          </w:p>
          <w:p w14:paraId="38B47F29" w14:textId="23131FB1" w:rsidR="005D0A02" w:rsidRPr="006E076D" w:rsidRDefault="00853C74" w:rsidP="005D0A02">
            <w:pPr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A process-oriented Data Analyst with over 7 years’ experience with in-depth knowledge of data base types; research methodologies; data capture, curation, manipulation, and visualization. Proficient in identifying efficiencies and problem area within data streams, while communicating needs for projects.</w:t>
            </w:r>
          </w:p>
        </w:tc>
      </w:tr>
      <w:tr w:rsidR="00456060" w14:paraId="1FB20BAC" w14:textId="77777777" w:rsidTr="00524324">
        <w:trPr>
          <w:trHeight w:val="1332"/>
        </w:trPr>
        <w:tc>
          <w:tcPr>
            <w:tcW w:w="3601" w:type="dxa"/>
            <w:vMerge w:val="restart"/>
            <w:tcBorders>
              <w:right w:val="single" w:sz="18" w:space="0" w:color="648276" w:themeColor="accent5"/>
            </w:tcBorders>
          </w:tcPr>
          <w:p w14:paraId="41E5ED7F" w14:textId="77777777" w:rsidR="00456060" w:rsidRPr="00414DCF" w:rsidRDefault="00456060" w:rsidP="00456060">
            <w:pPr>
              <w:pStyle w:val="Heading4"/>
            </w:pPr>
            <w:sdt>
              <w:sdtPr>
                <w:id w:val="1723097672"/>
                <w:placeholder>
                  <w:docPart w:val="E3A77A6FED734B9D8380CDED2582031D"/>
                </w:placeholder>
                <w:temporary/>
                <w:showingPlcHdr/>
                <w15:appearance w15:val="hidden"/>
                <w:text/>
              </w:sdtPr>
              <w:sdtContent>
                <w:r w:rsidRPr="00853C74">
                  <w:rPr>
                    <w:rFonts w:asciiTheme="majorHAnsi" w:eastAsiaTheme="minorHAnsi" w:hAnsiTheme="majorHAnsi" w:cstheme="minorBidi"/>
                    <w:b/>
                    <w:bCs/>
                    <w:iCs w:val="0"/>
                    <w:color w:val="000000" w:themeColor="text1"/>
                    <w:sz w:val="28"/>
                    <w:szCs w:val="28"/>
                  </w:rPr>
                  <w:t>Education</w:t>
                </w:r>
              </w:sdtContent>
            </w:sdt>
            <w:r w:rsidRPr="00414DCF">
              <w:t xml:space="preserve">      </w:t>
            </w:r>
          </w:p>
          <w:p w14:paraId="6C30E2E1" w14:textId="77777777" w:rsidR="00456060" w:rsidRPr="006E076D" w:rsidRDefault="00456060" w:rsidP="00456060">
            <w:pPr>
              <w:pStyle w:val="Heading4"/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Senior School Certificate, June 2000</w:t>
            </w:r>
          </w:p>
          <w:p w14:paraId="59FB9E69" w14:textId="2AF09FD8" w:rsidR="00456060" w:rsidRPr="006E076D" w:rsidRDefault="00456060" w:rsidP="00456060">
            <w:pPr>
              <w:pStyle w:val="Heading4"/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Enugu State University of Technology, Enugu, Nigeria</w:t>
            </w:r>
          </w:p>
          <w:p w14:paraId="24F8F64A" w14:textId="08FC5270" w:rsidR="00456060" w:rsidRPr="006E076D" w:rsidRDefault="00456060" w:rsidP="00456060">
            <w:pPr>
              <w:pStyle w:val="Heading4"/>
              <w:rPr>
                <w:color w:val="000000" w:themeColor="text1"/>
              </w:rPr>
            </w:pPr>
            <w:r w:rsidRPr="006E076D">
              <w:rPr>
                <w:color w:val="000000" w:themeColor="text1"/>
              </w:rPr>
              <w:t>Bachelor Of Engineering, Civil Engineering, November 2008</w:t>
            </w:r>
          </w:p>
          <w:p w14:paraId="7E0D4E0B" w14:textId="6DEFA65F" w:rsidR="00456060" w:rsidRPr="0099359E" w:rsidRDefault="00456060" w:rsidP="00456060">
            <w:pPr>
              <w:pStyle w:val="Heading4"/>
              <w:jc w:val="center"/>
            </w:pPr>
          </w:p>
          <w:p w14:paraId="5F78020B" w14:textId="77777777" w:rsidR="00456060" w:rsidRDefault="00456060" w:rsidP="00456060">
            <w:pPr>
              <w:pStyle w:val="Heading4"/>
              <w:jc w:val="center"/>
            </w:pPr>
          </w:p>
          <w:p w14:paraId="19F33830" w14:textId="77777777" w:rsidR="00456060" w:rsidRDefault="00456060" w:rsidP="00456060">
            <w:pPr>
              <w:pStyle w:val="Heading4"/>
              <w:jc w:val="center"/>
            </w:pPr>
          </w:p>
          <w:p w14:paraId="22BF5B43" w14:textId="5D98C6FE" w:rsidR="00456060" w:rsidRDefault="00456060" w:rsidP="00456060">
            <w:pPr>
              <w:pStyle w:val="Heading4"/>
            </w:pPr>
            <w:sdt>
              <w:sdtPr>
                <w:id w:val="-242716918"/>
                <w:placeholder>
                  <w:docPart w:val="7A97D68BFD58430DA13514DF820A49DC"/>
                </w:placeholder>
                <w:temporary/>
                <w:showingPlcHdr/>
                <w15:appearance w15:val="hidden"/>
                <w:text/>
              </w:sdtPr>
              <w:sdtContent>
                <w:r w:rsidRPr="00853C74">
                  <w:rPr>
                    <w:rFonts w:asciiTheme="majorHAnsi" w:eastAsiaTheme="minorHAnsi" w:hAnsiTheme="majorHAnsi" w:cstheme="minorBidi"/>
                    <w:b/>
                    <w:bCs/>
                    <w:iCs w:val="0"/>
                    <w:color w:val="000000" w:themeColor="text1"/>
                    <w:sz w:val="28"/>
                    <w:szCs w:val="28"/>
                  </w:rPr>
                  <w:t>Key Skills</w:t>
                </w:r>
              </w:sdtContent>
            </w:sdt>
          </w:p>
          <w:p w14:paraId="221CDA4E" w14:textId="03DB9C52" w:rsidR="00456060" w:rsidRDefault="00456060" w:rsidP="00456060">
            <w:pPr>
              <w:pStyle w:val="Heading4"/>
            </w:pPr>
          </w:p>
          <w:p w14:paraId="47EFA852" w14:textId="74DBD7C0" w:rsidR="00456060" w:rsidRPr="00853C74" w:rsidRDefault="00456060" w:rsidP="00456060">
            <w:pPr>
              <w:pStyle w:val="Heading4"/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Microsoft Excel, Dashboard</w:t>
            </w:r>
          </w:p>
          <w:p w14:paraId="50191E4A" w14:textId="375666BA" w:rsidR="00456060" w:rsidRPr="00853C74" w:rsidRDefault="00456060" w:rsidP="00456060">
            <w:pPr>
              <w:pStyle w:val="Heading4"/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Tableau, MATLAB, Data Modeling, Splunk, Sisense, Google Analytics, SAP BusinessObjects, Pivot Table</w:t>
            </w:r>
          </w:p>
          <w:p w14:paraId="6EABE82D" w14:textId="41D3D4A4" w:rsidR="00456060" w:rsidRPr="00853C74" w:rsidRDefault="00456060" w:rsidP="00456060">
            <w:pPr>
              <w:pStyle w:val="Heading4"/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Power BI, Snowflakes, SQL Queries, RapidMiner, KNIME, KPIs,</w:t>
            </w:r>
          </w:p>
          <w:p w14:paraId="53F70ABF" w14:textId="0E935FD9" w:rsidR="00456060" w:rsidRPr="00853C74" w:rsidRDefault="00456060" w:rsidP="00456060">
            <w:pPr>
              <w:pStyle w:val="Heading4"/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VLOOKUP, Mode, Metabase,</w:t>
            </w:r>
          </w:p>
          <w:p w14:paraId="476419BA" w14:textId="4806B5BB" w:rsidR="00456060" w:rsidRPr="007C14FA" w:rsidRDefault="00456060" w:rsidP="00456060">
            <w:pPr>
              <w:pStyle w:val="Heading4"/>
            </w:pPr>
            <w:r w:rsidRPr="00853C74">
              <w:rPr>
                <w:color w:val="000000" w:themeColor="text1"/>
              </w:rPr>
              <w:t>VBA Macro, Power Query</w:t>
            </w:r>
            <w:r>
              <w:rPr>
                <w:color w:val="000000" w:themeColor="text1"/>
              </w:rPr>
              <w:t>/M Code, Power Automate, Python, PowerApps AWS Cloud, Qlik View, Qlik ,SAS,Sense,Spotfire,Business Objects, Data Report Development</w:t>
            </w: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573ECFAD" w14:textId="146B23E1" w:rsidR="00456060" w:rsidRPr="005D0A02" w:rsidRDefault="00456060" w:rsidP="00456060">
            <w:pPr>
              <w:pStyle w:val="Heading4"/>
            </w:pPr>
            <w:r w:rsidRPr="00853C74">
              <w:rPr>
                <w:b/>
                <w:bCs/>
                <w:color w:val="000000" w:themeColor="text1"/>
              </w:rPr>
              <w:t>Responsibilities</w:t>
            </w:r>
            <w:r w:rsidRPr="00853C74">
              <w:rPr>
                <w:color w:val="000000" w:themeColor="text1"/>
              </w:rPr>
              <w:t xml:space="preserve">: Data Management, Visualization, organization, Data Research, Statistical Analysis; Location, exploration and analyzing data. Market Research &amp; Logistics, Tableau Dashboard preparation of findings and recommendation. Validation and queries using analytic tools for proper collation and processing of data. </w:t>
            </w:r>
          </w:p>
        </w:tc>
      </w:tr>
      <w:tr w:rsidR="00456060" w14:paraId="60E0DFF1" w14:textId="77777777" w:rsidTr="00AC012E">
        <w:trPr>
          <w:trHeight w:val="907"/>
        </w:trPr>
        <w:tc>
          <w:tcPr>
            <w:tcW w:w="3601" w:type="dxa"/>
            <w:vMerge/>
            <w:tcBorders>
              <w:top w:val="single" w:sz="4" w:space="0" w:color="auto"/>
              <w:right w:val="single" w:sz="18" w:space="0" w:color="648276" w:themeColor="accent5"/>
            </w:tcBorders>
          </w:tcPr>
          <w:p w14:paraId="0C768793" w14:textId="77777777" w:rsidR="00456060" w:rsidRDefault="00456060" w:rsidP="00456060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3A3BCDD2" w14:textId="74E8480F" w:rsidR="00456060" w:rsidRPr="00A317C6" w:rsidRDefault="00456060" w:rsidP="00456060">
            <w:pPr>
              <w:pStyle w:val="Heading2"/>
              <w:rPr>
                <w:b/>
                <w:bCs/>
                <w:color w:val="000000" w:themeColor="text1"/>
              </w:rPr>
            </w:pPr>
            <w:r w:rsidRPr="00A317C6">
              <w:rPr>
                <w:b/>
                <w:bCs/>
                <w:color w:val="000000" w:themeColor="text1"/>
              </w:rPr>
              <w:t>January 2017 – June 2020</w:t>
            </w:r>
          </w:p>
          <w:p w14:paraId="6720AEC9" w14:textId="77777777" w:rsidR="00456060" w:rsidRDefault="00456060" w:rsidP="00456060">
            <w:r w:rsidRPr="00853C74">
              <w:rPr>
                <w:color w:val="000000" w:themeColor="text1"/>
              </w:rPr>
              <w:t>Data Analyst • Crystal Rendezvous Inc Norcross Ga</w:t>
            </w:r>
            <w:r>
              <w:t xml:space="preserve"> </w:t>
            </w:r>
          </w:p>
          <w:p w14:paraId="587233F2" w14:textId="5200C05F" w:rsidR="00456060" w:rsidRDefault="00456060" w:rsidP="00456060">
            <w:pPr>
              <w:rPr>
                <w:color w:val="000000" w:themeColor="text1"/>
              </w:rPr>
            </w:pPr>
            <w:r w:rsidRPr="00861B0B">
              <w:rPr>
                <w:color w:val="000000" w:themeColor="text1"/>
              </w:rPr>
              <w:t>Responsibilities</w:t>
            </w:r>
            <w:r>
              <w:rPr>
                <w:color w:val="000000" w:themeColor="text1"/>
              </w:rPr>
              <w:t>:</w:t>
            </w:r>
            <w:r w:rsidRPr="00853C74">
              <w:rPr>
                <w:rFonts w:eastAsiaTheme="majorEastAsia" w:cstheme="majorBidi"/>
                <w:iCs/>
                <w:color w:val="000000" w:themeColor="text1"/>
              </w:rPr>
              <w:t xml:space="preserve"> </w:t>
            </w:r>
            <w:r w:rsidRPr="00853C74">
              <w:rPr>
                <w:rFonts w:eastAsiaTheme="majorEastAsia" w:cstheme="majorBidi"/>
                <w:iCs/>
                <w:color w:val="000000" w:themeColor="text1"/>
              </w:rPr>
              <w:t xml:space="preserve"> Location, exploration and analyzing data. Market Research &amp; Logistics, Tableau Dashboard preparation of findings and recommendation.</w:t>
            </w:r>
          </w:p>
          <w:p w14:paraId="2353CCB4" w14:textId="08EF1E83" w:rsidR="00456060" w:rsidRPr="00853C74" w:rsidRDefault="00456060" w:rsidP="00456060">
            <w:pPr>
              <w:rPr>
                <w:color w:val="000000" w:themeColor="text1"/>
              </w:rPr>
            </w:pPr>
          </w:p>
        </w:tc>
      </w:tr>
      <w:tr w:rsidR="00456060" w14:paraId="7CECBB96" w14:textId="77777777" w:rsidTr="00AC012E">
        <w:trPr>
          <w:trHeight w:val="900"/>
        </w:trPr>
        <w:tc>
          <w:tcPr>
            <w:tcW w:w="3601" w:type="dxa"/>
            <w:vMerge/>
            <w:tcBorders>
              <w:top w:val="single" w:sz="4" w:space="0" w:color="auto"/>
              <w:right w:val="single" w:sz="18" w:space="0" w:color="648276" w:themeColor="accent5"/>
            </w:tcBorders>
          </w:tcPr>
          <w:p w14:paraId="2DFC167D" w14:textId="77777777" w:rsidR="00456060" w:rsidRDefault="00456060" w:rsidP="00456060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3AF78F81" w14:textId="6B8FFC8A" w:rsidR="00456060" w:rsidRPr="00A317C6" w:rsidRDefault="00456060" w:rsidP="00456060">
            <w:pPr>
              <w:pStyle w:val="Heading2"/>
              <w:rPr>
                <w:b/>
                <w:bCs/>
                <w:color w:val="000000" w:themeColor="text1"/>
              </w:rPr>
            </w:pPr>
            <w:r w:rsidRPr="00A317C6">
              <w:rPr>
                <w:b/>
                <w:bCs/>
                <w:color w:val="000000" w:themeColor="text1"/>
              </w:rPr>
              <w:t>August 2015 – January 2017</w:t>
            </w:r>
          </w:p>
          <w:p w14:paraId="058EA373" w14:textId="77777777" w:rsidR="00456060" w:rsidRDefault="00456060" w:rsidP="00456060">
            <w:pPr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 xml:space="preserve">Data Analyst • </w:t>
            </w:r>
            <w:proofErr w:type="spellStart"/>
            <w:r w:rsidRPr="00853C74">
              <w:rPr>
                <w:color w:val="000000" w:themeColor="text1"/>
              </w:rPr>
              <w:t>Omo</w:t>
            </w:r>
            <w:proofErr w:type="spellEnd"/>
            <w:r w:rsidRPr="00853C74">
              <w:rPr>
                <w:color w:val="000000" w:themeColor="text1"/>
              </w:rPr>
              <w:t xml:space="preserve"> Dada Productions LLC, Doraville Ga</w:t>
            </w:r>
          </w:p>
          <w:p w14:paraId="46491663" w14:textId="53664607" w:rsidR="00456060" w:rsidRPr="00853C74" w:rsidRDefault="00456060" w:rsidP="00456060">
            <w:pPr>
              <w:rPr>
                <w:color w:val="000000" w:themeColor="text1"/>
              </w:rPr>
            </w:pPr>
            <w:r w:rsidRPr="00861B0B">
              <w:rPr>
                <w:color w:val="000000" w:themeColor="text1"/>
              </w:rPr>
              <w:t>Responsibilities: Data Management, Visualization, organization, Data Research, Statistical Analysis</w:t>
            </w:r>
          </w:p>
        </w:tc>
      </w:tr>
      <w:tr w:rsidR="00456060" w14:paraId="763EF5AC" w14:textId="77777777" w:rsidTr="00AC012E">
        <w:trPr>
          <w:trHeight w:val="1762"/>
        </w:trPr>
        <w:tc>
          <w:tcPr>
            <w:tcW w:w="3601" w:type="dxa"/>
            <w:vMerge/>
            <w:tcBorders>
              <w:top w:val="single" w:sz="4" w:space="0" w:color="auto"/>
              <w:right w:val="single" w:sz="18" w:space="0" w:color="648276" w:themeColor="accent5"/>
            </w:tcBorders>
          </w:tcPr>
          <w:p w14:paraId="20E571B7" w14:textId="77777777" w:rsidR="00456060" w:rsidRDefault="00456060" w:rsidP="00456060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1D4835A6" w14:textId="61311FD0" w:rsidR="00456060" w:rsidRPr="00D5745B" w:rsidRDefault="00D5745B" w:rsidP="00456060">
            <w:pPr>
              <w:rPr>
                <w:rFonts w:eastAsiaTheme="majorEastAsia" w:cstheme="majorBidi"/>
                <w:b/>
                <w:bCs/>
                <w:iCs/>
                <w:color w:val="000000" w:themeColor="text1"/>
              </w:rPr>
            </w:pPr>
            <w:r w:rsidRPr="00D5745B">
              <w:rPr>
                <w:rFonts w:eastAsiaTheme="majorEastAsia" w:cstheme="majorBidi"/>
                <w:b/>
                <w:bCs/>
                <w:iCs/>
                <w:color w:val="000000" w:themeColor="text1"/>
              </w:rPr>
              <w:t>Personal Skills</w:t>
            </w:r>
            <w:r w:rsidR="008A6A43">
              <w:rPr>
                <w:rFonts w:eastAsiaTheme="majorEastAsia" w:cstheme="majorBidi"/>
                <w:b/>
                <w:bCs/>
                <w:iCs/>
                <w:color w:val="000000" w:themeColor="text1"/>
              </w:rPr>
              <w:t xml:space="preserve">: Ability to communicate effectively, Team </w:t>
            </w:r>
            <w:r w:rsidR="00570DB9">
              <w:rPr>
                <w:rFonts w:eastAsiaTheme="majorEastAsia" w:cstheme="majorBidi"/>
                <w:b/>
                <w:bCs/>
                <w:iCs/>
                <w:color w:val="000000" w:themeColor="text1"/>
              </w:rPr>
              <w:t>Player, Goal Oriented</w:t>
            </w:r>
            <w:r w:rsidR="00AB7C2A">
              <w:rPr>
                <w:rFonts w:eastAsiaTheme="majorEastAsia" w:cstheme="majorBidi"/>
                <w:b/>
                <w:bCs/>
                <w:iCs/>
                <w:color w:val="000000" w:themeColor="text1"/>
              </w:rPr>
              <w:t xml:space="preserve">, </w:t>
            </w:r>
          </w:p>
        </w:tc>
      </w:tr>
      <w:tr w:rsidR="00456060" w14:paraId="7A543ADB" w14:textId="77777777" w:rsidTr="005E2090">
        <w:trPr>
          <w:trHeight w:val="1339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05F09589" w14:textId="77777777" w:rsidR="00456060" w:rsidRPr="00853C74" w:rsidRDefault="00456060" w:rsidP="00456060">
            <w:pPr>
              <w:rPr>
                <w:rFonts w:asciiTheme="majorHAnsi" w:hAnsiTheme="majorHAnsi" w:cs="Times New Roman (Body CS)"/>
                <w:b/>
                <w:color w:val="000000" w:themeColor="text1"/>
                <w:sz w:val="28"/>
              </w:rPr>
            </w:pPr>
            <w:r w:rsidRPr="00853C74">
              <w:rPr>
                <w:rFonts w:asciiTheme="majorHAnsi" w:hAnsiTheme="majorHAnsi" w:cs="Times New Roman (Body CS)"/>
                <w:b/>
                <w:color w:val="000000" w:themeColor="text1"/>
                <w:sz w:val="28"/>
              </w:rPr>
              <w:t>Certifications</w:t>
            </w:r>
          </w:p>
          <w:p w14:paraId="4DC1EAE1" w14:textId="21DD0B35" w:rsidR="00456060" w:rsidRPr="00853C74" w:rsidRDefault="00456060" w:rsidP="00456060">
            <w:pPr>
              <w:rPr>
                <w:color w:val="000000" w:themeColor="text1"/>
              </w:rPr>
            </w:pPr>
            <w:r w:rsidRPr="00853C74">
              <w:rPr>
                <w:color w:val="000000" w:themeColor="text1"/>
              </w:rPr>
              <w:t>Virtuolytics Inc, Atlanta Ga. May 2015 – June 2015</w:t>
            </w:r>
          </w:p>
          <w:p w14:paraId="6863B58D" w14:textId="3F9838A5" w:rsidR="00456060" w:rsidRDefault="00456060" w:rsidP="00456060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5438DBFB" w14:textId="77777777" w:rsidR="00456060" w:rsidRDefault="00456060" w:rsidP="00456060">
            <w:pPr>
              <w:pStyle w:val="Heading1"/>
            </w:pPr>
            <w:sdt>
              <w:sdtPr>
                <w:id w:val="61914896"/>
                <w:placeholder>
                  <w:docPart w:val="27B972E8C83940A58F1641A6FBE9DA23"/>
                </w:placeholder>
                <w:temporary/>
                <w:showingPlcHdr/>
                <w15:appearance w15:val="hidden"/>
                <w:text/>
              </w:sdtPr>
              <w:sdtContent>
                <w:r w:rsidRPr="00853C74">
                  <w:rPr>
                    <w:color w:val="000000" w:themeColor="text1"/>
                  </w:rPr>
                  <w:t>Communication</w:t>
                </w:r>
              </w:sdtContent>
            </w:sdt>
          </w:p>
          <w:p w14:paraId="245C0C65" w14:textId="77777777" w:rsidR="00456060" w:rsidRPr="005D36AC" w:rsidRDefault="00456060" w:rsidP="00456060">
            <w:pPr>
              <w:rPr>
                <w:w w:val="105"/>
              </w:rPr>
            </w:pPr>
            <w:sdt>
              <w:sdtPr>
                <w:id w:val="-464979480"/>
                <w:placeholder>
                  <w:docPart w:val="71494A4CFB384EB8A4E8A03FDD0CCB94"/>
                </w:placeholder>
                <w:temporary/>
                <w:showingPlcHdr/>
                <w15:appearance w15:val="hidden"/>
              </w:sdtPr>
              <w:sdtContent>
                <w:r w:rsidRPr="00853C74">
                  <w:rPr>
                    <w:color w:val="000000" w:themeColor="text1"/>
                  </w:rPr>
                  <w:t>Implemented new procedures and technologies that improved efficiency and streamlined operations.</w:t>
                </w:r>
              </w:sdtContent>
            </w:sdt>
          </w:p>
        </w:tc>
      </w:tr>
      <w:tr w:rsidR="00456060" w14:paraId="1F8EFB64" w14:textId="77777777" w:rsidTr="005E2090">
        <w:trPr>
          <w:trHeight w:val="1366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6A76DF93" w14:textId="77777777" w:rsidR="00456060" w:rsidRPr="000F1974" w:rsidRDefault="00456060" w:rsidP="00456060">
            <w:pPr>
              <w:rPr>
                <w:b/>
                <w:bCs/>
              </w:rPr>
            </w:pPr>
            <w:r w:rsidRPr="000F1974">
              <w:rPr>
                <w:rFonts w:asciiTheme="majorHAnsi" w:hAnsiTheme="majorHAnsi" w:cs="Times New Roman (Body CS)"/>
                <w:b/>
                <w:color w:val="000000" w:themeColor="text1"/>
                <w:sz w:val="28"/>
              </w:rPr>
              <w:lastRenderedPageBreak/>
              <w:t>References</w:t>
            </w:r>
          </w:p>
          <w:p w14:paraId="0C62DE4B" w14:textId="6D6BE909" w:rsidR="00456060" w:rsidRDefault="00456060" w:rsidP="00456060">
            <w:r>
              <w:t>Available upon request.</w:t>
            </w: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47F6AB1A" w14:textId="77777777" w:rsidR="00456060" w:rsidRPr="00853C74" w:rsidRDefault="00456060" w:rsidP="00456060">
            <w:pPr>
              <w:pStyle w:val="Heading1"/>
              <w:rPr>
                <w:color w:val="000000" w:themeColor="text1"/>
              </w:rPr>
            </w:pPr>
            <w:sdt>
              <w:sdtPr>
                <w:id w:val="727186010"/>
                <w:placeholder>
                  <w:docPart w:val="2C0BC5BFE181471C973C7681DB5C4F99"/>
                </w:placeholder>
                <w:temporary/>
                <w:showingPlcHdr/>
                <w15:appearance w15:val="hidden"/>
                <w:text/>
              </w:sdtPr>
              <w:sdtContent>
                <w:r w:rsidRPr="00853C74">
                  <w:rPr>
                    <w:color w:val="000000" w:themeColor="text1"/>
                  </w:rPr>
                  <w:t>Leadership</w:t>
                </w:r>
              </w:sdtContent>
            </w:sdt>
          </w:p>
          <w:p w14:paraId="5D0EE5B3" w14:textId="77777777" w:rsidR="00456060" w:rsidRPr="00853C74" w:rsidRDefault="00456060" w:rsidP="00456060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  <w:w w:val="105"/>
                </w:rPr>
                <w:id w:val="-23247699"/>
                <w:placeholder>
                  <w:docPart w:val="63A89CE0B37A40BE900DA2BB33110508"/>
                </w:placeholder>
                <w:temporary/>
                <w:showingPlcHdr/>
                <w15:appearance w15:val="hidden"/>
              </w:sdtPr>
              <w:sdtContent>
                <w:r w:rsidRPr="00853C74">
                  <w:rPr>
                    <w:color w:val="000000" w:themeColor="text1"/>
                    <w:w w:val="105"/>
                  </w:rPr>
                  <w:t>Successfully led a team to exceed sales goals while maintaining excellent customer satisfaction scores.</w:t>
                </w:r>
              </w:sdtContent>
            </w:sdt>
          </w:p>
        </w:tc>
      </w:tr>
      <w:tr w:rsidR="00456060" w14:paraId="0D873A54" w14:textId="77777777" w:rsidTr="00E8639E">
        <w:trPr>
          <w:trHeight w:val="149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4B4EEC5E" w14:textId="77777777" w:rsidR="00456060" w:rsidRDefault="00456060" w:rsidP="00456060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</w:tcBorders>
          </w:tcPr>
          <w:p w14:paraId="2DCE9F1A" w14:textId="4786505F" w:rsidR="00456060" w:rsidRDefault="00456060" w:rsidP="00456060">
            <w:pPr>
              <w:pStyle w:val="Heading1"/>
            </w:pPr>
          </w:p>
          <w:p w14:paraId="6ABA70D3" w14:textId="05E35676" w:rsidR="00456060" w:rsidRPr="000E1D44" w:rsidRDefault="00456060" w:rsidP="00456060"/>
        </w:tc>
      </w:tr>
    </w:tbl>
    <w:p w14:paraId="17D55CAB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8617C" w14:textId="77777777" w:rsidR="00BF02C9" w:rsidRDefault="00BF02C9" w:rsidP="00F316AD">
      <w:r>
        <w:separator/>
      </w:r>
    </w:p>
  </w:endnote>
  <w:endnote w:type="continuationSeparator" w:id="0">
    <w:p w14:paraId="05FF8839" w14:textId="77777777" w:rsidR="00BF02C9" w:rsidRDefault="00BF02C9" w:rsidP="00F316AD">
      <w:r>
        <w:continuationSeparator/>
      </w:r>
    </w:p>
  </w:endnote>
  <w:endnote w:type="continuationNotice" w:id="1">
    <w:p w14:paraId="70732EF0" w14:textId="77777777" w:rsidR="00BF02C9" w:rsidRDefault="00BF02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DAAA8" w14:textId="77777777" w:rsidR="00BF02C9" w:rsidRDefault="00BF02C9" w:rsidP="00F316AD">
      <w:r>
        <w:separator/>
      </w:r>
    </w:p>
  </w:footnote>
  <w:footnote w:type="continuationSeparator" w:id="0">
    <w:p w14:paraId="3529D52C" w14:textId="77777777" w:rsidR="00BF02C9" w:rsidRDefault="00BF02C9" w:rsidP="00F316AD">
      <w:r>
        <w:continuationSeparator/>
      </w:r>
    </w:p>
  </w:footnote>
  <w:footnote w:type="continuationNotice" w:id="1">
    <w:p w14:paraId="5D52AEE3" w14:textId="77777777" w:rsidR="00BF02C9" w:rsidRDefault="00BF02C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67D"/>
    <w:rsid w:val="0001399F"/>
    <w:rsid w:val="00095D41"/>
    <w:rsid w:val="000E1D44"/>
    <w:rsid w:val="000F1974"/>
    <w:rsid w:val="00121D94"/>
    <w:rsid w:val="00153D40"/>
    <w:rsid w:val="001A375F"/>
    <w:rsid w:val="001C173E"/>
    <w:rsid w:val="001D6B5E"/>
    <w:rsid w:val="001F1F0D"/>
    <w:rsid w:val="0020696E"/>
    <w:rsid w:val="0022468B"/>
    <w:rsid w:val="002356A2"/>
    <w:rsid w:val="0024775A"/>
    <w:rsid w:val="00263514"/>
    <w:rsid w:val="002A5E1B"/>
    <w:rsid w:val="002D12DA"/>
    <w:rsid w:val="003019B2"/>
    <w:rsid w:val="0033344B"/>
    <w:rsid w:val="0034688D"/>
    <w:rsid w:val="003D1BEC"/>
    <w:rsid w:val="0040233B"/>
    <w:rsid w:val="00414DCF"/>
    <w:rsid w:val="00456060"/>
    <w:rsid w:val="00477427"/>
    <w:rsid w:val="00507E93"/>
    <w:rsid w:val="00511A6E"/>
    <w:rsid w:val="00515C3C"/>
    <w:rsid w:val="0055685C"/>
    <w:rsid w:val="00561477"/>
    <w:rsid w:val="00566415"/>
    <w:rsid w:val="00570DB9"/>
    <w:rsid w:val="0057534A"/>
    <w:rsid w:val="005D0A02"/>
    <w:rsid w:val="005D36AC"/>
    <w:rsid w:val="005D5B2F"/>
    <w:rsid w:val="005E2090"/>
    <w:rsid w:val="00605A5B"/>
    <w:rsid w:val="006A067D"/>
    <w:rsid w:val="006C60E6"/>
    <w:rsid w:val="006D2DE6"/>
    <w:rsid w:val="006E076D"/>
    <w:rsid w:val="006E70D3"/>
    <w:rsid w:val="007B0F94"/>
    <w:rsid w:val="007C14FA"/>
    <w:rsid w:val="007C75FB"/>
    <w:rsid w:val="007D7902"/>
    <w:rsid w:val="00815943"/>
    <w:rsid w:val="00843C42"/>
    <w:rsid w:val="00853C74"/>
    <w:rsid w:val="00860DB6"/>
    <w:rsid w:val="00861B0B"/>
    <w:rsid w:val="0088104A"/>
    <w:rsid w:val="00896FA4"/>
    <w:rsid w:val="008A6A43"/>
    <w:rsid w:val="008B507E"/>
    <w:rsid w:val="008F2BEA"/>
    <w:rsid w:val="0098098B"/>
    <w:rsid w:val="00993257"/>
    <w:rsid w:val="0099359E"/>
    <w:rsid w:val="009941DA"/>
    <w:rsid w:val="009D5349"/>
    <w:rsid w:val="00A033BB"/>
    <w:rsid w:val="00A06E97"/>
    <w:rsid w:val="00A30F44"/>
    <w:rsid w:val="00A317C6"/>
    <w:rsid w:val="00A77921"/>
    <w:rsid w:val="00A85652"/>
    <w:rsid w:val="00AB2CDC"/>
    <w:rsid w:val="00AB7C2A"/>
    <w:rsid w:val="00AC012E"/>
    <w:rsid w:val="00AD6C78"/>
    <w:rsid w:val="00AE5E4E"/>
    <w:rsid w:val="00B111F4"/>
    <w:rsid w:val="00B16809"/>
    <w:rsid w:val="00B2124F"/>
    <w:rsid w:val="00B575FB"/>
    <w:rsid w:val="00B6190E"/>
    <w:rsid w:val="00BA6B80"/>
    <w:rsid w:val="00BD4217"/>
    <w:rsid w:val="00BF02C9"/>
    <w:rsid w:val="00C1095A"/>
    <w:rsid w:val="00C33F4B"/>
    <w:rsid w:val="00C42F47"/>
    <w:rsid w:val="00C45E73"/>
    <w:rsid w:val="00C55D85"/>
    <w:rsid w:val="00C81523"/>
    <w:rsid w:val="00CA2273"/>
    <w:rsid w:val="00CD50FD"/>
    <w:rsid w:val="00D41356"/>
    <w:rsid w:val="00D41856"/>
    <w:rsid w:val="00D47124"/>
    <w:rsid w:val="00D5745B"/>
    <w:rsid w:val="00D93B73"/>
    <w:rsid w:val="00DA0D2A"/>
    <w:rsid w:val="00DD5D7B"/>
    <w:rsid w:val="00DE77AE"/>
    <w:rsid w:val="00E3215C"/>
    <w:rsid w:val="00E8639E"/>
    <w:rsid w:val="00E936D8"/>
    <w:rsid w:val="00ED4F66"/>
    <w:rsid w:val="00EE2E8C"/>
    <w:rsid w:val="00F149E7"/>
    <w:rsid w:val="00F2368E"/>
    <w:rsid w:val="00F316AD"/>
    <w:rsid w:val="00F4501B"/>
    <w:rsid w:val="00FA3CE0"/>
    <w:rsid w:val="00FB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CC4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  <w:style w:type="character" w:styleId="Hyperlink">
    <w:name w:val="Hyperlink"/>
    <w:basedOn w:val="DefaultParagraphFont"/>
    <w:uiPriority w:val="99"/>
    <w:semiHidden/>
    <w:rsid w:val="00414DCF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4044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81F022A15BC422B8B125E661D0B4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F0BC6-0511-4B25-A546-B97B976CBF0E}"/>
      </w:docPartPr>
      <w:docPartBody>
        <w:p w:rsidR="000D046B" w:rsidRDefault="000D046B">
          <w:pPr>
            <w:pStyle w:val="F81F022A15BC422B8B125E661D0B494B"/>
          </w:pPr>
          <w:r w:rsidRPr="00605A5B">
            <w:t>Contact</w:t>
          </w:r>
        </w:p>
      </w:docPartBody>
    </w:docPart>
    <w:docPart>
      <w:docPartPr>
        <w:name w:val="E3A77A6FED734B9D8380CDED25820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F24A1-33A0-4D2C-B420-53AD1147E445}"/>
      </w:docPartPr>
      <w:docPartBody>
        <w:p w:rsidR="00000000" w:rsidRDefault="003132AD" w:rsidP="003132AD">
          <w:pPr>
            <w:pStyle w:val="E3A77A6FED734B9D8380CDED2582031D"/>
          </w:pPr>
          <w:r>
            <w:t>Education</w:t>
          </w:r>
        </w:p>
      </w:docPartBody>
    </w:docPart>
    <w:docPart>
      <w:docPartPr>
        <w:name w:val="7A97D68BFD58430DA13514DF820A4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C550E-F721-4F28-B8EB-A893FAD64E62}"/>
      </w:docPartPr>
      <w:docPartBody>
        <w:p w:rsidR="00000000" w:rsidRDefault="003132AD" w:rsidP="003132AD">
          <w:pPr>
            <w:pStyle w:val="7A97D68BFD58430DA13514DF820A49DC"/>
          </w:pPr>
          <w:r w:rsidRPr="000E1D44">
            <w:t>Key Skills</w:t>
          </w:r>
        </w:p>
      </w:docPartBody>
    </w:docPart>
    <w:docPart>
      <w:docPartPr>
        <w:name w:val="27B972E8C83940A58F1641A6FBE9D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98B4F-7FA0-4929-B031-FC42F6088943}"/>
      </w:docPartPr>
      <w:docPartBody>
        <w:p w:rsidR="00000000" w:rsidRDefault="003132AD" w:rsidP="003132AD">
          <w:pPr>
            <w:pStyle w:val="27B972E8C83940A58F1641A6FBE9DA23"/>
          </w:pPr>
          <w:r w:rsidRPr="005D36AC">
            <w:t>Communication</w:t>
          </w:r>
        </w:p>
      </w:docPartBody>
    </w:docPart>
    <w:docPart>
      <w:docPartPr>
        <w:name w:val="71494A4CFB384EB8A4E8A03FDD0CC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3C4C3-D589-481D-A8AB-425E494C18AB}"/>
      </w:docPartPr>
      <w:docPartBody>
        <w:p w:rsidR="00000000" w:rsidRDefault="003132AD" w:rsidP="003132AD">
          <w:pPr>
            <w:pStyle w:val="71494A4CFB384EB8A4E8A03FDD0CCB94"/>
          </w:pPr>
          <w:r w:rsidRPr="005D36AC">
            <w:t>Implemented new procedures and technologies that improved efficiency and streamlined operations.</w:t>
          </w:r>
        </w:p>
      </w:docPartBody>
    </w:docPart>
    <w:docPart>
      <w:docPartPr>
        <w:name w:val="2C0BC5BFE181471C973C7681DB5C4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BEBD6-841F-4889-9F54-0B13750C811D}"/>
      </w:docPartPr>
      <w:docPartBody>
        <w:p w:rsidR="00000000" w:rsidRDefault="003132AD" w:rsidP="003132AD">
          <w:pPr>
            <w:pStyle w:val="2C0BC5BFE181471C973C7681DB5C4F99"/>
          </w:pPr>
          <w:r w:rsidRPr="005D36AC">
            <w:t>Leadership</w:t>
          </w:r>
        </w:p>
      </w:docPartBody>
    </w:docPart>
    <w:docPart>
      <w:docPartPr>
        <w:name w:val="63A89CE0B37A40BE900DA2BB33110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D0D97-9092-4FCD-91BA-49EE20C61EEC}"/>
      </w:docPartPr>
      <w:docPartBody>
        <w:p w:rsidR="00000000" w:rsidRDefault="003132AD" w:rsidP="003132AD">
          <w:pPr>
            <w:pStyle w:val="63A89CE0B37A40BE900DA2BB33110508"/>
          </w:pPr>
          <w:r>
            <w:rPr>
              <w:w w:val="105"/>
            </w:rPr>
            <w:t>S</w:t>
          </w:r>
          <w:r w:rsidRPr="00F2368E">
            <w:rPr>
              <w:w w:val="105"/>
            </w:rPr>
            <w:t>uccessfully led a team to exceed sales goals while maintaining excellent customer satisfaction scores</w:t>
          </w:r>
          <w:r>
            <w:rPr>
              <w:w w:val="105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6B"/>
    <w:rsid w:val="000D046B"/>
    <w:rsid w:val="003132AD"/>
    <w:rsid w:val="00B84799"/>
    <w:rsid w:val="00DC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F81F022A15BC422B8B125E661D0B494B">
    <w:name w:val="F81F022A15BC422B8B125E661D0B494B"/>
  </w:style>
  <w:style w:type="paragraph" w:customStyle="1" w:styleId="A11DC078582B41049CB385DDED4D7B67">
    <w:name w:val="A11DC078582B41049CB385DDED4D7B67"/>
  </w:style>
  <w:style w:type="paragraph" w:customStyle="1" w:styleId="80B97A28901A4196B5A384DE0F8558B7">
    <w:name w:val="80B97A28901A4196B5A384DE0F8558B7"/>
  </w:style>
  <w:style w:type="paragraph" w:customStyle="1" w:styleId="5081ACAC1930423386DE79EC24B66DA3">
    <w:name w:val="5081ACAC1930423386DE79EC24B66DA3"/>
  </w:style>
  <w:style w:type="paragraph" w:customStyle="1" w:styleId="CEFACF1B856645FDBBADC5CC78A67FE2">
    <w:name w:val="CEFACF1B856645FDBBADC5CC78A67FE2"/>
  </w:style>
  <w:style w:type="paragraph" w:customStyle="1" w:styleId="E77F8D6870E74820A80E7B4C13BA337D">
    <w:name w:val="E77F8D6870E74820A80E7B4C13BA337D"/>
  </w:style>
  <w:style w:type="paragraph" w:customStyle="1" w:styleId="4CC6774908C049E2B5C73DD6B7031631">
    <w:name w:val="4CC6774908C049E2B5C73DD6B7031631"/>
  </w:style>
  <w:style w:type="paragraph" w:customStyle="1" w:styleId="E3A77A6FED734B9D8380CDED2582031D">
    <w:name w:val="E3A77A6FED734B9D8380CDED2582031D"/>
    <w:rsid w:val="003132AD"/>
  </w:style>
  <w:style w:type="paragraph" w:customStyle="1" w:styleId="7A97D68BFD58430DA13514DF820A49DC">
    <w:name w:val="7A97D68BFD58430DA13514DF820A49DC"/>
    <w:rsid w:val="003132AD"/>
  </w:style>
  <w:style w:type="paragraph" w:customStyle="1" w:styleId="E31A5EA76F244DF187CF213F5F35849C">
    <w:name w:val="E31A5EA76F244DF187CF213F5F35849C"/>
    <w:rsid w:val="000D046B"/>
  </w:style>
  <w:style w:type="paragraph" w:customStyle="1" w:styleId="27B972E8C83940A58F1641A6FBE9DA23">
    <w:name w:val="27B972E8C83940A58F1641A6FBE9DA23"/>
    <w:rsid w:val="003132AD"/>
  </w:style>
  <w:style w:type="paragraph" w:customStyle="1" w:styleId="71494A4CFB384EB8A4E8A03FDD0CCB94">
    <w:name w:val="71494A4CFB384EB8A4E8A03FDD0CCB94"/>
    <w:rsid w:val="003132AD"/>
  </w:style>
  <w:style w:type="paragraph" w:customStyle="1" w:styleId="2C0BC5BFE181471C973C7681DB5C4F99">
    <w:name w:val="2C0BC5BFE181471C973C7681DB5C4F99"/>
    <w:rsid w:val="003132AD"/>
  </w:style>
  <w:style w:type="paragraph" w:customStyle="1" w:styleId="63A89CE0B37A40BE900DA2BB33110508">
    <w:name w:val="63A89CE0B37A40BE900DA2BB33110508"/>
    <w:rsid w:val="003132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2023-05-23T16:29:00Z</dcterms:created>
  <dcterms:modified xsi:type="dcterms:W3CDTF">2023-05-26T20:44:00Z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