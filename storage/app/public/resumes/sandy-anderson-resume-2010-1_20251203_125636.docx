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5BB0" w:rsidRDefault="00FB5BB0"/>
    <w:p w:rsidR="00FB5BB0" w:rsidRDefault="00FB5BB0"/>
    <w:p w:rsidR="00FB5BB0" w:rsidRDefault="00FB5BB0"/>
    <w:p w:rsidR="00FB5BB0" w:rsidRDefault="00FB5BB0"/>
    <w:p w:rsidR="00FB5BB0" w:rsidRDefault="00FB5BB0"/>
    <w:tbl>
      <w:tblPr>
        <w:tblW w:w="10080" w:type="dxa"/>
        <w:jc w:val="center"/>
        <w:tblLayout w:type="fixed"/>
        <w:tblLook w:val="0000"/>
      </w:tblPr>
      <w:tblGrid>
        <w:gridCol w:w="2196"/>
        <w:gridCol w:w="7884"/>
      </w:tblGrid>
      <w:tr w:rsidR="00FA2A27">
        <w:trPr>
          <w:trHeight w:val="1368"/>
          <w:jc w:val="center"/>
        </w:trPr>
        <w:tc>
          <w:tcPr>
            <w:tcW w:w="2196" w:type="dxa"/>
            <w:vMerge w:val="restart"/>
            <w:tcBorders>
              <w:right w:val="single" w:sz="4" w:space="0" w:color="auto"/>
            </w:tcBorders>
          </w:tcPr>
          <w:p w:rsidR="00E45E1A" w:rsidRDefault="003A77ED" w:rsidP="006E7273">
            <w:pPr>
              <w:pStyle w:val="YourName"/>
              <w:jc w:val="left"/>
              <w:rPr>
                <w:rFonts w:ascii="Haettenschweiler" w:hAnsi="Haettenschweiler"/>
                <w:sz w:val="48"/>
                <w:szCs w:val="48"/>
              </w:rPr>
            </w:pPr>
            <w:smartTag w:uri="urn:schemas-microsoft-com:office:smarttags" w:element="place">
              <w:smartTag w:uri="urn:schemas-microsoft-com:office:smarttags" w:element="City">
                <w:r>
                  <w:rPr>
                    <w:rFonts w:ascii="Haettenschweiler" w:hAnsi="Haettenschweiler"/>
                    <w:sz w:val="48"/>
                    <w:szCs w:val="48"/>
                  </w:rPr>
                  <w:t>Sandy</w:t>
                </w:r>
              </w:smartTag>
            </w:smartTag>
          </w:p>
          <w:p w:rsidR="003A77ED" w:rsidRDefault="003A77ED" w:rsidP="003A77ED">
            <w:pPr>
              <w:pStyle w:val="YourName"/>
              <w:jc w:val="left"/>
              <w:rPr>
                <w:rFonts w:ascii="Haettenschweiler" w:hAnsi="Haettenschweiler"/>
                <w:sz w:val="48"/>
                <w:szCs w:val="48"/>
              </w:rPr>
            </w:pPr>
            <w:r w:rsidRPr="003A77ED">
              <w:rPr>
                <w:rFonts w:ascii="Haettenschweiler" w:hAnsi="Haettenschweiler"/>
                <w:sz w:val="48"/>
                <w:szCs w:val="48"/>
              </w:rPr>
              <w:t>Anderson</w:t>
            </w:r>
          </w:p>
          <w:p w:rsidR="0096735E" w:rsidRPr="0096735E" w:rsidRDefault="0096735E" w:rsidP="0096735E">
            <w:pPr>
              <w:rPr>
                <w:b/>
              </w:rPr>
            </w:pPr>
            <w:r w:rsidRPr="0096735E">
              <w:rPr>
                <w:b/>
              </w:rPr>
              <w:t>BS Information Systems Security</w:t>
            </w:r>
          </w:p>
          <w:p w:rsidR="001C2EE0" w:rsidRDefault="001C2EE0" w:rsidP="00884B03">
            <w:pPr>
              <w:pStyle w:val="ContactInfo"/>
              <w:jc w:val="left"/>
              <w:rPr>
                <w:sz w:val="18"/>
                <w:szCs w:val="18"/>
              </w:rPr>
            </w:pPr>
          </w:p>
          <w:p w:rsidR="006D1746" w:rsidRPr="001C2EE0" w:rsidRDefault="00884B03" w:rsidP="00884B03">
            <w:pPr>
              <w:pStyle w:val="ContactInfo"/>
              <w:jc w:val="left"/>
              <w:rPr>
                <w:sz w:val="18"/>
                <w:szCs w:val="18"/>
              </w:rPr>
            </w:pPr>
            <w:smartTag w:uri="urn:schemas-microsoft-com:office:smarttags" w:element="Street">
              <w:smartTag w:uri="urn:schemas-microsoft-com:office:smarttags" w:element="address">
                <w:r>
                  <w:rPr>
                    <w:sz w:val="18"/>
                    <w:szCs w:val="18"/>
                  </w:rPr>
                  <w:t>1</w:t>
                </w:r>
                <w:r w:rsidR="00DC55A5" w:rsidRPr="001C2EE0">
                  <w:rPr>
                    <w:sz w:val="18"/>
                    <w:szCs w:val="18"/>
                  </w:rPr>
                  <w:t>412 Serenity Circle</w:t>
                </w:r>
              </w:smartTag>
            </w:smartTag>
          </w:p>
          <w:p w:rsidR="005D75DE" w:rsidRPr="000D05B5" w:rsidRDefault="00DC55A5" w:rsidP="000D05B5">
            <w:pPr>
              <w:pStyle w:val="ContactInfo"/>
              <w:jc w:val="left"/>
              <w:rPr>
                <w:sz w:val="18"/>
                <w:szCs w:val="18"/>
              </w:rPr>
            </w:pPr>
            <w:smartTag w:uri="urn:schemas-microsoft-com:office:smarttags" w:element="place">
              <w:smartTag w:uri="urn:schemas-microsoft-com:office:smarttags" w:element="City">
                <w:r w:rsidRPr="001C2EE0">
                  <w:t>Longmont</w:t>
                </w:r>
              </w:smartTag>
              <w:r w:rsidRPr="001C2EE0">
                <w:t xml:space="preserve">, </w:t>
              </w:r>
              <w:smartTag w:uri="urn:schemas-microsoft-com:office:smarttags" w:element="State">
                <w:r w:rsidRPr="001C2EE0">
                  <w:t>CO</w:t>
                </w:r>
              </w:smartTag>
              <w:r w:rsidRPr="001C2EE0">
                <w:t xml:space="preserve"> </w:t>
              </w:r>
              <w:smartTag w:uri="urn:schemas-microsoft-com:office:smarttags" w:element="PostalCode">
                <w:r w:rsidRPr="001C2EE0">
                  <w:t>80501</w:t>
                </w:r>
              </w:smartTag>
            </w:smartTag>
            <w:r w:rsidR="000D05B5">
              <w:t xml:space="preserve">  Home: 720-204-2061</w:t>
            </w:r>
          </w:p>
          <w:p w:rsidR="006D1746" w:rsidRPr="000D05B5" w:rsidRDefault="00DC55A5" w:rsidP="00884B03">
            <w:pPr>
              <w:pStyle w:val="ContactInfo"/>
              <w:jc w:val="left"/>
              <w:rPr>
                <w:szCs w:val="20"/>
              </w:rPr>
            </w:pPr>
            <w:r w:rsidRPr="000D05B5">
              <w:rPr>
                <w:szCs w:val="20"/>
              </w:rPr>
              <w:t>Cell: 303-9</w:t>
            </w:r>
            <w:r w:rsidR="003A77ED" w:rsidRPr="000D05B5">
              <w:rPr>
                <w:szCs w:val="20"/>
              </w:rPr>
              <w:t>13-1780</w:t>
            </w:r>
          </w:p>
          <w:p w:rsidR="0054607E" w:rsidRDefault="0076398B" w:rsidP="00884B03">
            <w:pPr>
              <w:pStyle w:val="ContactInfo"/>
              <w:jc w:val="left"/>
              <w:rPr>
                <w:sz w:val="18"/>
                <w:szCs w:val="18"/>
              </w:rPr>
            </w:pPr>
            <w:r>
              <w:rPr>
                <w:sz w:val="18"/>
                <w:szCs w:val="18"/>
              </w:rPr>
              <w:t>sandy_anderson@</w:t>
            </w:r>
          </w:p>
          <w:p w:rsidR="00FA2A27" w:rsidRPr="000D05B5" w:rsidRDefault="0076398B" w:rsidP="00884B03">
            <w:pPr>
              <w:pStyle w:val="ContactInfo"/>
              <w:jc w:val="left"/>
              <w:rPr>
                <w:sz w:val="18"/>
                <w:szCs w:val="18"/>
              </w:rPr>
            </w:pPr>
            <w:r>
              <w:rPr>
                <w:sz w:val="18"/>
                <w:szCs w:val="18"/>
              </w:rPr>
              <w:t>comcast.net</w:t>
            </w:r>
          </w:p>
          <w:p w:rsidR="00E56A21" w:rsidRDefault="00E56A21" w:rsidP="00E56A21">
            <w:pPr>
              <w:pStyle w:val="YourName"/>
              <w:jc w:val="left"/>
              <w:rPr>
                <w:rFonts w:ascii="Haettenschweiler" w:hAnsi="Haettenschweiler"/>
                <w:color w:val="999999"/>
                <w:sz w:val="32"/>
                <w:szCs w:val="32"/>
                <w:u w:val="single"/>
              </w:rPr>
            </w:pPr>
          </w:p>
          <w:p w:rsidR="00E56A21" w:rsidRDefault="00E56A21" w:rsidP="00E56A21">
            <w:pPr>
              <w:pStyle w:val="YourName"/>
              <w:jc w:val="left"/>
              <w:rPr>
                <w:rFonts w:ascii="Haettenschweiler" w:hAnsi="Haettenschweiler"/>
                <w:color w:val="999999"/>
                <w:sz w:val="32"/>
                <w:szCs w:val="32"/>
                <w:u w:val="single"/>
              </w:rPr>
            </w:pPr>
          </w:p>
          <w:p w:rsidR="00E56A21" w:rsidRDefault="00E56A21" w:rsidP="00E56A21">
            <w:pPr>
              <w:pStyle w:val="YourName"/>
              <w:jc w:val="left"/>
              <w:rPr>
                <w:rFonts w:ascii="Haettenschweiler" w:hAnsi="Haettenschweiler"/>
                <w:color w:val="999999"/>
                <w:sz w:val="32"/>
                <w:szCs w:val="32"/>
                <w:u w:val="single"/>
              </w:rPr>
            </w:pPr>
          </w:p>
          <w:p w:rsidR="000B73BD" w:rsidRDefault="000B73BD" w:rsidP="000B73BD"/>
          <w:p w:rsidR="000B73BD" w:rsidRDefault="000B73BD" w:rsidP="000B73BD"/>
          <w:p w:rsidR="000B73BD" w:rsidRDefault="000B73BD" w:rsidP="000B73BD"/>
          <w:p w:rsidR="000B73BD" w:rsidRDefault="000B73BD" w:rsidP="000B73BD"/>
          <w:p w:rsidR="000B73BD" w:rsidRDefault="000B73BD" w:rsidP="000B73BD"/>
          <w:p w:rsidR="00084756" w:rsidRDefault="00084756" w:rsidP="000B73BD"/>
          <w:p w:rsidR="00084756" w:rsidRDefault="00084756" w:rsidP="000B73BD"/>
          <w:p w:rsidR="00084756" w:rsidRDefault="00084756" w:rsidP="000B73BD"/>
          <w:p w:rsidR="00084756" w:rsidRDefault="00084756" w:rsidP="000B73BD"/>
          <w:p w:rsidR="00084756" w:rsidRDefault="00084756" w:rsidP="000B73BD"/>
          <w:p w:rsidR="00084756" w:rsidRDefault="00084756" w:rsidP="000B73BD"/>
          <w:p w:rsidR="00084756" w:rsidRDefault="00084756" w:rsidP="000B73BD"/>
          <w:p w:rsidR="00FA2A27" w:rsidRDefault="00FA2A27" w:rsidP="0096735E">
            <w:pPr>
              <w:pStyle w:val="YourName"/>
              <w:jc w:val="left"/>
            </w:pPr>
          </w:p>
        </w:tc>
        <w:tc>
          <w:tcPr>
            <w:tcW w:w="7884" w:type="dxa"/>
            <w:tcBorders>
              <w:left w:val="single" w:sz="4" w:space="0" w:color="auto"/>
            </w:tcBorders>
          </w:tcPr>
          <w:p w:rsidR="00DC55A5" w:rsidRPr="001F2EC4" w:rsidRDefault="00A90B63" w:rsidP="00D404E1">
            <w:pPr>
              <w:pStyle w:val="YourName"/>
              <w:jc w:val="left"/>
              <w:rPr>
                <w:rFonts w:ascii="Haettenschweiler" w:hAnsi="Haettenschweiler"/>
                <w:color w:val="808080"/>
                <w:sz w:val="32"/>
                <w:szCs w:val="32"/>
                <w:u w:val="single"/>
              </w:rPr>
            </w:pPr>
            <w:r w:rsidRPr="001F2EC4">
              <w:rPr>
                <w:rFonts w:ascii="Haettenschweiler" w:hAnsi="Haettenschweiler"/>
                <w:color w:val="808080"/>
                <w:sz w:val="32"/>
                <w:szCs w:val="32"/>
                <w:u w:val="single"/>
              </w:rPr>
              <w:t>Obj</w:t>
            </w:r>
            <w:r w:rsidR="00FA2A27" w:rsidRPr="001F2EC4">
              <w:rPr>
                <w:rFonts w:ascii="Haettenschweiler" w:hAnsi="Haettenschweiler"/>
                <w:color w:val="808080"/>
                <w:sz w:val="32"/>
                <w:szCs w:val="32"/>
                <w:u w:val="single"/>
              </w:rPr>
              <w:t>ective</w:t>
            </w:r>
            <w:r w:rsidR="00DC55A5" w:rsidRPr="001F2EC4">
              <w:rPr>
                <w:rFonts w:ascii="Haettenschweiler" w:hAnsi="Haettenschweiler"/>
                <w:color w:val="808080"/>
                <w:sz w:val="32"/>
                <w:szCs w:val="32"/>
                <w:u w:val="single"/>
              </w:rPr>
              <w:t xml:space="preserve"> </w:t>
            </w:r>
          </w:p>
          <w:p w:rsidR="00AA5964" w:rsidRPr="00A70884" w:rsidRDefault="00DC55A5" w:rsidP="00FA2A27">
            <w:pPr>
              <w:pStyle w:val="BodyText"/>
              <w:rPr>
                <w:sz w:val="16"/>
                <w:szCs w:val="16"/>
              </w:rPr>
            </w:pPr>
            <w:r w:rsidRPr="008762CB">
              <w:t xml:space="preserve">To </w:t>
            </w:r>
            <w:r w:rsidR="003A55BB" w:rsidRPr="008762CB">
              <w:t>work in a dynamic environment</w:t>
            </w:r>
            <w:r w:rsidR="00356CE0" w:rsidRPr="008762CB">
              <w:t xml:space="preserve">, </w:t>
            </w:r>
            <w:r w:rsidR="00FD3EF4" w:rsidRPr="008762CB">
              <w:t xml:space="preserve">where </w:t>
            </w:r>
            <w:r w:rsidRPr="008762CB">
              <w:t xml:space="preserve">my </w:t>
            </w:r>
            <w:r w:rsidR="00356CE0" w:rsidRPr="008762CB">
              <w:t xml:space="preserve">experience and </w:t>
            </w:r>
            <w:r w:rsidR="003A55BB" w:rsidRPr="008762CB">
              <w:t>skills</w:t>
            </w:r>
            <w:r w:rsidR="00FD3EF4" w:rsidRPr="008762CB">
              <w:t xml:space="preserve"> will be fully ut</w:t>
            </w:r>
            <w:r w:rsidR="00A70884" w:rsidRPr="008762CB">
              <w:t>i</w:t>
            </w:r>
            <w:r w:rsidR="00FD3EF4" w:rsidRPr="008762CB">
              <w:t>lized</w:t>
            </w:r>
            <w:r w:rsidR="003A55BB" w:rsidRPr="008762CB">
              <w:t>, while continuing</w:t>
            </w:r>
            <w:r w:rsidRPr="008762CB">
              <w:t xml:space="preserve"> </w:t>
            </w:r>
            <w:r w:rsidR="00072332" w:rsidRPr="008762CB">
              <w:t xml:space="preserve">on </w:t>
            </w:r>
            <w:r w:rsidR="007525CF" w:rsidRPr="008762CB">
              <w:t xml:space="preserve">a positive </w:t>
            </w:r>
            <w:r w:rsidR="003A55BB" w:rsidRPr="008762CB">
              <w:t xml:space="preserve">personal and </w:t>
            </w:r>
            <w:r w:rsidRPr="008762CB">
              <w:t>p</w:t>
            </w:r>
            <w:r w:rsidR="00072332" w:rsidRPr="008762CB">
              <w:t>rofessional path</w:t>
            </w:r>
            <w:r w:rsidR="003A55BB" w:rsidRPr="008762CB">
              <w:t>.</w:t>
            </w:r>
            <w:r w:rsidRPr="008762CB">
              <w:t xml:space="preserve"> </w:t>
            </w:r>
          </w:p>
        </w:tc>
      </w:tr>
      <w:tr w:rsidR="00FA2A27" w:rsidRPr="00254782">
        <w:trPr>
          <w:trHeight w:val="2772"/>
          <w:jc w:val="center"/>
        </w:trPr>
        <w:tc>
          <w:tcPr>
            <w:tcW w:w="2196" w:type="dxa"/>
            <w:vMerge/>
            <w:tcBorders>
              <w:right w:val="single" w:sz="4" w:space="0" w:color="auto"/>
            </w:tcBorders>
          </w:tcPr>
          <w:p w:rsidR="00FA2A27" w:rsidRPr="00254782" w:rsidRDefault="00FA2A27" w:rsidP="00FA2A27"/>
        </w:tc>
        <w:tc>
          <w:tcPr>
            <w:tcW w:w="7884" w:type="dxa"/>
            <w:tcBorders>
              <w:left w:val="single" w:sz="4" w:space="0" w:color="auto"/>
            </w:tcBorders>
          </w:tcPr>
          <w:p w:rsidR="00FA2A27" w:rsidRPr="001F2EC4" w:rsidRDefault="00B77328" w:rsidP="00B82BFA">
            <w:pPr>
              <w:pStyle w:val="YourName"/>
              <w:jc w:val="left"/>
              <w:rPr>
                <w:rFonts w:ascii="Haettenschweiler" w:hAnsi="Haettenschweiler"/>
                <w:color w:val="999999"/>
                <w:sz w:val="32"/>
                <w:szCs w:val="32"/>
                <w:u w:val="single"/>
              </w:rPr>
            </w:pPr>
            <w:r w:rsidRPr="001F2EC4">
              <w:rPr>
                <w:rFonts w:ascii="Haettenschweiler" w:hAnsi="Haettenschweiler"/>
                <w:color w:val="808080"/>
                <w:sz w:val="32"/>
                <w:szCs w:val="32"/>
                <w:u w:val="single"/>
              </w:rPr>
              <w:t>Professional Profile</w:t>
            </w:r>
            <w:r w:rsidR="007B7C06" w:rsidRPr="001F2EC4">
              <w:rPr>
                <w:rFonts w:ascii="Haettenschweiler" w:hAnsi="Haettenschweiler"/>
                <w:color w:val="808080"/>
                <w:sz w:val="32"/>
                <w:szCs w:val="32"/>
                <w:u w:val="single"/>
              </w:rPr>
              <w:t xml:space="preserve"> </w:t>
            </w:r>
          </w:p>
          <w:p w:rsidR="00730D07" w:rsidRDefault="00730D07" w:rsidP="00730D07">
            <w:pPr>
              <w:pStyle w:val="Header"/>
              <w:tabs>
                <w:tab w:val="left" w:pos="162"/>
              </w:tabs>
              <w:jc w:val="both"/>
              <w:rPr>
                <w:spacing w:val="-5"/>
              </w:rPr>
            </w:pPr>
            <w:r>
              <w:rPr>
                <w:spacing w:val="-5"/>
              </w:rPr>
              <w:t>D</w:t>
            </w:r>
            <w:r w:rsidR="007525CF">
              <w:rPr>
                <w:spacing w:val="-5"/>
              </w:rPr>
              <w:t>edicated</w:t>
            </w:r>
            <w:r w:rsidR="001F2EC4">
              <w:rPr>
                <w:spacing w:val="-5"/>
              </w:rPr>
              <w:t xml:space="preserve">, creative </w:t>
            </w:r>
            <w:r w:rsidR="007525CF">
              <w:rPr>
                <w:spacing w:val="-5"/>
              </w:rPr>
              <w:t xml:space="preserve">and loyal </w:t>
            </w:r>
            <w:r w:rsidR="001F2EC4">
              <w:rPr>
                <w:spacing w:val="-5"/>
              </w:rPr>
              <w:t xml:space="preserve">professional </w:t>
            </w:r>
            <w:r w:rsidR="007525CF">
              <w:rPr>
                <w:spacing w:val="-5"/>
              </w:rPr>
              <w:t>with s</w:t>
            </w:r>
            <w:r w:rsidR="00F14986" w:rsidRPr="001C2EE0">
              <w:rPr>
                <w:spacing w:val="-5"/>
              </w:rPr>
              <w:t>t</w:t>
            </w:r>
            <w:r w:rsidR="007B7C06" w:rsidRPr="001C2EE0">
              <w:rPr>
                <w:spacing w:val="-5"/>
              </w:rPr>
              <w:t>rong written and verbal communication skills, strong computer skills</w:t>
            </w:r>
            <w:r w:rsidR="00F14986" w:rsidRPr="001C2EE0">
              <w:rPr>
                <w:spacing w:val="-5"/>
              </w:rPr>
              <w:t>,</w:t>
            </w:r>
            <w:r w:rsidR="007B7C06" w:rsidRPr="001C2EE0">
              <w:rPr>
                <w:spacing w:val="-5"/>
              </w:rPr>
              <w:t xml:space="preserve"> and the ability to focus and motivate </w:t>
            </w:r>
            <w:r w:rsidR="007525CF">
              <w:rPr>
                <w:spacing w:val="-5"/>
              </w:rPr>
              <w:t>team members</w:t>
            </w:r>
            <w:r w:rsidR="007B7C06" w:rsidRPr="001C2EE0">
              <w:rPr>
                <w:spacing w:val="-5"/>
              </w:rPr>
              <w:t xml:space="preserve">.  </w:t>
            </w:r>
            <w:r w:rsidR="00F14986" w:rsidRPr="001C2EE0">
              <w:rPr>
                <w:spacing w:val="-5"/>
              </w:rPr>
              <w:t>E</w:t>
            </w:r>
            <w:r w:rsidR="00DC55A5" w:rsidRPr="001C2EE0">
              <w:rPr>
                <w:spacing w:val="-5"/>
              </w:rPr>
              <w:t xml:space="preserve">nthusiastic, energetic team player with over </w:t>
            </w:r>
            <w:r>
              <w:rPr>
                <w:spacing w:val="-5"/>
              </w:rPr>
              <w:t>15</w:t>
            </w:r>
            <w:r w:rsidR="00DC55A5" w:rsidRPr="001C2EE0">
              <w:rPr>
                <w:spacing w:val="-5"/>
              </w:rPr>
              <w:t xml:space="preserve"> years experience in providing support to </w:t>
            </w:r>
            <w:r w:rsidR="007B7C06" w:rsidRPr="001C2EE0">
              <w:rPr>
                <w:spacing w:val="-5"/>
              </w:rPr>
              <w:t>various</w:t>
            </w:r>
            <w:r>
              <w:rPr>
                <w:spacing w:val="-5"/>
              </w:rPr>
              <w:t xml:space="preserve"> IT</w:t>
            </w:r>
            <w:r w:rsidR="007B7C06" w:rsidRPr="001C2EE0">
              <w:rPr>
                <w:spacing w:val="-5"/>
              </w:rPr>
              <w:t xml:space="preserve"> </w:t>
            </w:r>
            <w:r w:rsidR="00DC55A5" w:rsidRPr="001C2EE0">
              <w:rPr>
                <w:spacing w:val="-5"/>
              </w:rPr>
              <w:t>companies, special projects, teams and individuals</w:t>
            </w:r>
            <w:r w:rsidR="00A46104" w:rsidRPr="001C2EE0">
              <w:rPr>
                <w:spacing w:val="-5"/>
              </w:rPr>
              <w:t xml:space="preserve">. </w:t>
            </w:r>
          </w:p>
          <w:p w:rsidR="0096735E" w:rsidRDefault="0096735E" w:rsidP="007B7C06">
            <w:pPr>
              <w:pStyle w:val="Header"/>
              <w:numPr>
                <w:ilvl w:val="0"/>
                <w:numId w:val="15"/>
              </w:numPr>
              <w:ind w:left="1818" w:hanging="900"/>
              <w:jc w:val="both"/>
              <w:rPr>
                <w:spacing w:val="-5"/>
              </w:rPr>
            </w:pPr>
            <w:r>
              <w:rPr>
                <w:spacing w:val="-5"/>
              </w:rPr>
              <w:t>BS Information Systems Security</w:t>
            </w:r>
          </w:p>
          <w:p w:rsidR="00A46104" w:rsidRPr="00307FE6" w:rsidRDefault="0054607E" w:rsidP="007B7C06">
            <w:pPr>
              <w:pStyle w:val="Header"/>
              <w:numPr>
                <w:ilvl w:val="0"/>
                <w:numId w:val="15"/>
              </w:numPr>
              <w:ind w:left="1818" w:hanging="900"/>
              <w:jc w:val="both"/>
              <w:rPr>
                <w:spacing w:val="-5"/>
              </w:rPr>
            </w:pPr>
            <w:r>
              <w:rPr>
                <w:spacing w:val="-5"/>
              </w:rPr>
              <w:t>9</w:t>
            </w:r>
            <w:r w:rsidR="00A46104" w:rsidRPr="00307FE6">
              <w:rPr>
                <w:spacing w:val="-5"/>
              </w:rPr>
              <w:t xml:space="preserve">+ years experience </w:t>
            </w:r>
            <w:r w:rsidR="00730D07">
              <w:rPr>
                <w:spacing w:val="-5"/>
              </w:rPr>
              <w:t>in IT Support</w:t>
            </w:r>
          </w:p>
          <w:p w:rsidR="00DC55A5" w:rsidRDefault="00730D07" w:rsidP="007B7C06">
            <w:pPr>
              <w:pStyle w:val="Header"/>
              <w:numPr>
                <w:ilvl w:val="0"/>
                <w:numId w:val="15"/>
              </w:numPr>
              <w:ind w:left="1818" w:hanging="900"/>
              <w:jc w:val="both"/>
              <w:rPr>
                <w:spacing w:val="-5"/>
              </w:rPr>
            </w:pPr>
            <w:r>
              <w:rPr>
                <w:spacing w:val="-5"/>
              </w:rPr>
              <w:t>2</w:t>
            </w:r>
            <w:r w:rsidR="00DC55A5" w:rsidRPr="00307FE6">
              <w:rPr>
                <w:spacing w:val="-5"/>
              </w:rPr>
              <w:t xml:space="preserve">+ years experience in </w:t>
            </w:r>
            <w:r>
              <w:rPr>
                <w:spacing w:val="-5"/>
              </w:rPr>
              <w:t>IT Service Delivery Management</w:t>
            </w:r>
          </w:p>
          <w:p w:rsidR="00EF689A" w:rsidRPr="00307FE6" w:rsidRDefault="00EF689A" w:rsidP="009D196B">
            <w:pPr>
              <w:pStyle w:val="Header"/>
              <w:numPr>
                <w:ilvl w:val="0"/>
                <w:numId w:val="15"/>
              </w:numPr>
              <w:ind w:left="1818" w:hanging="900"/>
              <w:jc w:val="both"/>
              <w:rPr>
                <w:spacing w:val="-5"/>
              </w:rPr>
            </w:pPr>
            <w:r>
              <w:rPr>
                <w:spacing w:val="-5"/>
              </w:rPr>
              <w:t>2 years IT Security Analyst</w:t>
            </w:r>
          </w:p>
        </w:tc>
      </w:tr>
      <w:tr w:rsidR="00FA2A27">
        <w:trPr>
          <w:trHeight w:val="6012"/>
          <w:jc w:val="center"/>
        </w:trPr>
        <w:tc>
          <w:tcPr>
            <w:tcW w:w="2196" w:type="dxa"/>
            <w:vMerge/>
            <w:tcBorders>
              <w:right w:val="single" w:sz="4" w:space="0" w:color="auto"/>
            </w:tcBorders>
          </w:tcPr>
          <w:p w:rsidR="00FA2A27" w:rsidRDefault="00FA2A27" w:rsidP="00FA2A27"/>
        </w:tc>
        <w:tc>
          <w:tcPr>
            <w:tcW w:w="7884" w:type="dxa"/>
            <w:tcBorders>
              <w:left w:val="single" w:sz="4" w:space="0" w:color="auto"/>
            </w:tcBorders>
          </w:tcPr>
          <w:p w:rsidR="00084756" w:rsidRPr="001F2EC4" w:rsidRDefault="00084756" w:rsidP="00084756">
            <w:pPr>
              <w:pStyle w:val="YourName"/>
              <w:jc w:val="left"/>
              <w:rPr>
                <w:rFonts w:ascii="Haettenschweiler" w:hAnsi="Haettenschweiler"/>
                <w:color w:val="999999"/>
                <w:sz w:val="32"/>
                <w:szCs w:val="32"/>
                <w:u w:val="single"/>
              </w:rPr>
            </w:pPr>
            <w:r>
              <w:rPr>
                <w:rFonts w:ascii="Haettenschweiler" w:hAnsi="Haettenschweiler"/>
                <w:color w:val="808080"/>
                <w:sz w:val="32"/>
                <w:szCs w:val="32"/>
                <w:u w:val="single"/>
              </w:rPr>
              <w:t>Skills</w:t>
            </w:r>
          </w:p>
          <w:p w:rsidR="00084756" w:rsidRPr="00C01933" w:rsidRDefault="004C3650" w:rsidP="00325B1E">
            <w:pPr>
              <w:pStyle w:val="Heading2"/>
              <w:ind w:left="0"/>
              <w:rPr>
                <w:rFonts w:cs="Times New Roman"/>
                <w:spacing w:val="-5"/>
                <w:sz w:val="20"/>
                <w:szCs w:val="20"/>
              </w:rPr>
            </w:pPr>
            <w:r w:rsidRPr="00C01933">
              <w:rPr>
                <w:rFonts w:cs="Times New Roman"/>
                <w:spacing w:val="-5"/>
                <w:sz w:val="20"/>
                <w:szCs w:val="20"/>
              </w:rPr>
              <w:t>Active Directory</w:t>
            </w:r>
            <w:r>
              <w:rPr>
                <w:rFonts w:cs="Times New Roman"/>
                <w:spacing w:val="-5"/>
                <w:sz w:val="20"/>
                <w:szCs w:val="20"/>
              </w:rPr>
              <w:t xml:space="preserve">, </w:t>
            </w:r>
            <w:r w:rsidR="002F5FA6">
              <w:rPr>
                <w:rFonts w:cs="Times New Roman"/>
                <w:spacing w:val="-5"/>
                <w:sz w:val="20"/>
                <w:szCs w:val="20"/>
              </w:rPr>
              <w:t>IIS web hosting,</w:t>
            </w:r>
            <w:r w:rsidR="002F4C9F">
              <w:rPr>
                <w:rFonts w:cs="Times New Roman"/>
                <w:spacing w:val="-5"/>
                <w:sz w:val="20"/>
                <w:szCs w:val="20"/>
              </w:rPr>
              <w:t xml:space="preserve"> Risk Assessment, </w:t>
            </w:r>
            <w:r w:rsidR="00C01933" w:rsidRPr="00C01933">
              <w:rPr>
                <w:rFonts w:cs="Times New Roman"/>
                <w:spacing w:val="-5"/>
                <w:sz w:val="20"/>
                <w:szCs w:val="20"/>
              </w:rPr>
              <w:t xml:space="preserve">Windows server 2003,  </w:t>
            </w:r>
            <w:r w:rsidR="00307921">
              <w:rPr>
                <w:rFonts w:cs="Times New Roman"/>
                <w:spacing w:val="-5"/>
                <w:sz w:val="20"/>
                <w:szCs w:val="20"/>
              </w:rPr>
              <w:t xml:space="preserve">IDS, Nmap, </w:t>
            </w:r>
            <w:r w:rsidR="00C01933" w:rsidRPr="00C01933">
              <w:rPr>
                <w:rFonts w:cs="Times New Roman"/>
                <w:spacing w:val="-5"/>
                <w:sz w:val="20"/>
                <w:szCs w:val="20"/>
              </w:rPr>
              <w:t xml:space="preserve">Windows Manager, DNS, </w:t>
            </w:r>
            <w:r w:rsidRPr="00C01933">
              <w:rPr>
                <w:rFonts w:cs="Times New Roman"/>
                <w:spacing w:val="-5"/>
                <w:sz w:val="20"/>
                <w:szCs w:val="20"/>
              </w:rPr>
              <w:t xml:space="preserve">SQL, </w:t>
            </w:r>
            <w:r w:rsidR="00AA07EF">
              <w:rPr>
                <w:rFonts w:cs="Times New Roman"/>
                <w:spacing w:val="-5"/>
                <w:sz w:val="20"/>
                <w:szCs w:val="20"/>
              </w:rPr>
              <w:t>SharePoint,</w:t>
            </w:r>
            <w:r w:rsidR="00460964">
              <w:rPr>
                <w:rFonts w:cs="Times New Roman"/>
                <w:spacing w:val="-5"/>
                <w:sz w:val="20"/>
                <w:szCs w:val="20"/>
              </w:rPr>
              <w:t xml:space="preserve"> </w:t>
            </w:r>
            <w:r>
              <w:rPr>
                <w:rFonts w:cs="Times New Roman"/>
                <w:spacing w:val="-5"/>
                <w:sz w:val="20"/>
                <w:szCs w:val="20"/>
              </w:rPr>
              <w:t xml:space="preserve">HTML, XML, Java Script (some), </w:t>
            </w:r>
            <w:r w:rsidR="00460964">
              <w:rPr>
                <w:rFonts w:cs="Times New Roman"/>
                <w:spacing w:val="-5"/>
                <w:sz w:val="20"/>
                <w:szCs w:val="20"/>
              </w:rPr>
              <w:t xml:space="preserve">AV editing, Audio Analysis, </w:t>
            </w:r>
            <w:r w:rsidR="00AA07EF">
              <w:rPr>
                <w:rFonts w:cs="Times New Roman"/>
                <w:spacing w:val="-5"/>
                <w:sz w:val="20"/>
                <w:szCs w:val="20"/>
              </w:rPr>
              <w:t xml:space="preserve"> </w:t>
            </w:r>
            <w:r w:rsidR="00C01933" w:rsidRPr="00C01933">
              <w:rPr>
                <w:rFonts w:cs="Times New Roman"/>
                <w:spacing w:val="-5"/>
                <w:sz w:val="20"/>
                <w:szCs w:val="20"/>
              </w:rPr>
              <w:t xml:space="preserve">Cisco Routers/Switches, Norton Symantec AV, Firewall Installation/Configuration, Nokia Checkpoint, Kerio, Zone Labs. TCP/IP skills, </w:t>
            </w:r>
            <w:r w:rsidR="00460964">
              <w:rPr>
                <w:rFonts w:cs="Times New Roman"/>
                <w:spacing w:val="-5"/>
                <w:sz w:val="20"/>
                <w:szCs w:val="20"/>
              </w:rPr>
              <w:t>Data Mining, Data Manipulation for Reporting</w:t>
            </w:r>
            <w:r w:rsidR="002F5FA6">
              <w:rPr>
                <w:rFonts w:cs="Times New Roman"/>
                <w:spacing w:val="-5"/>
                <w:sz w:val="20"/>
                <w:szCs w:val="20"/>
              </w:rPr>
              <w:t xml:space="preserve">, </w:t>
            </w:r>
            <w:r w:rsidR="00C01933" w:rsidRPr="00C01933">
              <w:rPr>
                <w:rFonts w:cs="Times New Roman"/>
                <w:spacing w:val="-5"/>
                <w:sz w:val="20"/>
                <w:szCs w:val="20"/>
              </w:rPr>
              <w:t xml:space="preserve">UNIX, Lotus Notes, MS Win 95 </w:t>
            </w:r>
            <w:r w:rsidR="00307921">
              <w:rPr>
                <w:rFonts w:cs="Times New Roman"/>
                <w:spacing w:val="-5"/>
                <w:sz w:val="20"/>
                <w:szCs w:val="20"/>
              </w:rPr>
              <w:t>–</w:t>
            </w:r>
            <w:r w:rsidR="00C01933" w:rsidRPr="00C01933">
              <w:rPr>
                <w:rFonts w:cs="Times New Roman"/>
                <w:spacing w:val="-5"/>
                <w:sz w:val="20"/>
                <w:szCs w:val="20"/>
              </w:rPr>
              <w:t xml:space="preserve"> </w:t>
            </w:r>
            <w:r w:rsidR="00307921">
              <w:rPr>
                <w:rFonts w:cs="Times New Roman"/>
                <w:spacing w:val="-5"/>
                <w:sz w:val="20"/>
                <w:szCs w:val="20"/>
              </w:rPr>
              <w:t>Win 7</w:t>
            </w:r>
            <w:r w:rsidR="00C01933" w:rsidRPr="00C01933">
              <w:rPr>
                <w:rFonts w:cs="Times New Roman"/>
                <w:spacing w:val="-5"/>
                <w:sz w:val="20"/>
                <w:szCs w:val="20"/>
              </w:rPr>
              <w:t>, MS Office Professional, MS Outlook, MS FrontPage, MS Publisher, MS Access, configuration of Cisco Netranger Intrusion Detection Sensors, Tivoli IDS Monitoring, DOS Editor, multi-computer hardware installation, LAN / WAN troubleshooting.</w:t>
            </w:r>
          </w:p>
          <w:p w:rsidR="00B77328" w:rsidRPr="007B7C06" w:rsidRDefault="00CC7B50" w:rsidP="00325B1E">
            <w:pPr>
              <w:pStyle w:val="Heading2"/>
              <w:ind w:left="0"/>
              <w:rPr>
                <w:b/>
                <w:sz w:val="26"/>
                <w:szCs w:val="26"/>
              </w:rPr>
            </w:pPr>
            <w:r>
              <w:rPr>
                <w:b/>
              </w:rPr>
              <w:t xml:space="preserve">Technical </w:t>
            </w:r>
          </w:p>
          <w:p w:rsidR="00B77328" w:rsidRPr="00B77328" w:rsidRDefault="00730D07" w:rsidP="004C49E8">
            <w:pPr>
              <w:pStyle w:val="BulletedList"/>
              <w:numPr>
                <w:ilvl w:val="0"/>
                <w:numId w:val="29"/>
              </w:numPr>
            </w:pPr>
            <w:r>
              <w:t>Tracked project development from deployment to sunset.</w:t>
            </w:r>
          </w:p>
          <w:p w:rsidR="00FA2A27" w:rsidRDefault="00730D07" w:rsidP="004C49E8">
            <w:pPr>
              <w:pStyle w:val="BulletedList"/>
              <w:numPr>
                <w:ilvl w:val="0"/>
                <w:numId w:val="29"/>
              </w:numPr>
            </w:pPr>
            <w:r>
              <w:t>Performed troubleshooting and resolution of DNS and internet connectivity issues.</w:t>
            </w:r>
          </w:p>
          <w:p w:rsidR="004C3650" w:rsidRDefault="004C3650" w:rsidP="004C3650">
            <w:pPr>
              <w:pStyle w:val="BulletedList"/>
              <w:numPr>
                <w:ilvl w:val="0"/>
                <w:numId w:val="29"/>
              </w:numPr>
            </w:pPr>
            <w:r>
              <w:t xml:space="preserve">Monitored intrusions for IBM external customers using IDS sensors. Created and analyzed reports for customers network activity. </w:t>
            </w:r>
          </w:p>
          <w:p w:rsidR="002F2446" w:rsidRDefault="002F2446" w:rsidP="004C49E8">
            <w:pPr>
              <w:pStyle w:val="BulletedList"/>
              <w:numPr>
                <w:ilvl w:val="0"/>
                <w:numId w:val="29"/>
              </w:numPr>
            </w:pPr>
            <w:r>
              <w:t>Resolved internal and external infrastructure issues on IT security by working with ISPs, network operation centers, firewall and scanning teams.</w:t>
            </w:r>
          </w:p>
          <w:p w:rsidR="002F2446" w:rsidRDefault="002F2446" w:rsidP="004C49E8">
            <w:pPr>
              <w:pStyle w:val="BulletedList"/>
              <w:numPr>
                <w:ilvl w:val="0"/>
                <w:numId w:val="29"/>
              </w:numPr>
            </w:pPr>
            <w:r>
              <w:t>Performed risk assessment for new IBM customers.</w:t>
            </w:r>
          </w:p>
          <w:p w:rsidR="002F2446" w:rsidRDefault="002F2446" w:rsidP="004C49E8">
            <w:pPr>
              <w:pStyle w:val="BulletedList"/>
              <w:numPr>
                <w:ilvl w:val="0"/>
                <w:numId w:val="29"/>
              </w:numPr>
            </w:pPr>
            <w:r>
              <w:t>Demonstrated proficiency of software programs including MS</w:t>
            </w:r>
            <w:r w:rsidR="000C06C2">
              <w:t xml:space="preserve"> </w:t>
            </w:r>
            <w:r>
              <w:t>IE, MS Outlook, MS Word, MS Excel</w:t>
            </w:r>
            <w:r w:rsidR="000C06C2">
              <w:t>, MS FrontPage, MS Publisher, MS PowerPoint, MS Access</w:t>
            </w:r>
            <w:r>
              <w:t>.</w:t>
            </w:r>
            <w:r w:rsidR="00523089">
              <w:t xml:space="preserve">  </w:t>
            </w:r>
            <w:r w:rsidR="000C06C2">
              <w:t>SQL</w:t>
            </w:r>
            <w:r w:rsidR="00523089">
              <w:t xml:space="preserve"> and Windows Server 2003</w:t>
            </w:r>
            <w:r w:rsidR="000C06C2">
              <w:t xml:space="preserve"> </w:t>
            </w:r>
            <w:r w:rsidR="00ED7764">
              <w:t xml:space="preserve">Active Directory </w:t>
            </w:r>
            <w:r w:rsidR="000C06C2">
              <w:t>experience.</w:t>
            </w:r>
          </w:p>
          <w:p w:rsidR="00AA5964" w:rsidRDefault="002F2446" w:rsidP="00EF689A">
            <w:pPr>
              <w:pStyle w:val="BulletedList"/>
              <w:numPr>
                <w:ilvl w:val="0"/>
                <w:numId w:val="29"/>
              </w:numPr>
            </w:pPr>
            <w:r>
              <w:t>Demonstrated expertise in HTML, DNS</w:t>
            </w:r>
            <w:r w:rsidR="000B73BD">
              <w:t>, SMTP, POP3 email protocols</w:t>
            </w:r>
            <w:r>
              <w:t xml:space="preserve"> and </w:t>
            </w:r>
            <w:r w:rsidR="000B73BD">
              <w:t>TCP/IP</w:t>
            </w:r>
            <w:r>
              <w:t>.</w:t>
            </w:r>
          </w:p>
        </w:tc>
      </w:tr>
      <w:tr w:rsidR="00FA2A27">
        <w:trPr>
          <w:jc w:val="center"/>
        </w:trPr>
        <w:tc>
          <w:tcPr>
            <w:tcW w:w="2196" w:type="dxa"/>
            <w:vMerge/>
            <w:tcBorders>
              <w:right w:val="single" w:sz="4" w:space="0" w:color="auto"/>
            </w:tcBorders>
          </w:tcPr>
          <w:p w:rsidR="00FA2A27" w:rsidRDefault="00FA2A27" w:rsidP="00FA2A27"/>
        </w:tc>
        <w:tc>
          <w:tcPr>
            <w:tcW w:w="7884" w:type="dxa"/>
            <w:tcBorders>
              <w:left w:val="single" w:sz="4" w:space="0" w:color="auto"/>
            </w:tcBorders>
          </w:tcPr>
          <w:p w:rsidR="004072B1" w:rsidRPr="00307FE6" w:rsidRDefault="00CC7B50" w:rsidP="00325B1E">
            <w:pPr>
              <w:pStyle w:val="Heading2"/>
              <w:ind w:left="0"/>
              <w:rPr>
                <w:b/>
              </w:rPr>
            </w:pPr>
            <w:r>
              <w:rPr>
                <w:b/>
              </w:rPr>
              <w:t>Client Support</w:t>
            </w:r>
          </w:p>
          <w:p w:rsidR="00AA5964" w:rsidRDefault="00AA5964" w:rsidP="00EF689A">
            <w:pPr>
              <w:pStyle w:val="BulletedList"/>
              <w:numPr>
                <w:ilvl w:val="0"/>
                <w:numId w:val="29"/>
              </w:numPr>
            </w:pPr>
            <w:r>
              <w:t>Vendor relations management</w:t>
            </w:r>
            <w:r w:rsidR="00FB32C3">
              <w:t xml:space="preserve"> in response to </w:t>
            </w:r>
            <w:r w:rsidR="00EF689A">
              <w:t xml:space="preserve">IDS </w:t>
            </w:r>
            <w:r w:rsidR="00FB32C3">
              <w:t>security alerts from their networks.</w:t>
            </w:r>
          </w:p>
          <w:p w:rsidR="00AA5964" w:rsidRDefault="00AA5964" w:rsidP="002F2446">
            <w:pPr>
              <w:pStyle w:val="BulletedList"/>
              <w:numPr>
                <w:ilvl w:val="0"/>
                <w:numId w:val="29"/>
              </w:numPr>
            </w:pPr>
            <w:r>
              <w:t xml:space="preserve">Respond to client via phone, email or web to solve </w:t>
            </w:r>
            <w:r w:rsidR="00FB32C3">
              <w:t xml:space="preserve">IT security and </w:t>
            </w:r>
            <w:r>
              <w:t>technical issues.</w:t>
            </w:r>
          </w:p>
          <w:p w:rsidR="00823CF5" w:rsidRDefault="00AA5964" w:rsidP="00823CF5">
            <w:pPr>
              <w:pStyle w:val="BulletedList"/>
              <w:numPr>
                <w:ilvl w:val="0"/>
                <w:numId w:val="29"/>
              </w:numPr>
            </w:pPr>
            <w:r>
              <w:t xml:space="preserve">Service Delivery Account </w:t>
            </w:r>
            <w:r w:rsidR="00823CF5">
              <w:t>Manage</w:t>
            </w:r>
            <w:r>
              <w:t>r</w:t>
            </w:r>
            <w:r w:rsidR="00823CF5">
              <w:t xml:space="preserve"> for 15 IBM internal applications</w:t>
            </w:r>
            <w:r>
              <w:t xml:space="preserve"> accounts</w:t>
            </w:r>
            <w:r w:rsidR="00823CF5">
              <w:t>.</w:t>
            </w:r>
          </w:p>
          <w:p w:rsidR="00C57586" w:rsidRDefault="002F2446" w:rsidP="0042168C">
            <w:pPr>
              <w:pStyle w:val="BulletedList"/>
              <w:numPr>
                <w:ilvl w:val="0"/>
                <w:numId w:val="29"/>
              </w:numPr>
            </w:pPr>
            <w:r>
              <w:t>Managed technical support teams to meet service level agreement requirements.</w:t>
            </w:r>
          </w:p>
          <w:p w:rsidR="00C148C5" w:rsidRPr="00B77328" w:rsidRDefault="002F2446" w:rsidP="0042168C">
            <w:pPr>
              <w:pStyle w:val="BulletedList"/>
              <w:numPr>
                <w:ilvl w:val="0"/>
                <w:numId w:val="29"/>
              </w:numPr>
            </w:pPr>
            <w:r>
              <w:t>Performed triage on incoming client issues and resolved problems.</w:t>
            </w:r>
          </w:p>
          <w:p w:rsidR="00FA2A27" w:rsidRDefault="002F2446" w:rsidP="00823CF5">
            <w:pPr>
              <w:pStyle w:val="BulletedList"/>
              <w:numPr>
                <w:ilvl w:val="0"/>
                <w:numId w:val="29"/>
              </w:numPr>
            </w:pPr>
            <w:r>
              <w:t>Immediate escalation point for web application questions</w:t>
            </w:r>
            <w:r w:rsidR="006B2235">
              <w:t>.</w:t>
            </w:r>
            <w:r w:rsidR="00C57586">
              <w:t xml:space="preserve"> </w:t>
            </w:r>
          </w:p>
          <w:p w:rsidR="00AA5964" w:rsidRDefault="007A6A8D" w:rsidP="007A6A8D">
            <w:pPr>
              <w:pStyle w:val="BulletedList"/>
              <w:numPr>
                <w:ilvl w:val="0"/>
                <w:numId w:val="29"/>
              </w:numPr>
            </w:pPr>
            <w:r>
              <w:t xml:space="preserve">Processed development improvement / change management  </w:t>
            </w:r>
          </w:p>
        </w:tc>
      </w:tr>
    </w:tbl>
    <w:p w:rsidR="00532BE1" w:rsidRDefault="00196F96">
      <w:r>
        <w:br w:type="page"/>
      </w:r>
    </w:p>
    <w:tbl>
      <w:tblPr>
        <w:tblW w:w="9491" w:type="dxa"/>
        <w:jc w:val="center"/>
        <w:tblLayout w:type="fixed"/>
        <w:tblLook w:val="0000"/>
      </w:tblPr>
      <w:tblGrid>
        <w:gridCol w:w="1841"/>
        <w:gridCol w:w="7650"/>
      </w:tblGrid>
      <w:tr w:rsidR="003C639D">
        <w:trPr>
          <w:trHeight w:val="4635"/>
          <w:jc w:val="center"/>
        </w:trPr>
        <w:tc>
          <w:tcPr>
            <w:tcW w:w="1841" w:type="dxa"/>
            <w:tcBorders>
              <w:right w:val="single" w:sz="4" w:space="0" w:color="auto"/>
            </w:tcBorders>
          </w:tcPr>
          <w:p w:rsidR="00823CF5" w:rsidRPr="00FC44C6" w:rsidRDefault="00823CF5" w:rsidP="00823CF5">
            <w:pPr>
              <w:pStyle w:val="YourName"/>
              <w:jc w:val="left"/>
              <w:rPr>
                <w:rFonts w:ascii="Arial" w:hAnsi="Arial" w:cs="Arial"/>
                <w:color w:val="000000"/>
                <w:sz w:val="16"/>
                <w:szCs w:val="16"/>
              </w:rPr>
            </w:pPr>
            <w:smartTag w:uri="urn:schemas-microsoft-com:office:smarttags" w:element="place">
              <w:smartTag w:uri="urn:schemas-microsoft-com:office:smarttags" w:element="City">
                <w:r w:rsidRPr="00FC44C6">
                  <w:rPr>
                    <w:rFonts w:ascii="Arial" w:hAnsi="Arial" w:cs="Arial"/>
                    <w:color w:val="000000"/>
                    <w:sz w:val="16"/>
                    <w:szCs w:val="16"/>
                  </w:rPr>
                  <w:lastRenderedPageBreak/>
                  <w:t>Sandy</w:t>
                </w:r>
              </w:smartTag>
            </w:smartTag>
          </w:p>
          <w:p w:rsidR="00823CF5" w:rsidRPr="00FC44C6" w:rsidRDefault="00823CF5" w:rsidP="00823CF5">
            <w:pPr>
              <w:pStyle w:val="YourName"/>
              <w:jc w:val="left"/>
              <w:rPr>
                <w:rFonts w:ascii="Arial" w:hAnsi="Arial" w:cs="Arial"/>
                <w:color w:val="000000"/>
                <w:sz w:val="16"/>
                <w:szCs w:val="16"/>
              </w:rPr>
            </w:pPr>
            <w:smartTag w:uri="urn:schemas-microsoft-com:office:smarttags" w:element="place">
              <w:smartTag w:uri="urn:schemas-microsoft-com:office:smarttags" w:element="City">
                <w:r w:rsidRPr="00FC44C6">
                  <w:rPr>
                    <w:rFonts w:ascii="Arial" w:hAnsi="Arial" w:cs="Arial"/>
                    <w:color w:val="000000"/>
                    <w:sz w:val="16"/>
                    <w:szCs w:val="16"/>
                  </w:rPr>
                  <w:t>Anderson</w:t>
                </w:r>
              </w:smartTag>
            </w:smartTag>
          </w:p>
          <w:p w:rsidR="007A6A8D" w:rsidRDefault="00823CF5" w:rsidP="008762CB">
            <w:pPr>
              <w:rPr>
                <w:rFonts w:cs="Arial"/>
                <w:color w:val="000000"/>
                <w:sz w:val="16"/>
                <w:szCs w:val="16"/>
              </w:rPr>
            </w:pPr>
            <w:r w:rsidRPr="00FC44C6">
              <w:rPr>
                <w:rFonts w:cs="Arial"/>
                <w:color w:val="000000"/>
                <w:sz w:val="16"/>
                <w:szCs w:val="16"/>
              </w:rPr>
              <w:t>Resume Page 2</w:t>
            </w:r>
          </w:p>
          <w:p w:rsidR="002F5FA6" w:rsidRPr="002F5FA6" w:rsidRDefault="002F5FA6" w:rsidP="008762CB">
            <w:pPr>
              <w:rPr>
                <w:rFonts w:cs="Arial"/>
                <w:color w:val="000000"/>
                <w:sz w:val="16"/>
                <w:szCs w:val="16"/>
              </w:rPr>
            </w:pPr>
          </w:p>
          <w:p w:rsidR="009F3B50" w:rsidRDefault="009F3B50" w:rsidP="009F3B50">
            <w:pPr>
              <w:pStyle w:val="YourName"/>
              <w:jc w:val="left"/>
              <w:rPr>
                <w:rFonts w:ascii="Haettenschweiler" w:hAnsi="Haettenschweiler"/>
                <w:color w:val="808080"/>
                <w:sz w:val="32"/>
                <w:szCs w:val="32"/>
                <w:u w:val="single"/>
              </w:rPr>
            </w:pPr>
            <w:r>
              <w:rPr>
                <w:rFonts w:ascii="Haettenschweiler" w:hAnsi="Haettenschweiler"/>
                <w:color w:val="808080"/>
                <w:sz w:val="32"/>
                <w:szCs w:val="32"/>
                <w:u w:val="single"/>
              </w:rPr>
              <w:t>Employment</w:t>
            </w:r>
          </w:p>
          <w:p w:rsidR="009F3B50" w:rsidRDefault="009F3B50" w:rsidP="009F3B50">
            <w:pPr>
              <w:pStyle w:val="YourName"/>
              <w:jc w:val="left"/>
              <w:rPr>
                <w:rFonts w:ascii="Haettenschweiler" w:hAnsi="Haettenschweiler"/>
                <w:color w:val="808080"/>
                <w:sz w:val="32"/>
                <w:szCs w:val="32"/>
                <w:u w:val="single"/>
              </w:rPr>
            </w:pPr>
            <w:r>
              <w:rPr>
                <w:rFonts w:ascii="Haettenschweiler" w:hAnsi="Haettenschweiler"/>
                <w:color w:val="808080"/>
                <w:sz w:val="32"/>
                <w:szCs w:val="32"/>
                <w:u w:val="single"/>
              </w:rPr>
              <w:t>History</w:t>
            </w:r>
          </w:p>
          <w:p w:rsidR="009F3B50" w:rsidRPr="009F3B50" w:rsidRDefault="009F3B50" w:rsidP="009F3B50"/>
          <w:p w:rsidR="003C639D" w:rsidRDefault="003C639D" w:rsidP="00FA2A27"/>
          <w:p w:rsidR="009F3B50" w:rsidRDefault="009F3B50" w:rsidP="00FA2A27"/>
          <w:p w:rsidR="009F3B50" w:rsidRDefault="009F3B50" w:rsidP="00FA2A27"/>
          <w:p w:rsidR="009F3B50" w:rsidRDefault="009F3B50" w:rsidP="00FA2A27"/>
          <w:p w:rsidR="009F3B50" w:rsidRDefault="009F3B50" w:rsidP="00FA2A27"/>
          <w:p w:rsidR="009F3B50" w:rsidRDefault="009F3B50" w:rsidP="00FA2A27"/>
          <w:p w:rsidR="009F3B50" w:rsidRDefault="009F3B50" w:rsidP="00FA2A27"/>
          <w:p w:rsidR="009F3B50" w:rsidRDefault="009F3B50" w:rsidP="00FA2A27"/>
          <w:p w:rsidR="009F3B50" w:rsidRDefault="009F3B50" w:rsidP="00FA2A27"/>
          <w:p w:rsidR="009F3B50" w:rsidRDefault="009F3B50" w:rsidP="00FA2A27"/>
          <w:p w:rsidR="009F3B50" w:rsidRDefault="009F3B50" w:rsidP="00FA2A27"/>
          <w:p w:rsidR="009F3B50" w:rsidRDefault="009F3B50" w:rsidP="00FA2A27"/>
          <w:p w:rsidR="008762CB" w:rsidRDefault="008762CB" w:rsidP="00FA2A27"/>
          <w:p w:rsidR="007A6A8D" w:rsidRDefault="007A6A8D" w:rsidP="00FA2A27"/>
          <w:p w:rsidR="00532BE1" w:rsidRDefault="00532BE1" w:rsidP="00FA2A27"/>
          <w:p w:rsidR="00532BE1" w:rsidRDefault="00532BE1" w:rsidP="00FA2A27"/>
          <w:p w:rsidR="00532BE1" w:rsidRDefault="00532BE1" w:rsidP="00FA2A27"/>
          <w:p w:rsidR="00532BE1" w:rsidRDefault="00532BE1" w:rsidP="00FA2A27"/>
          <w:p w:rsidR="00532BE1" w:rsidRDefault="00532BE1" w:rsidP="00FA2A27"/>
          <w:p w:rsidR="00532BE1" w:rsidRDefault="00532BE1" w:rsidP="00FA2A27"/>
          <w:p w:rsidR="00532BE1" w:rsidRDefault="00532BE1" w:rsidP="00FA2A27"/>
          <w:p w:rsidR="00532BE1" w:rsidRDefault="00532BE1" w:rsidP="00FA2A27"/>
          <w:p w:rsidR="00532BE1" w:rsidRDefault="00532BE1" w:rsidP="00FA2A27"/>
          <w:p w:rsidR="00532BE1" w:rsidRDefault="00532BE1" w:rsidP="00FA2A27"/>
          <w:p w:rsidR="00532BE1" w:rsidRDefault="00532BE1" w:rsidP="00FA2A27"/>
          <w:p w:rsidR="00532BE1" w:rsidRDefault="00532BE1" w:rsidP="00FA2A27"/>
          <w:p w:rsidR="00532BE1" w:rsidRDefault="00532BE1" w:rsidP="00FA2A27"/>
          <w:p w:rsidR="00532BE1" w:rsidRDefault="00532BE1" w:rsidP="00FA2A27"/>
          <w:p w:rsidR="00532BE1" w:rsidRDefault="00532BE1" w:rsidP="00FA2A27"/>
          <w:p w:rsidR="00532BE1" w:rsidRDefault="00532BE1" w:rsidP="00FA2A27"/>
          <w:p w:rsidR="00532BE1" w:rsidRDefault="00532BE1" w:rsidP="00FA2A27"/>
          <w:p w:rsidR="00532BE1" w:rsidRDefault="00532BE1" w:rsidP="00FA2A27"/>
          <w:p w:rsidR="00532BE1" w:rsidRDefault="00532BE1" w:rsidP="00FA2A27"/>
          <w:p w:rsidR="00532BE1" w:rsidRDefault="00532BE1" w:rsidP="00FA2A27"/>
          <w:p w:rsidR="00532BE1" w:rsidRDefault="00532BE1" w:rsidP="00FA2A27"/>
          <w:p w:rsidR="00532BE1" w:rsidRDefault="00532BE1" w:rsidP="00FA2A27"/>
          <w:p w:rsidR="00532BE1" w:rsidRDefault="00532BE1" w:rsidP="00FA2A27"/>
          <w:p w:rsidR="00532BE1" w:rsidRDefault="00532BE1" w:rsidP="00FA2A27"/>
          <w:p w:rsidR="00532BE1" w:rsidRDefault="00532BE1" w:rsidP="00FA2A27"/>
          <w:p w:rsidR="00532BE1" w:rsidRDefault="00532BE1" w:rsidP="00FA2A27"/>
          <w:p w:rsidR="00532BE1" w:rsidRDefault="00532BE1" w:rsidP="00FA2A27"/>
          <w:p w:rsidR="00532BE1" w:rsidRDefault="00532BE1" w:rsidP="00FA2A27"/>
          <w:p w:rsidR="00532BE1" w:rsidRDefault="00532BE1" w:rsidP="00FA2A27"/>
          <w:p w:rsidR="00532BE1" w:rsidRDefault="00532BE1" w:rsidP="00FA2A27"/>
          <w:p w:rsidR="00532BE1" w:rsidRDefault="00532BE1" w:rsidP="00FA2A27"/>
          <w:p w:rsidR="00532BE1" w:rsidRDefault="00532BE1" w:rsidP="00FA2A27"/>
          <w:p w:rsidR="00532BE1" w:rsidRDefault="00532BE1" w:rsidP="00FA2A27"/>
          <w:p w:rsidR="00532BE1" w:rsidRDefault="00532BE1" w:rsidP="00FA2A27"/>
          <w:p w:rsidR="00532BE1" w:rsidRDefault="00532BE1" w:rsidP="00FA2A27"/>
          <w:p w:rsidR="00532BE1" w:rsidRDefault="00532BE1" w:rsidP="00FA2A27"/>
          <w:p w:rsidR="002F5FA6" w:rsidRDefault="002F5FA6" w:rsidP="00532BE1">
            <w:pPr>
              <w:pStyle w:val="YourName"/>
              <w:jc w:val="left"/>
              <w:rPr>
                <w:rFonts w:ascii="Haettenschweiler" w:hAnsi="Haettenschweiler"/>
                <w:color w:val="808080"/>
                <w:sz w:val="32"/>
                <w:szCs w:val="32"/>
                <w:u w:val="single"/>
              </w:rPr>
            </w:pPr>
          </w:p>
          <w:p w:rsidR="002F5FA6" w:rsidRPr="00FC44C6" w:rsidRDefault="002F5FA6" w:rsidP="002F5FA6">
            <w:pPr>
              <w:pStyle w:val="YourName"/>
              <w:jc w:val="left"/>
              <w:rPr>
                <w:rFonts w:ascii="Arial" w:hAnsi="Arial" w:cs="Arial"/>
                <w:color w:val="000000"/>
                <w:sz w:val="16"/>
                <w:szCs w:val="16"/>
              </w:rPr>
            </w:pPr>
            <w:r w:rsidRPr="00FC44C6">
              <w:rPr>
                <w:rFonts w:ascii="Arial" w:hAnsi="Arial" w:cs="Arial"/>
                <w:color w:val="000000"/>
                <w:sz w:val="16"/>
                <w:szCs w:val="16"/>
              </w:rPr>
              <w:lastRenderedPageBreak/>
              <w:t>Sandy</w:t>
            </w:r>
          </w:p>
          <w:p w:rsidR="002F5FA6" w:rsidRPr="00FC44C6" w:rsidRDefault="002F5FA6" w:rsidP="002F5FA6">
            <w:pPr>
              <w:pStyle w:val="YourName"/>
              <w:jc w:val="left"/>
              <w:rPr>
                <w:rFonts w:ascii="Arial" w:hAnsi="Arial" w:cs="Arial"/>
                <w:color w:val="000000"/>
                <w:sz w:val="16"/>
                <w:szCs w:val="16"/>
              </w:rPr>
            </w:pPr>
            <w:smartTag w:uri="urn:schemas-microsoft-com:office:smarttags" w:element="place">
              <w:smartTag w:uri="urn:schemas-microsoft-com:office:smarttags" w:element="City">
                <w:r w:rsidRPr="00FC44C6">
                  <w:rPr>
                    <w:rFonts w:ascii="Arial" w:hAnsi="Arial" w:cs="Arial"/>
                    <w:color w:val="000000"/>
                    <w:sz w:val="16"/>
                    <w:szCs w:val="16"/>
                  </w:rPr>
                  <w:t>Anderson</w:t>
                </w:r>
              </w:smartTag>
            </w:smartTag>
          </w:p>
          <w:p w:rsidR="002F5FA6" w:rsidRDefault="002F5FA6" w:rsidP="002F5FA6">
            <w:pPr>
              <w:rPr>
                <w:rFonts w:cs="Arial"/>
                <w:color w:val="000000"/>
                <w:sz w:val="16"/>
                <w:szCs w:val="16"/>
              </w:rPr>
            </w:pPr>
            <w:r>
              <w:rPr>
                <w:rFonts w:cs="Arial"/>
                <w:color w:val="000000"/>
                <w:sz w:val="16"/>
                <w:szCs w:val="16"/>
              </w:rPr>
              <w:t>Resume Page 3</w:t>
            </w:r>
          </w:p>
          <w:p w:rsidR="00532BE1" w:rsidRDefault="00532BE1" w:rsidP="009F3B50">
            <w:pPr>
              <w:pStyle w:val="YourName"/>
              <w:jc w:val="left"/>
              <w:rPr>
                <w:rFonts w:ascii="Haettenschweiler" w:hAnsi="Haettenschweiler"/>
                <w:color w:val="808080"/>
                <w:sz w:val="32"/>
                <w:szCs w:val="32"/>
                <w:u w:val="single"/>
              </w:rPr>
            </w:pPr>
          </w:p>
          <w:p w:rsidR="006D60D4" w:rsidRPr="006D60D4" w:rsidRDefault="006D60D4" w:rsidP="006D60D4"/>
          <w:p w:rsidR="006D60D4" w:rsidRDefault="006D60D4" w:rsidP="006D60D4">
            <w:pPr>
              <w:pStyle w:val="YourName"/>
              <w:jc w:val="left"/>
              <w:rPr>
                <w:rFonts w:ascii="Haettenschweiler" w:hAnsi="Haettenschweiler"/>
                <w:color w:val="808080"/>
                <w:sz w:val="32"/>
                <w:szCs w:val="32"/>
                <w:u w:val="single"/>
              </w:rPr>
            </w:pPr>
            <w:r>
              <w:rPr>
                <w:rFonts w:ascii="Haettenschweiler" w:hAnsi="Haettenschweiler"/>
                <w:color w:val="808080"/>
                <w:sz w:val="32"/>
                <w:szCs w:val="32"/>
                <w:u w:val="single"/>
              </w:rPr>
              <w:t>Education</w:t>
            </w:r>
          </w:p>
          <w:p w:rsidR="006D60D4" w:rsidRDefault="006D60D4" w:rsidP="006D60D4"/>
          <w:p w:rsidR="006D60D4" w:rsidRDefault="006D60D4" w:rsidP="006D60D4"/>
          <w:p w:rsidR="006D60D4" w:rsidRDefault="006D60D4" w:rsidP="006D60D4"/>
          <w:p w:rsidR="006D60D4" w:rsidRDefault="006D60D4" w:rsidP="006D60D4"/>
          <w:p w:rsidR="006D60D4" w:rsidRDefault="006D60D4" w:rsidP="006D60D4"/>
          <w:p w:rsidR="006D60D4" w:rsidRDefault="006D60D4" w:rsidP="006D60D4"/>
          <w:p w:rsidR="006D60D4" w:rsidRDefault="006D60D4" w:rsidP="006D60D4"/>
          <w:p w:rsidR="006D60D4" w:rsidRDefault="006D60D4" w:rsidP="006D60D4"/>
          <w:p w:rsidR="006D60D4" w:rsidRDefault="006D60D4" w:rsidP="006D60D4"/>
          <w:p w:rsidR="006D60D4" w:rsidRDefault="006D60D4" w:rsidP="006D60D4"/>
          <w:p w:rsidR="006D60D4" w:rsidRPr="006D60D4" w:rsidRDefault="006D60D4" w:rsidP="006D60D4"/>
          <w:p w:rsidR="009F3B50" w:rsidRDefault="009F3B50" w:rsidP="009F3B50">
            <w:pPr>
              <w:pStyle w:val="YourName"/>
              <w:jc w:val="left"/>
              <w:rPr>
                <w:rFonts w:ascii="Haettenschweiler" w:hAnsi="Haettenschweiler"/>
                <w:color w:val="808080"/>
                <w:sz w:val="32"/>
                <w:szCs w:val="32"/>
                <w:u w:val="single"/>
              </w:rPr>
            </w:pPr>
            <w:r>
              <w:rPr>
                <w:rFonts w:ascii="Haettenschweiler" w:hAnsi="Haettenschweiler"/>
                <w:color w:val="808080"/>
                <w:sz w:val="32"/>
                <w:szCs w:val="32"/>
                <w:u w:val="single"/>
              </w:rPr>
              <w:t>Awards</w:t>
            </w:r>
          </w:p>
          <w:p w:rsidR="009F3B50" w:rsidRPr="009F3B50" w:rsidRDefault="009F3B50" w:rsidP="009F3B50">
            <w:pPr>
              <w:rPr>
                <w:rFonts w:ascii="Haettenschweiler" w:hAnsi="Haettenschweiler"/>
                <w:color w:val="808080"/>
                <w:sz w:val="24"/>
                <w:szCs w:val="24"/>
                <w:u w:val="single"/>
              </w:rPr>
            </w:pPr>
            <w:r w:rsidRPr="009F3B50">
              <w:rPr>
                <w:rFonts w:ascii="Haettenschweiler" w:hAnsi="Haettenschweiler"/>
                <w:color w:val="808080"/>
                <w:sz w:val="24"/>
                <w:szCs w:val="24"/>
                <w:u w:val="single"/>
              </w:rPr>
              <w:t>and</w:t>
            </w:r>
          </w:p>
          <w:p w:rsidR="009F3B50" w:rsidRDefault="009F3B50" w:rsidP="009F3B50">
            <w:pPr>
              <w:pStyle w:val="YourName"/>
              <w:jc w:val="left"/>
              <w:rPr>
                <w:rFonts w:ascii="Haettenschweiler" w:hAnsi="Haettenschweiler"/>
                <w:color w:val="808080"/>
                <w:sz w:val="32"/>
                <w:szCs w:val="32"/>
                <w:u w:val="single"/>
              </w:rPr>
            </w:pPr>
            <w:r>
              <w:rPr>
                <w:rFonts w:ascii="Haettenschweiler" w:hAnsi="Haettenschweiler"/>
                <w:color w:val="808080"/>
                <w:sz w:val="32"/>
                <w:szCs w:val="32"/>
                <w:u w:val="single"/>
              </w:rPr>
              <w:t>Recognition</w:t>
            </w:r>
          </w:p>
          <w:p w:rsidR="009F3B50" w:rsidRDefault="009F3B50" w:rsidP="00FA2A27"/>
          <w:p w:rsidR="009F3B50" w:rsidRDefault="009F3B50" w:rsidP="00FA2A27"/>
          <w:p w:rsidR="009F3B50" w:rsidRDefault="009F3B50" w:rsidP="00FA2A27"/>
          <w:p w:rsidR="00532BE1" w:rsidRDefault="00532BE1" w:rsidP="009F3B50">
            <w:pPr>
              <w:pStyle w:val="YourName"/>
              <w:jc w:val="left"/>
              <w:rPr>
                <w:rFonts w:ascii="Haettenschweiler" w:hAnsi="Haettenschweiler"/>
                <w:color w:val="808080"/>
                <w:sz w:val="32"/>
                <w:szCs w:val="32"/>
                <w:u w:val="single"/>
              </w:rPr>
            </w:pPr>
          </w:p>
          <w:p w:rsidR="00532BE1" w:rsidRDefault="00532BE1" w:rsidP="009F3B50">
            <w:pPr>
              <w:pStyle w:val="YourName"/>
              <w:jc w:val="left"/>
              <w:rPr>
                <w:rFonts w:ascii="Haettenschweiler" w:hAnsi="Haettenschweiler"/>
                <w:color w:val="808080"/>
                <w:sz w:val="32"/>
                <w:szCs w:val="32"/>
                <w:u w:val="single"/>
              </w:rPr>
            </w:pPr>
          </w:p>
          <w:p w:rsidR="0054607E" w:rsidRDefault="0054607E" w:rsidP="0054607E"/>
          <w:p w:rsidR="0054607E" w:rsidRDefault="0054607E" w:rsidP="0054607E"/>
          <w:p w:rsidR="0054607E" w:rsidRPr="0054607E" w:rsidRDefault="0054607E" w:rsidP="0054607E"/>
          <w:p w:rsidR="009F3B50" w:rsidRDefault="009F3B50" w:rsidP="009F3B50">
            <w:pPr>
              <w:pStyle w:val="YourName"/>
              <w:jc w:val="left"/>
              <w:rPr>
                <w:rFonts w:ascii="Haettenschweiler" w:hAnsi="Haettenschweiler"/>
                <w:color w:val="808080"/>
                <w:sz w:val="32"/>
                <w:szCs w:val="32"/>
                <w:u w:val="single"/>
              </w:rPr>
            </w:pPr>
          </w:p>
          <w:p w:rsidR="009F3B50" w:rsidRDefault="009F3B50" w:rsidP="00FA2A27"/>
          <w:p w:rsidR="009F3B50" w:rsidRDefault="009F3B50" w:rsidP="00FA2A27"/>
          <w:p w:rsidR="009F3B50" w:rsidRDefault="009F3B50" w:rsidP="00FA2A27"/>
          <w:p w:rsidR="009F3B50" w:rsidRDefault="009F3B50" w:rsidP="00FA2A27"/>
          <w:p w:rsidR="009F3B50" w:rsidRDefault="009F3B50" w:rsidP="00FA2A27"/>
          <w:p w:rsidR="009F3B50" w:rsidRDefault="009F3B50" w:rsidP="00FA2A27"/>
          <w:p w:rsidR="008762CB" w:rsidRDefault="008762CB" w:rsidP="00FA2A27"/>
          <w:p w:rsidR="000B73BD" w:rsidRDefault="000B73BD" w:rsidP="00FA2A27"/>
          <w:p w:rsidR="009F3B50" w:rsidRDefault="009F3B50" w:rsidP="00FA2A27"/>
          <w:p w:rsidR="009F3B50" w:rsidRDefault="009F3B50" w:rsidP="00FA2A27"/>
          <w:p w:rsidR="009F3B50" w:rsidRDefault="009F3B50" w:rsidP="00FA2A27"/>
        </w:tc>
        <w:tc>
          <w:tcPr>
            <w:tcW w:w="7650" w:type="dxa"/>
            <w:tcBorders>
              <w:left w:val="single" w:sz="4" w:space="0" w:color="auto"/>
              <w:right w:val="single" w:sz="4" w:space="0" w:color="FFFFFF"/>
            </w:tcBorders>
          </w:tcPr>
          <w:p w:rsidR="002F5FA6" w:rsidRDefault="002F5FA6" w:rsidP="0088548E">
            <w:pPr>
              <w:pStyle w:val="BodyText"/>
              <w:ind w:left="14"/>
              <w:jc w:val="left"/>
              <w:rPr>
                <w:u w:val="single"/>
              </w:rPr>
            </w:pPr>
          </w:p>
          <w:p w:rsidR="002F5FA6" w:rsidRDefault="002F5FA6" w:rsidP="0088548E">
            <w:pPr>
              <w:pStyle w:val="BodyText"/>
              <w:ind w:left="14"/>
              <w:jc w:val="left"/>
              <w:rPr>
                <w:u w:val="single"/>
              </w:rPr>
            </w:pPr>
          </w:p>
          <w:p w:rsidR="0049656B" w:rsidRPr="0049656B" w:rsidRDefault="0049656B" w:rsidP="0088548E">
            <w:pPr>
              <w:pStyle w:val="BodyText"/>
              <w:ind w:left="14"/>
              <w:jc w:val="left"/>
            </w:pPr>
            <w:r>
              <w:rPr>
                <w:u w:val="single"/>
              </w:rPr>
              <w:t xml:space="preserve">May 2008 – </w:t>
            </w:r>
            <w:r w:rsidRPr="0049656B">
              <w:rPr>
                <w:u w:val="single"/>
              </w:rPr>
              <w:t>Present  Hewlett Packard</w:t>
            </w:r>
          </w:p>
          <w:p w:rsidR="0049656B" w:rsidRDefault="004E58FE" w:rsidP="0049656B">
            <w:pPr>
              <w:pStyle w:val="BodyText"/>
              <w:numPr>
                <w:ilvl w:val="1"/>
                <w:numId w:val="29"/>
              </w:numPr>
              <w:jc w:val="left"/>
            </w:pPr>
            <w:r>
              <w:t xml:space="preserve">Global Web Application </w:t>
            </w:r>
            <w:r w:rsidR="00FB67D7">
              <w:t>Administrator</w:t>
            </w:r>
            <w:r w:rsidR="0049656B">
              <w:t xml:space="preserve"> (contractor)</w:t>
            </w:r>
          </w:p>
          <w:p w:rsidR="00CB662F" w:rsidRDefault="0054607E" w:rsidP="00C20DD8">
            <w:pPr>
              <w:pStyle w:val="BodyText"/>
              <w:ind w:left="1080"/>
              <w:jc w:val="left"/>
            </w:pPr>
            <w:r>
              <w:t>W</w:t>
            </w:r>
            <w:r w:rsidR="00CB662F">
              <w:t xml:space="preserve">orking with MS Excel </w:t>
            </w:r>
            <w:r>
              <w:t xml:space="preserve">sales </w:t>
            </w:r>
            <w:r w:rsidR="00CB662F">
              <w:t xml:space="preserve">data to create </w:t>
            </w:r>
            <w:r>
              <w:t>metrics</w:t>
            </w:r>
            <w:r w:rsidR="00CB662F">
              <w:t xml:space="preserve"> for EDS</w:t>
            </w:r>
            <w:r w:rsidR="00830333">
              <w:t>.</w:t>
            </w:r>
            <w:r w:rsidR="00CB662F">
              <w:t xml:space="preserve"> </w:t>
            </w:r>
            <w:r>
              <w:t>Using pivot tables and v-lookup, attending data meetings and interfacing with sales management.</w:t>
            </w:r>
          </w:p>
          <w:p w:rsidR="00CB662F" w:rsidRDefault="00CB662F" w:rsidP="00C20DD8">
            <w:pPr>
              <w:pStyle w:val="BodyText"/>
              <w:ind w:left="1080"/>
              <w:jc w:val="left"/>
            </w:pPr>
          </w:p>
          <w:p w:rsidR="00C20DD8" w:rsidRDefault="00C20DD8" w:rsidP="00C20DD8">
            <w:pPr>
              <w:pStyle w:val="BodyText"/>
              <w:ind w:left="1080"/>
              <w:jc w:val="left"/>
            </w:pPr>
            <w:r>
              <w:t xml:space="preserve">Learned new HP designed web application in which partners of HP register their deals with HP.  Set up the web application with approvers and users and the parameters in which they would need access. Designed User Guide for </w:t>
            </w:r>
            <w:r w:rsidR="00E84447">
              <w:t xml:space="preserve">both </w:t>
            </w:r>
            <w:r>
              <w:t xml:space="preserve">users and administrators. Trained all users world wide in the use of the web application. </w:t>
            </w:r>
            <w:r w:rsidR="00E84447">
              <w:t xml:space="preserve">Trained a colleague in </w:t>
            </w:r>
            <w:smartTag w:uri="urn:schemas-microsoft-com:office:smarttags" w:element="country-region">
              <w:smartTag w:uri="urn:schemas-microsoft-com:office:smarttags" w:element="place">
                <w:r w:rsidR="00E84447">
                  <w:t>India</w:t>
                </w:r>
              </w:smartTag>
            </w:smartTag>
            <w:r w:rsidR="00E84447">
              <w:t xml:space="preserve"> on the administration of </w:t>
            </w:r>
            <w:r>
              <w:t xml:space="preserve">the web application </w:t>
            </w:r>
            <w:r w:rsidR="00E84447">
              <w:t>and how to manage</w:t>
            </w:r>
            <w:r>
              <w:t xml:space="preserve"> any changes of approvers or problems with application and </w:t>
            </w:r>
            <w:r w:rsidR="00E84447">
              <w:t xml:space="preserve">the </w:t>
            </w:r>
            <w:r>
              <w:t xml:space="preserve">supporting </w:t>
            </w:r>
            <w:r w:rsidR="00E84447">
              <w:t xml:space="preserve">of </w:t>
            </w:r>
            <w:r>
              <w:t xml:space="preserve">all users </w:t>
            </w:r>
            <w:r w:rsidR="00E84447">
              <w:t>worldwide</w:t>
            </w:r>
            <w:r>
              <w:t xml:space="preserve"> with the application. </w:t>
            </w:r>
            <w:r w:rsidR="00E84447">
              <w:t>I administered this application from May 2008 to December 2008 at which time t</w:t>
            </w:r>
            <w:r>
              <w:t xml:space="preserve">his application </w:t>
            </w:r>
            <w:r w:rsidR="00E84447">
              <w:t xml:space="preserve">was handed over to </w:t>
            </w:r>
            <w:r>
              <w:t>steady state</w:t>
            </w:r>
            <w:r w:rsidR="00E84447">
              <w:t xml:space="preserve"> (</w:t>
            </w:r>
            <w:smartTag w:uri="urn:schemas-microsoft-com:office:smarttags" w:element="country-region">
              <w:smartTag w:uri="urn:schemas-microsoft-com:office:smarttags" w:element="place">
                <w:r w:rsidR="00E84447">
                  <w:t>India</w:t>
                </w:r>
              </w:smartTag>
            </w:smartTag>
            <w:r w:rsidR="00E84447">
              <w:t>)</w:t>
            </w:r>
            <w:r>
              <w:t>.</w:t>
            </w:r>
          </w:p>
          <w:p w:rsidR="0049656B" w:rsidRDefault="0049656B" w:rsidP="0088548E">
            <w:pPr>
              <w:pStyle w:val="BodyText"/>
              <w:ind w:left="14"/>
              <w:jc w:val="left"/>
              <w:rPr>
                <w:u w:val="single"/>
              </w:rPr>
            </w:pPr>
          </w:p>
          <w:p w:rsidR="0088548E" w:rsidRPr="00034BA4" w:rsidRDefault="0088548E" w:rsidP="0088548E">
            <w:pPr>
              <w:pStyle w:val="BodyText"/>
              <w:ind w:left="14"/>
              <w:jc w:val="left"/>
              <w:rPr>
                <w:u w:val="single"/>
              </w:rPr>
            </w:pPr>
            <w:r>
              <w:rPr>
                <w:u w:val="single"/>
              </w:rPr>
              <w:t>Feb</w:t>
            </w:r>
            <w:r w:rsidRPr="007F70DF">
              <w:rPr>
                <w:u w:val="single"/>
              </w:rPr>
              <w:t xml:space="preserve"> 200</w:t>
            </w:r>
            <w:r>
              <w:rPr>
                <w:u w:val="single"/>
              </w:rPr>
              <w:t>8</w:t>
            </w:r>
            <w:r w:rsidRPr="007F70DF">
              <w:rPr>
                <w:u w:val="single"/>
              </w:rPr>
              <w:t xml:space="preserve"> </w:t>
            </w:r>
            <w:r>
              <w:rPr>
                <w:u w:val="single"/>
              </w:rPr>
              <w:t>–</w:t>
            </w:r>
            <w:r w:rsidRPr="007F70DF">
              <w:rPr>
                <w:u w:val="single"/>
              </w:rPr>
              <w:t xml:space="preserve">- </w:t>
            </w:r>
            <w:r w:rsidR="0049656B">
              <w:rPr>
                <w:u w:val="single"/>
              </w:rPr>
              <w:t>May 2008</w:t>
            </w:r>
            <w:r w:rsidRPr="004E6C91">
              <w:rPr>
                <w:u w:val="single"/>
              </w:rPr>
              <w:t xml:space="preserve">      </w:t>
            </w:r>
            <w:r>
              <w:rPr>
                <w:u w:val="single"/>
              </w:rPr>
              <w:t>FiservISS, Denver, CO</w:t>
            </w:r>
          </w:p>
          <w:p w:rsidR="0088548E" w:rsidRDefault="0088548E" w:rsidP="0088548E">
            <w:pPr>
              <w:pStyle w:val="BodyText"/>
              <w:numPr>
                <w:ilvl w:val="1"/>
                <w:numId w:val="29"/>
              </w:numPr>
              <w:jc w:val="left"/>
            </w:pPr>
            <w:r>
              <w:t>Web Application Support Technician</w:t>
            </w:r>
            <w:r w:rsidR="0049656B">
              <w:t xml:space="preserve"> (contract position)</w:t>
            </w:r>
          </w:p>
          <w:p w:rsidR="00C20DD8" w:rsidRDefault="00C20DD8" w:rsidP="00C20DD8">
            <w:pPr>
              <w:pStyle w:val="BodyText"/>
              <w:ind w:left="1080"/>
              <w:jc w:val="left"/>
            </w:pPr>
            <w:r>
              <w:t xml:space="preserve">Supported internal, financial web applications. Administered access to web applications </w:t>
            </w:r>
            <w:r w:rsidR="00ED7764">
              <w:t xml:space="preserve">and </w:t>
            </w:r>
            <w:r w:rsidR="00FB32C3">
              <w:t>used Active</w:t>
            </w:r>
            <w:r>
              <w:t xml:space="preserve"> Directory</w:t>
            </w:r>
            <w:r w:rsidR="00ED7764">
              <w:t xml:space="preserve"> for employee access rights to different applications within the company.</w:t>
            </w:r>
          </w:p>
          <w:p w:rsidR="00823CF5" w:rsidRPr="005834FD" w:rsidRDefault="00823CF5" w:rsidP="00C03E2D">
            <w:pPr>
              <w:pStyle w:val="BodyText"/>
              <w:ind w:left="14"/>
              <w:jc w:val="left"/>
              <w:rPr>
                <w:sz w:val="16"/>
                <w:szCs w:val="16"/>
                <w:u w:val="single"/>
              </w:rPr>
            </w:pPr>
          </w:p>
          <w:p w:rsidR="003C639D" w:rsidRPr="00034BA4" w:rsidRDefault="003C639D" w:rsidP="00C03E2D">
            <w:pPr>
              <w:pStyle w:val="BodyText"/>
              <w:ind w:left="14"/>
              <w:jc w:val="left"/>
              <w:rPr>
                <w:u w:val="single"/>
              </w:rPr>
            </w:pPr>
            <w:r>
              <w:rPr>
                <w:u w:val="single"/>
              </w:rPr>
              <w:t>Feb</w:t>
            </w:r>
            <w:r w:rsidRPr="007F70DF">
              <w:rPr>
                <w:u w:val="single"/>
              </w:rPr>
              <w:t xml:space="preserve"> 200</w:t>
            </w:r>
            <w:r>
              <w:rPr>
                <w:u w:val="single"/>
              </w:rPr>
              <w:t>7</w:t>
            </w:r>
            <w:r w:rsidRPr="007F70DF">
              <w:rPr>
                <w:u w:val="single"/>
              </w:rPr>
              <w:t xml:space="preserve"> </w:t>
            </w:r>
            <w:r>
              <w:rPr>
                <w:u w:val="single"/>
              </w:rPr>
              <w:t>–</w:t>
            </w:r>
            <w:r w:rsidRPr="007F70DF">
              <w:rPr>
                <w:u w:val="single"/>
              </w:rPr>
              <w:t>-</w:t>
            </w:r>
            <w:r w:rsidR="00A82DEE">
              <w:rPr>
                <w:u w:val="single"/>
              </w:rPr>
              <w:t>Feb 2008</w:t>
            </w:r>
            <w:r w:rsidRPr="004E6C91">
              <w:rPr>
                <w:u w:val="single"/>
              </w:rPr>
              <w:t xml:space="preserve">      </w:t>
            </w:r>
            <w:r>
              <w:rPr>
                <w:u w:val="single"/>
              </w:rPr>
              <w:t>AssociationVoice, Denver, CO</w:t>
            </w:r>
          </w:p>
          <w:p w:rsidR="003C639D" w:rsidRDefault="003C639D" w:rsidP="003C639D">
            <w:pPr>
              <w:pStyle w:val="BodyText"/>
              <w:numPr>
                <w:ilvl w:val="1"/>
                <w:numId w:val="29"/>
              </w:numPr>
              <w:jc w:val="left"/>
            </w:pPr>
            <w:r>
              <w:t>Web Application Support Technician</w:t>
            </w:r>
          </w:p>
          <w:p w:rsidR="006D3C81" w:rsidRDefault="00C20DD8" w:rsidP="00FB32C3">
            <w:pPr>
              <w:pStyle w:val="BodyText"/>
              <w:ind w:left="1080"/>
              <w:jc w:val="left"/>
            </w:pPr>
            <w:r>
              <w:t>Assisted customers in the design of their HOA web sites by using HTML/XHTML. Supported email with the administration of MX records, CName records and DNS for the HOA customers.</w:t>
            </w:r>
            <w:r w:rsidR="00830333">
              <w:t xml:space="preserve"> </w:t>
            </w:r>
            <w:r>
              <w:t>Trained customers in the use of an internal web tool for building web sites.</w:t>
            </w:r>
          </w:p>
          <w:p w:rsidR="00FC44C6" w:rsidRPr="00934C12" w:rsidRDefault="00FC44C6" w:rsidP="00FC44C6">
            <w:pPr>
              <w:pStyle w:val="BodyText"/>
              <w:ind w:left="1080"/>
              <w:jc w:val="left"/>
            </w:pPr>
          </w:p>
          <w:p w:rsidR="003C639D" w:rsidRPr="00034BA4" w:rsidRDefault="003C639D" w:rsidP="00C03E2D">
            <w:pPr>
              <w:pStyle w:val="BodyText"/>
              <w:ind w:left="14"/>
              <w:jc w:val="left"/>
              <w:rPr>
                <w:u w:val="single"/>
              </w:rPr>
            </w:pPr>
            <w:r>
              <w:rPr>
                <w:u w:val="single"/>
              </w:rPr>
              <w:t>Dec 1999</w:t>
            </w:r>
            <w:r w:rsidRPr="007F70DF">
              <w:rPr>
                <w:u w:val="single"/>
              </w:rPr>
              <w:t xml:space="preserve"> </w:t>
            </w:r>
            <w:r>
              <w:rPr>
                <w:u w:val="single"/>
              </w:rPr>
              <w:t>–</w:t>
            </w:r>
            <w:r w:rsidRPr="007F70DF">
              <w:rPr>
                <w:u w:val="single"/>
              </w:rPr>
              <w:t xml:space="preserve"> </w:t>
            </w:r>
            <w:r>
              <w:rPr>
                <w:u w:val="single"/>
              </w:rPr>
              <w:t>Jul 2005</w:t>
            </w:r>
            <w:r w:rsidRPr="004E6C91">
              <w:rPr>
                <w:u w:val="single"/>
              </w:rPr>
              <w:t xml:space="preserve">      </w:t>
            </w:r>
            <w:r>
              <w:rPr>
                <w:u w:val="single"/>
              </w:rPr>
              <w:t>IBM-Global Services, Boulder, CO – (Layoff)</w:t>
            </w:r>
          </w:p>
          <w:p w:rsidR="003C639D" w:rsidRDefault="003C639D" w:rsidP="003C639D">
            <w:pPr>
              <w:pStyle w:val="BodyText"/>
              <w:numPr>
                <w:ilvl w:val="1"/>
                <w:numId w:val="29"/>
              </w:numPr>
              <w:tabs>
                <w:tab w:val="left" w:pos="5353"/>
              </w:tabs>
              <w:jc w:val="left"/>
            </w:pPr>
            <w:r>
              <w:t xml:space="preserve">Service Delivery Manager  -  </w:t>
            </w:r>
            <w:r w:rsidR="00525698">
              <w:t xml:space="preserve">Jan </w:t>
            </w:r>
            <w:r>
              <w:t>2004</w:t>
            </w:r>
            <w:r w:rsidR="00525698">
              <w:t xml:space="preserve"> –  Jul </w:t>
            </w:r>
            <w:r>
              <w:t xml:space="preserve">2005 </w:t>
            </w:r>
          </w:p>
          <w:p w:rsidR="006D3C81" w:rsidRDefault="0054607E" w:rsidP="006D3C81">
            <w:pPr>
              <w:pStyle w:val="BodyText"/>
              <w:tabs>
                <w:tab w:val="left" w:pos="5353"/>
              </w:tabs>
              <w:ind w:left="1080"/>
              <w:jc w:val="left"/>
            </w:pPr>
            <w:r>
              <w:t xml:space="preserve">As </w:t>
            </w:r>
            <w:r w:rsidR="006D3C81">
              <w:t xml:space="preserve">Project Manager </w:t>
            </w:r>
            <w:r>
              <w:t xml:space="preserve">rolled </w:t>
            </w:r>
            <w:r w:rsidR="006D3C81">
              <w:t xml:space="preserve">out 18 new web applications into steady state and </w:t>
            </w:r>
            <w:r>
              <w:t xml:space="preserve">was </w:t>
            </w:r>
            <w:r w:rsidR="006D3C81">
              <w:t xml:space="preserve">responsible for their </w:t>
            </w:r>
            <w:r>
              <w:t>implementation and operation</w:t>
            </w:r>
            <w:r w:rsidR="006D3C81">
              <w:t xml:space="preserve"> 24/7 until they were sunset.  </w:t>
            </w:r>
            <w:r>
              <w:t xml:space="preserve">As on call </w:t>
            </w:r>
            <w:r w:rsidR="006D3C81">
              <w:t>and the first point of contact from the help desk</w:t>
            </w:r>
            <w:r>
              <w:t xml:space="preserve"> I assisted with real and potential problems.</w:t>
            </w:r>
          </w:p>
          <w:p w:rsidR="003C639D" w:rsidRDefault="003C639D" w:rsidP="0047538B">
            <w:pPr>
              <w:pStyle w:val="BodyText"/>
              <w:numPr>
                <w:ilvl w:val="1"/>
                <w:numId w:val="29"/>
              </w:numPr>
              <w:jc w:val="left"/>
            </w:pPr>
            <w:r>
              <w:t xml:space="preserve">Intrusion Detection Analyst  - </w:t>
            </w:r>
            <w:r w:rsidR="00525698">
              <w:t xml:space="preserve"> Jul </w:t>
            </w:r>
            <w:r>
              <w:t>2001</w:t>
            </w:r>
            <w:r w:rsidR="00525698">
              <w:t xml:space="preserve"> –  </w:t>
            </w:r>
            <w:r>
              <w:t xml:space="preserve">Jan 2004 </w:t>
            </w:r>
          </w:p>
          <w:p w:rsidR="006D3C81" w:rsidRDefault="0054607E" w:rsidP="006D3C81">
            <w:pPr>
              <w:pStyle w:val="BodyText"/>
              <w:ind w:left="1080"/>
              <w:jc w:val="left"/>
            </w:pPr>
            <w:r>
              <w:t>Monitored</w:t>
            </w:r>
            <w:r w:rsidR="006D3C81">
              <w:t xml:space="preserve"> intrusions for IBM external customers </w:t>
            </w:r>
            <w:r w:rsidR="00CB662F">
              <w:t>using IDS sensors</w:t>
            </w:r>
            <w:r w:rsidR="006D3C81">
              <w:t xml:space="preserve">. </w:t>
            </w:r>
            <w:r w:rsidR="00CB662F">
              <w:t xml:space="preserve">Created and analyzed </w:t>
            </w:r>
            <w:r w:rsidR="006D3C81">
              <w:t>reports for customers</w:t>
            </w:r>
            <w:r>
              <w:t xml:space="preserve"> network activity.</w:t>
            </w:r>
            <w:r w:rsidR="006D3C81">
              <w:t xml:space="preserve"> </w:t>
            </w:r>
          </w:p>
          <w:p w:rsidR="003C639D" w:rsidRDefault="003C639D" w:rsidP="0047538B">
            <w:pPr>
              <w:pStyle w:val="BodyText"/>
              <w:numPr>
                <w:ilvl w:val="1"/>
                <w:numId w:val="29"/>
              </w:numPr>
              <w:jc w:val="left"/>
            </w:pPr>
            <w:r>
              <w:t>Solectron Help Desk Subject Matter Expert  -  Jul 2000</w:t>
            </w:r>
            <w:r w:rsidR="00525698">
              <w:t xml:space="preserve"> –  </w:t>
            </w:r>
            <w:r>
              <w:t>Jul 2001</w:t>
            </w:r>
          </w:p>
          <w:p w:rsidR="006D3C81" w:rsidRDefault="006D3C81" w:rsidP="006D3C81">
            <w:pPr>
              <w:pStyle w:val="BodyText"/>
              <w:ind w:left="1080"/>
              <w:jc w:val="left"/>
            </w:pPr>
            <w:r>
              <w:t xml:space="preserve">Trained 40 customer service reps in all of the supported applications on this help desk.  Designed the </w:t>
            </w:r>
            <w:r w:rsidR="00CB662F">
              <w:t xml:space="preserve">Lotus Notes </w:t>
            </w:r>
            <w:r>
              <w:t>kn</w:t>
            </w:r>
            <w:r w:rsidR="00ED7764">
              <w:t xml:space="preserve">owledge base </w:t>
            </w:r>
            <w:r>
              <w:t xml:space="preserve">used by all of the </w:t>
            </w:r>
            <w:r w:rsidR="00ED7764">
              <w:t>CSR’s</w:t>
            </w:r>
            <w:r>
              <w:t xml:space="preserve"> on this help desk</w:t>
            </w:r>
            <w:r w:rsidR="00CB662F">
              <w:t>.</w:t>
            </w:r>
            <w:r>
              <w:t xml:space="preserve"> </w:t>
            </w:r>
          </w:p>
          <w:p w:rsidR="003C639D" w:rsidRDefault="003C639D" w:rsidP="003C639D">
            <w:pPr>
              <w:pStyle w:val="BodyText"/>
              <w:numPr>
                <w:ilvl w:val="1"/>
                <w:numId w:val="29"/>
              </w:numPr>
              <w:jc w:val="left"/>
            </w:pPr>
            <w:r>
              <w:t>Desktop Support Help Desk Technician  -  Dec 1999</w:t>
            </w:r>
            <w:r w:rsidR="00525698">
              <w:t xml:space="preserve"> –  </w:t>
            </w:r>
            <w:r>
              <w:t>Jul 2000</w:t>
            </w:r>
          </w:p>
          <w:p w:rsidR="006D3C81" w:rsidRDefault="006D3C81" w:rsidP="006D3C81">
            <w:pPr>
              <w:pStyle w:val="BodyText"/>
              <w:ind w:left="1080"/>
              <w:jc w:val="left"/>
            </w:pPr>
            <w:r>
              <w:t xml:space="preserve">Supported MS Office, Lotus Notes, </w:t>
            </w:r>
            <w:r w:rsidR="00ED7764">
              <w:t>Remote Access, TCP/IP.</w:t>
            </w:r>
          </w:p>
          <w:p w:rsidR="00532BE1" w:rsidRDefault="00532BE1" w:rsidP="00C03E2D">
            <w:pPr>
              <w:pStyle w:val="BodyText"/>
              <w:ind w:left="14"/>
              <w:jc w:val="left"/>
              <w:rPr>
                <w:u w:val="single"/>
              </w:rPr>
            </w:pPr>
          </w:p>
          <w:p w:rsidR="00FB32C3" w:rsidRPr="00034BA4" w:rsidRDefault="00FB32C3" w:rsidP="00FB32C3">
            <w:pPr>
              <w:pStyle w:val="BodyText"/>
              <w:ind w:left="14"/>
              <w:jc w:val="left"/>
              <w:rPr>
                <w:u w:val="single"/>
              </w:rPr>
            </w:pPr>
            <w:r>
              <w:rPr>
                <w:u w:val="single"/>
              </w:rPr>
              <w:t>Sep 2002</w:t>
            </w:r>
            <w:r w:rsidRPr="007F70DF">
              <w:rPr>
                <w:u w:val="single"/>
              </w:rPr>
              <w:t xml:space="preserve"> </w:t>
            </w:r>
            <w:r>
              <w:rPr>
                <w:u w:val="single"/>
              </w:rPr>
              <w:t>–</w:t>
            </w:r>
            <w:r w:rsidRPr="007F70DF">
              <w:rPr>
                <w:u w:val="single"/>
              </w:rPr>
              <w:t xml:space="preserve"> </w:t>
            </w:r>
            <w:r>
              <w:rPr>
                <w:u w:val="single"/>
              </w:rPr>
              <w:t>Present</w:t>
            </w:r>
            <w:r w:rsidRPr="004E6C91">
              <w:rPr>
                <w:u w:val="single"/>
              </w:rPr>
              <w:t xml:space="preserve">       </w:t>
            </w:r>
            <w:r>
              <w:rPr>
                <w:u w:val="single"/>
              </w:rPr>
              <w:t>Sandpuppie Recording Studio, Longmont, CO</w:t>
            </w:r>
          </w:p>
          <w:p w:rsidR="00FB32C3" w:rsidRDefault="00FB32C3" w:rsidP="00FB32C3">
            <w:pPr>
              <w:pStyle w:val="BodyText"/>
              <w:numPr>
                <w:ilvl w:val="1"/>
                <w:numId w:val="29"/>
              </w:numPr>
              <w:jc w:val="left"/>
            </w:pPr>
            <w:r>
              <w:t>Studio Owner and Recording Engineer (Part Time)</w:t>
            </w:r>
          </w:p>
          <w:p w:rsidR="00532BE1" w:rsidRDefault="00FB32C3" w:rsidP="00FB32C3">
            <w:pPr>
              <w:pStyle w:val="BodyText"/>
              <w:ind w:left="14"/>
              <w:jc w:val="left"/>
              <w:rPr>
                <w:u w:val="single"/>
              </w:rPr>
            </w:pPr>
            <w:r>
              <w:t>I own my own recording studio where I use Sonar 6 and many on-board FX to record/produce anyone from a metal band to karaoke singers</w:t>
            </w:r>
          </w:p>
          <w:p w:rsidR="00532BE1" w:rsidRDefault="0054607E" w:rsidP="00C03E2D">
            <w:pPr>
              <w:pStyle w:val="BodyText"/>
              <w:ind w:left="14"/>
              <w:jc w:val="left"/>
              <w:rPr>
                <w:u w:val="single"/>
              </w:rPr>
            </w:pPr>
            <w:r>
              <w:rPr>
                <w:u w:val="single"/>
              </w:rPr>
              <w:t xml:space="preserve"> </w:t>
            </w:r>
          </w:p>
          <w:p w:rsidR="00B82C73" w:rsidRDefault="00B82C73" w:rsidP="00C03E2D">
            <w:pPr>
              <w:pStyle w:val="BodyText"/>
              <w:ind w:left="14"/>
              <w:jc w:val="left"/>
              <w:rPr>
                <w:u w:val="single"/>
              </w:rPr>
            </w:pPr>
          </w:p>
          <w:p w:rsidR="007E6C67" w:rsidRDefault="007E6C67" w:rsidP="00C03E2D">
            <w:pPr>
              <w:pStyle w:val="BodyText"/>
              <w:ind w:left="14"/>
              <w:jc w:val="left"/>
              <w:rPr>
                <w:u w:val="single"/>
              </w:rPr>
            </w:pPr>
          </w:p>
          <w:p w:rsidR="007E6C67" w:rsidRDefault="007E6C67" w:rsidP="00C03E2D">
            <w:pPr>
              <w:pStyle w:val="BodyText"/>
              <w:ind w:left="14"/>
              <w:jc w:val="left"/>
              <w:rPr>
                <w:u w:val="single"/>
              </w:rPr>
            </w:pPr>
          </w:p>
          <w:p w:rsidR="006D60D4" w:rsidRDefault="006D60D4" w:rsidP="006D60D4">
            <w:pPr>
              <w:pStyle w:val="BodyText"/>
              <w:rPr>
                <w:b/>
              </w:rPr>
            </w:pPr>
          </w:p>
          <w:p w:rsidR="006D60D4" w:rsidRDefault="006D60D4" w:rsidP="006D60D4">
            <w:pPr>
              <w:pStyle w:val="BodyText"/>
              <w:rPr>
                <w:b/>
              </w:rPr>
            </w:pPr>
          </w:p>
          <w:p w:rsidR="0096735E" w:rsidRDefault="0096735E" w:rsidP="006D60D4">
            <w:pPr>
              <w:pStyle w:val="BodyText"/>
              <w:rPr>
                <w:b/>
                <w:sz w:val="22"/>
                <w:szCs w:val="22"/>
              </w:rPr>
            </w:pPr>
          </w:p>
          <w:p w:rsidR="006D60D4" w:rsidRPr="003F6904" w:rsidRDefault="006D60D4" w:rsidP="006D60D4">
            <w:pPr>
              <w:pStyle w:val="BodyText"/>
            </w:pPr>
            <w:r w:rsidRPr="006D60D4">
              <w:rPr>
                <w:b/>
                <w:sz w:val="22"/>
                <w:szCs w:val="22"/>
              </w:rPr>
              <w:t>BS Information Systems Security</w:t>
            </w:r>
            <w:r>
              <w:t xml:space="preserve"> – Westwood College, Denver CO </w:t>
            </w:r>
          </w:p>
          <w:p w:rsidR="006D60D4" w:rsidRPr="00084756" w:rsidRDefault="006D60D4" w:rsidP="006D60D4">
            <w:pPr>
              <w:widowControl w:val="0"/>
              <w:autoSpaceDE w:val="0"/>
              <w:autoSpaceDN w:val="0"/>
              <w:adjustRightInd w:val="0"/>
              <w:ind w:left="673" w:hanging="180"/>
            </w:pPr>
          </w:p>
          <w:p w:rsidR="006D60D4" w:rsidRDefault="006D60D4" w:rsidP="006D60D4">
            <w:pPr>
              <w:pStyle w:val="BodyText"/>
            </w:pPr>
            <w:r>
              <w:t xml:space="preserve">2003 – </w:t>
            </w:r>
            <w:r w:rsidR="0096735E" w:rsidRPr="0096735E">
              <w:rPr>
                <w:b/>
              </w:rPr>
              <w:t>Certificate, Virus Incident Management-Symantec</w:t>
            </w:r>
            <w:r w:rsidR="0096735E">
              <w:t xml:space="preserve"> - </w:t>
            </w:r>
            <w:r>
              <w:t xml:space="preserve">IBM, Boulder CO </w:t>
            </w:r>
          </w:p>
          <w:p w:rsidR="006D60D4" w:rsidRDefault="006D60D4" w:rsidP="006D60D4">
            <w:pPr>
              <w:pStyle w:val="BodyText"/>
            </w:pPr>
            <w:r>
              <w:t xml:space="preserve">2002 – </w:t>
            </w:r>
            <w:r w:rsidR="0096735E" w:rsidRPr="0096735E">
              <w:rPr>
                <w:b/>
              </w:rPr>
              <w:t>Certificate, Computer Forensics</w:t>
            </w:r>
            <w:r w:rsidR="0096735E">
              <w:t xml:space="preserve"> - </w:t>
            </w:r>
            <w:r>
              <w:t xml:space="preserve">IBM, Boulder CO </w:t>
            </w:r>
          </w:p>
          <w:p w:rsidR="006D60D4" w:rsidRDefault="006D60D4" w:rsidP="006D60D4">
            <w:pPr>
              <w:pStyle w:val="BodyText"/>
            </w:pPr>
            <w:r>
              <w:t xml:space="preserve">2000 – </w:t>
            </w:r>
            <w:r w:rsidR="0096735E" w:rsidRPr="0096735E">
              <w:rPr>
                <w:b/>
              </w:rPr>
              <w:t>Certificate, Leadership and Teamwork</w:t>
            </w:r>
            <w:r w:rsidR="0096735E">
              <w:t xml:space="preserve"> - </w:t>
            </w:r>
            <w:r>
              <w:t xml:space="preserve">IBM, Boulder CO </w:t>
            </w:r>
          </w:p>
          <w:p w:rsidR="0096735E" w:rsidRPr="0096735E" w:rsidRDefault="006D60D4" w:rsidP="0096735E">
            <w:pPr>
              <w:pStyle w:val="BodyText"/>
              <w:jc w:val="left"/>
            </w:pPr>
            <w:r>
              <w:t xml:space="preserve">1987 – 1988 </w:t>
            </w:r>
            <w:r w:rsidR="0096735E">
              <w:t xml:space="preserve">- </w:t>
            </w:r>
            <w:r w:rsidR="0096735E" w:rsidRPr="0096735E">
              <w:rPr>
                <w:b/>
              </w:rPr>
              <w:t>Certificate, Electronic Technician</w:t>
            </w:r>
            <w:r w:rsidR="0096735E">
              <w:rPr>
                <w:b/>
              </w:rPr>
              <w:t xml:space="preserve"> - </w:t>
            </w:r>
          </w:p>
          <w:p w:rsidR="006D60D4" w:rsidRDefault="0096735E" w:rsidP="006D60D4">
            <w:pPr>
              <w:pStyle w:val="BodyText"/>
              <w:jc w:val="left"/>
            </w:pPr>
            <w:r>
              <w:t xml:space="preserve">                        </w:t>
            </w:r>
            <w:r w:rsidR="006D60D4">
              <w:t xml:space="preserve">Denver Institute of Technology, Denver CO </w:t>
            </w:r>
          </w:p>
          <w:p w:rsidR="006D60D4" w:rsidRDefault="006D60D4" w:rsidP="006D60D4">
            <w:pPr>
              <w:pStyle w:val="BodyText"/>
            </w:pPr>
            <w:r>
              <w:t xml:space="preserve">1987 – 1988 </w:t>
            </w:r>
            <w:r w:rsidR="0096735E" w:rsidRPr="0096735E">
              <w:rPr>
                <w:b/>
              </w:rPr>
              <w:t>Electronic Technician</w:t>
            </w:r>
            <w:r w:rsidR="0096735E">
              <w:t xml:space="preserve"> - </w:t>
            </w:r>
            <w:r>
              <w:t xml:space="preserve">US Navy, NTC San Diego CA </w:t>
            </w:r>
          </w:p>
          <w:p w:rsidR="00B82C73" w:rsidRDefault="00B82C73" w:rsidP="00C03E2D">
            <w:pPr>
              <w:pStyle w:val="BodyText"/>
              <w:ind w:left="14"/>
              <w:jc w:val="left"/>
              <w:rPr>
                <w:u w:val="single"/>
              </w:rPr>
            </w:pPr>
          </w:p>
          <w:p w:rsidR="00532BE1" w:rsidRDefault="00532BE1" w:rsidP="00C03E2D">
            <w:pPr>
              <w:pStyle w:val="BodyText"/>
              <w:ind w:left="14"/>
              <w:jc w:val="left"/>
              <w:rPr>
                <w:u w:val="single"/>
              </w:rPr>
            </w:pPr>
          </w:p>
          <w:p w:rsidR="0054607E" w:rsidRDefault="0054607E" w:rsidP="0054607E">
            <w:pPr>
              <w:pStyle w:val="BodyText"/>
              <w:numPr>
                <w:ilvl w:val="1"/>
                <w:numId w:val="29"/>
              </w:numPr>
              <w:tabs>
                <w:tab w:val="left" w:pos="5353"/>
              </w:tabs>
              <w:jc w:val="left"/>
            </w:pPr>
            <w:r>
              <w:t xml:space="preserve">Dean’s List – Westwood College  Oct 2006, Mar 2007 </w:t>
            </w:r>
          </w:p>
          <w:p w:rsidR="0054607E" w:rsidRDefault="0054607E" w:rsidP="0054607E">
            <w:pPr>
              <w:pStyle w:val="BodyText"/>
              <w:numPr>
                <w:ilvl w:val="1"/>
                <w:numId w:val="29"/>
              </w:numPr>
              <w:jc w:val="left"/>
            </w:pPr>
            <w:r>
              <w:t>IBM Silver Award  -  Sep 2000</w:t>
            </w:r>
          </w:p>
          <w:p w:rsidR="0054607E" w:rsidRDefault="0054607E" w:rsidP="0054607E">
            <w:pPr>
              <w:pStyle w:val="BodyText"/>
              <w:ind w:left="1080"/>
              <w:jc w:val="left"/>
            </w:pPr>
            <w:r>
              <w:t xml:space="preserve">          - Development of CSR Help Desk Education Database </w:t>
            </w:r>
          </w:p>
          <w:p w:rsidR="0054607E" w:rsidRDefault="0054607E" w:rsidP="0054607E">
            <w:pPr>
              <w:pStyle w:val="BodyText"/>
              <w:numPr>
                <w:ilvl w:val="1"/>
                <w:numId w:val="29"/>
              </w:numPr>
              <w:jc w:val="left"/>
            </w:pPr>
            <w:r>
              <w:t>IBM Service Award – Mar 2000</w:t>
            </w:r>
          </w:p>
          <w:p w:rsidR="0054607E" w:rsidRDefault="0054607E" w:rsidP="0054607E">
            <w:pPr>
              <w:pStyle w:val="BodyText"/>
              <w:ind w:left="1080"/>
              <w:jc w:val="left"/>
            </w:pPr>
            <w:r>
              <w:t xml:space="preserve">           - Service Level Agreement, Help Desk Cost Savings</w:t>
            </w:r>
          </w:p>
          <w:p w:rsidR="0054607E" w:rsidRDefault="0054607E" w:rsidP="0054607E">
            <w:pPr>
              <w:pStyle w:val="BodyText"/>
              <w:numPr>
                <w:ilvl w:val="1"/>
                <w:numId w:val="29"/>
              </w:numPr>
              <w:jc w:val="left"/>
            </w:pPr>
            <w:r>
              <w:t>IBM Service Award – Feb 2000</w:t>
            </w:r>
          </w:p>
          <w:p w:rsidR="0054607E" w:rsidRDefault="0054607E" w:rsidP="0054607E">
            <w:pPr>
              <w:pStyle w:val="BodyText"/>
              <w:ind w:left="1080"/>
              <w:jc w:val="left"/>
            </w:pPr>
            <w:r>
              <w:t xml:space="preserve">           - Service Level Agreement, Help Desk Cost Savings</w:t>
            </w:r>
          </w:p>
          <w:p w:rsidR="0054607E" w:rsidRDefault="0054607E" w:rsidP="0054607E">
            <w:pPr>
              <w:pStyle w:val="BodyText"/>
              <w:numPr>
                <w:ilvl w:val="1"/>
                <w:numId w:val="29"/>
              </w:numPr>
              <w:jc w:val="left"/>
            </w:pPr>
            <w:r>
              <w:t>IBM Service Award – Jan 2000</w:t>
            </w:r>
          </w:p>
          <w:p w:rsidR="0054607E" w:rsidRDefault="0054607E" w:rsidP="0054607E">
            <w:pPr>
              <w:pStyle w:val="BodyText"/>
              <w:ind w:left="1080"/>
              <w:jc w:val="left"/>
            </w:pPr>
            <w:r>
              <w:t xml:space="preserve">           - Service Level Agreement, Help Desk Cost Savings</w:t>
            </w:r>
          </w:p>
          <w:p w:rsidR="00532BE1" w:rsidRDefault="00532BE1" w:rsidP="00C03E2D">
            <w:pPr>
              <w:pStyle w:val="BodyText"/>
              <w:ind w:left="14"/>
              <w:jc w:val="left"/>
              <w:rPr>
                <w:u w:val="single"/>
              </w:rPr>
            </w:pPr>
          </w:p>
          <w:p w:rsidR="00084756" w:rsidRDefault="00084756" w:rsidP="0054607E">
            <w:pPr>
              <w:pStyle w:val="BodyText"/>
              <w:jc w:val="left"/>
            </w:pPr>
          </w:p>
        </w:tc>
      </w:tr>
    </w:tbl>
    <w:p w:rsidR="00FA2A27" w:rsidRDefault="00FA2A27" w:rsidP="00DD078F"/>
    <w:sectPr w:rsidR="00FA2A27" w:rsidSect="00B82C73">
      <w:footerReference w:type="even" r:id="rId7"/>
      <w:footerReference w:type="default" r:id="rId8"/>
      <w:headerReference w:type="first" r:id="rId9"/>
      <w:pgSz w:w="12240" w:h="15840"/>
      <w:pgMar w:top="576" w:right="1152" w:bottom="576" w:left="1152" w:header="965" w:footer="965"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73BAA" w:rsidRDefault="00D73BAA">
      <w:r>
        <w:separator/>
      </w:r>
    </w:p>
  </w:endnote>
  <w:endnote w:type="continuationSeparator" w:id="0">
    <w:p w:rsidR="00D73BAA" w:rsidRDefault="00D73BA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Arial Black">
    <w:panose1 w:val="020B0A04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Haettenschweiler">
    <w:panose1 w:val="020B0706040902060204"/>
    <w:charset w:val="00"/>
    <w:family w:val="swiss"/>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386B" w:rsidRDefault="009414A2" w:rsidP="007D4BBF">
    <w:pPr>
      <w:pStyle w:val="Footer"/>
      <w:framePr w:wrap="around" w:vAnchor="text" w:hAnchor="margin" w:xAlign="center" w:y="1"/>
      <w:rPr>
        <w:rStyle w:val="PageNumber"/>
      </w:rPr>
    </w:pPr>
    <w:r>
      <w:rPr>
        <w:rStyle w:val="PageNumber"/>
      </w:rPr>
      <w:fldChar w:fldCharType="begin"/>
    </w:r>
    <w:r w:rsidR="005A386B">
      <w:rPr>
        <w:rStyle w:val="PageNumber"/>
      </w:rPr>
      <w:instrText xml:space="preserve">PAGE  </w:instrText>
    </w:r>
    <w:r>
      <w:rPr>
        <w:rStyle w:val="PageNumber"/>
      </w:rPr>
      <w:fldChar w:fldCharType="end"/>
    </w:r>
  </w:p>
  <w:p w:rsidR="005A386B" w:rsidRDefault="005A386B">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386B" w:rsidRDefault="009414A2" w:rsidP="007D4BBF">
    <w:pPr>
      <w:pStyle w:val="Footer"/>
      <w:framePr w:wrap="around" w:vAnchor="text" w:hAnchor="margin" w:xAlign="center" w:y="1"/>
      <w:rPr>
        <w:rStyle w:val="PageNumber"/>
      </w:rPr>
    </w:pPr>
    <w:r>
      <w:rPr>
        <w:rStyle w:val="PageNumber"/>
      </w:rPr>
      <w:fldChar w:fldCharType="begin"/>
    </w:r>
    <w:r w:rsidR="005A386B">
      <w:rPr>
        <w:rStyle w:val="PageNumber"/>
      </w:rPr>
      <w:instrText xml:space="preserve">PAGE  </w:instrText>
    </w:r>
    <w:r>
      <w:rPr>
        <w:rStyle w:val="PageNumber"/>
      </w:rPr>
      <w:fldChar w:fldCharType="separate"/>
    </w:r>
    <w:r w:rsidR="0096735E">
      <w:rPr>
        <w:rStyle w:val="PageNumber"/>
        <w:noProof/>
      </w:rPr>
      <w:t>3</w:t>
    </w:r>
    <w:r>
      <w:rPr>
        <w:rStyle w:val="PageNumber"/>
      </w:rPr>
      <w:fldChar w:fldCharType="end"/>
    </w:r>
  </w:p>
  <w:p w:rsidR="005A386B" w:rsidRDefault="005A386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73BAA" w:rsidRDefault="00D73BAA">
      <w:r>
        <w:separator/>
      </w:r>
    </w:p>
  </w:footnote>
  <w:footnote w:type="continuationSeparator" w:id="0">
    <w:p w:rsidR="00D73BAA" w:rsidRDefault="00D73BA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386B" w:rsidRDefault="005A386B">
    <w: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354ABB48"/>
    <w:lvl w:ilvl="0">
      <w:start w:val="1"/>
      <w:numFmt w:val="decimal"/>
      <w:lvlText w:val="%1."/>
      <w:lvlJc w:val="left"/>
      <w:pPr>
        <w:tabs>
          <w:tab w:val="num" w:pos="1800"/>
        </w:tabs>
        <w:ind w:left="1800" w:hanging="360"/>
      </w:pPr>
    </w:lvl>
  </w:abstractNum>
  <w:abstractNum w:abstractNumId="1">
    <w:nsid w:val="FFFFFF7D"/>
    <w:multiLevelType w:val="singleLevel"/>
    <w:tmpl w:val="23827E8C"/>
    <w:lvl w:ilvl="0">
      <w:start w:val="1"/>
      <w:numFmt w:val="decimal"/>
      <w:lvlText w:val="%1."/>
      <w:lvlJc w:val="left"/>
      <w:pPr>
        <w:tabs>
          <w:tab w:val="num" w:pos="1440"/>
        </w:tabs>
        <w:ind w:left="1440" w:hanging="360"/>
      </w:pPr>
    </w:lvl>
  </w:abstractNum>
  <w:abstractNum w:abstractNumId="2">
    <w:nsid w:val="FFFFFF7E"/>
    <w:multiLevelType w:val="singleLevel"/>
    <w:tmpl w:val="3E84B824"/>
    <w:lvl w:ilvl="0">
      <w:start w:val="1"/>
      <w:numFmt w:val="decimal"/>
      <w:lvlText w:val="%1."/>
      <w:lvlJc w:val="left"/>
      <w:pPr>
        <w:tabs>
          <w:tab w:val="num" w:pos="1080"/>
        </w:tabs>
        <w:ind w:left="1080" w:hanging="360"/>
      </w:pPr>
    </w:lvl>
  </w:abstractNum>
  <w:abstractNum w:abstractNumId="3">
    <w:nsid w:val="FFFFFF7F"/>
    <w:multiLevelType w:val="singleLevel"/>
    <w:tmpl w:val="9FA04A3E"/>
    <w:lvl w:ilvl="0">
      <w:start w:val="1"/>
      <w:numFmt w:val="decimal"/>
      <w:lvlText w:val="%1."/>
      <w:lvlJc w:val="left"/>
      <w:pPr>
        <w:tabs>
          <w:tab w:val="num" w:pos="720"/>
        </w:tabs>
        <w:ind w:left="720" w:hanging="360"/>
      </w:pPr>
    </w:lvl>
  </w:abstractNum>
  <w:abstractNum w:abstractNumId="4">
    <w:nsid w:val="FFFFFF80"/>
    <w:multiLevelType w:val="singleLevel"/>
    <w:tmpl w:val="0E0416D8"/>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D5BC40BA"/>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62D4B46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9432B37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F6E0B998"/>
    <w:lvl w:ilvl="0">
      <w:start w:val="1"/>
      <w:numFmt w:val="decimal"/>
      <w:lvlText w:val="%1."/>
      <w:lvlJc w:val="left"/>
      <w:pPr>
        <w:tabs>
          <w:tab w:val="num" w:pos="360"/>
        </w:tabs>
        <w:ind w:left="360" w:hanging="360"/>
      </w:pPr>
    </w:lvl>
  </w:abstractNum>
  <w:abstractNum w:abstractNumId="9">
    <w:nsid w:val="FFFFFF89"/>
    <w:multiLevelType w:val="singleLevel"/>
    <w:tmpl w:val="3156FAFE"/>
    <w:lvl w:ilvl="0">
      <w:start w:val="1"/>
      <w:numFmt w:val="bullet"/>
      <w:lvlText w:val=""/>
      <w:lvlJc w:val="left"/>
      <w:pPr>
        <w:tabs>
          <w:tab w:val="num" w:pos="360"/>
        </w:tabs>
        <w:ind w:left="360" w:hanging="360"/>
      </w:pPr>
      <w:rPr>
        <w:rFonts w:ascii="Symbol" w:hAnsi="Symbol" w:hint="default"/>
      </w:rPr>
    </w:lvl>
  </w:abstractNum>
  <w:abstractNum w:abstractNumId="10">
    <w:nsid w:val="FFFFFFFE"/>
    <w:multiLevelType w:val="singleLevel"/>
    <w:tmpl w:val="0C74F936"/>
    <w:lvl w:ilvl="0">
      <w:numFmt w:val="bullet"/>
      <w:lvlText w:val="*"/>
      <w:lvlJc w:val="left"/>
    </w:lvl>
  </w:abstractNum>
  <w:abstractNum w:abstractNumId="11">
    <w:nsid w:val="0AA05CBD"/>
    <w:multiLevelType w:val="multilevel"/>
    <w:tmpl w:val="CCA2FAD8"/>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nsid w:val="1BA66351"/>
    <w:multiLevelType w:val="hybridMultilevel"/>
    <w:tmpl w:val="C4940052"/>
    <w:lvl w:ilvl="0" w:tplc="6E762D0A">
      <w:start w:val="1"/>
      <w:numFmt w:val="bullet"/>
      <w:lvlText w:val=""/>
      <w:lvlJc w:val="left"/>
      <w:pPr>
        <w:tabs>
          <w:tab w:val="num" w:pos="0"/>
        </w:tabs>
        <w:ind w:left="360" w:hanging="360"/>
      </w:pPr>
      <w:rPr>
        <w:rFonts w:ascii="Wingdings 2" w:hAnsi="Wingdings 2"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1C372A33"/>
    <w:multiLevelType w:val="hybridMultilevel"/>
    <w:tmpl w:val="6728F74C"/>
    <w:lvl w:ilvl="0" w:tplc="6E762D0A">
      <w:start w:val="1"/>
      <w:numFmt w:val="bullet"/>
      <w:lvlText w:val=""/>
      <w:lvlJc w:val="left"/>
      <w:pPr>
        <w:tabs>
          <w:tab w:val="num" w:pos="0"/>
        </w:tabs>
        <w:ind w:left="360" w:hanging="360"/>
      </w:pPr>
      <w:rPr>
        <w:rFonts w:ascii="Wingdings 2" w:hAnsi="Wingdings 2"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7F44284"/>
    <w:multiLevelType w:val="hybridMultilevel"/>
    <w:tmpl w:val="1598B468"/>
    <w:lvl w:ilvl="0" w:tplc="04090005">
      <w:start w:val="1"/>
      <w:numFmt w:val="bullet"/>
      <w:lvlText w:val=""/>
      <w:lvlJc w:val="left"/>
      <w:pPr>
        <w:tabs>
          <w:tab w:val="num" w:pos="2820"/>
        </w:tabs>
        <w:ind w:left="2820" w:hanging="360"/>
      </w:pPr>
      <w:rPr>
        <w:rFonts w:ascii="Wingdings" w:hAnsi="Wingdings" w:hint="default"/>
      </w:rPr>
    </w:lvl>
    <w:lvl w:ilvl="1" w:tplc="04090003" w:tentative="1">
      <w:start w:val="1"/>
      <w:numFmt w:val="bullet"/>
      <w:lvlText w:val="o"/>
      <w:lvlJc w:val="left"/>
      <w:pPr>
        <w:tabs>
          <w:tab w:val="num" w:pos="3540"/>
        </w:tabs>
        <w:ind w:left="3540" w:hanging="360"/>
      </w:pPr>
      <w:rPr>
        <w:rFonts w:ascii="Courier New" w:hAnsi="Courier New" w:cs="Courier New" w:hint="default"/>
      </w:rPr>
    </w:lvl>
    <w:lvl w:ilvl="2" w:tplc="04090005" w:tentative="1">
      <w:start w:val="1"/>
      <w:numFmt w:val="bullet"/>
      <w:lvlText w:val=""/>
      <w:lvlJc w:val="left"/>
      <w:pPr>
        <w:tabs>
          <w:tab w:val="num" w:pos="4260"/>
        </w:tabs>
        <w:ind w:left="4260" w:hanging="360"/>
      </w:pPr>
      <w:rPr>
        <w:rFonts w:ascii="Wingdings" w:hAnsi="Wingdings" w:hint="default"/>
      </w:rPr>
    </w:lvl>
    <w:lvl w:ilvl="3" w:tplc="04090001" w:tentative="1">
      <w:start w:val="1"/>
      <w:numFmt w:val="bullet"/>
      <w:lvlText w:val=""/>
      <w:lvlJc w:val="left"/>
      <w:pPr>
        <w:tabs>
          <w:tab w:val="num" w:pos="4980"/>
        </w:tabs>
        <w:ind w:left="4980" w:hanging="360"/>
      </w:pPr>
      <w:rPr>
        <w:rFonts w:ascii="Symbol" w:hAnsi="Symbol" w:hint="default"/>
      </w:rPr>
    </w:lvl>
    <w:lvl w:ilvl="4" w:tplc="04090003" w:tentative="1">
      <w:start w:val="1"/>
      <w:numFmt w:val="bullet"/>
      <w:lvlText w:val="o"/>
      <w:lvlJc w:val="left"/>
      <w:pPr>
        <w:tabs>
          <w:tab w:val="num" w:pos="5700"/>
        </w:tabs>
        <w:ind w:left="5700" w:hanging="360"/>
      </w:pPr>
      <w:rPr>
        <w:rFonts w:ascii="Courier New" w:hAnsi="Courier New" w:cs="Courier New" w:hint="default"/>
      </w:rPr>
    </w:lvl>
    <w:lvl w:ilvl="5" w:tplc="04090005" w:tentative="1">
      <w:start w:val="1"/>
      <w:numFmt w:val="bullet"/>
      <w:lvlText w:val=""/>
      <w:lvlJc w:val="left"/>
      <w:pPr>
        <w:tabs>
          <w:tab w:val="num" w:pos="6420"/>
        </w:tabs>
        <w:ind w:left="6420" w:hanging="360"/>
      </w:pPr>
      <w:rPr>
        <w:rFonts w:ascii="Wingdings" w:hAnsi="Wingdings" w:hint="default"/>
      </w:rPr>
    </w:lvl>
    <w:lvl w:ilvl="6" w:tplc="04090001" w:tentative="1">
      <w:start w:val="1"/>
      <w:numFmt w:val="bullet"/>
      <w:lvlText w:val=""/>
      <w:lvlJc w:val="left"/>
      <w:pPr>
        <w:tabs>
          <w:tab w:val="num" w:pos="7140"/>
        </w:tabs>
        <w:ind w:left="7140" w:hanging="360"/>
      </w:pPr>
      <w:rPr>
        <w:rFonts w:ascii="Symbol" w:hAnsi="Symbol" w:hint="default"/>
      </w:rPr>
    </w:lvl>
    <w:lvl w:ilvl="7" w:tplc="04090003" w:tentative="1">
      <w:start w:val="1"/>
      <w:numFmt w:val="bullet"/>
      <w:lvlText w:val="o"/>
      <w:lvlJc w:val="left"/>
      <w:pPr>
        <w:tabs>
          <w:tab w:val="num" w:pos="7860"/>
        </w:tabs>
        <w:ind w:left="7860" w:hanging="360"/>
      </w:pPr>
      <w:rPr>
        <w:rFonts w:ascii="Courier New" w:hAnsi="Courier New" w:cs="Courier New" w:hint="default"/>
      </w:rPr>
    </w:lvl>
    <w:lvl w:ilvl="8" w:tplc="04090005" w:tentative="1">
      <w:start w:val="1"/>
      <w:numFmt w:val="bullet"/>
      <w:lvlText w:val=""/>
      <w:lvlJc w:val="left"/>
      <w:pPr>
        <w:tabs>
          <w:tab w:val="num" w:pos="8580"/>
        </w:tabs>
        <w:ind w:left="8580" w:hanging="360"/>
      </w:pPr>
      <w:rPr>
        <w:rFonts w:ascii="Wingdings" w:hAnsi="Wingdings" w:hint="default"/>
      </w:rPr>
    </w:lvl>
  </w:abstractNum>
  <w:abstractNum w:abstractNumId="15">
    <w:nsid w:val="3B183B4E"/>
    <w:multiLevelType w:val="hybridMultilevel"/>
    <w:tmpl w:val="A322F618"/>
    <w:lvl w:ilvl="0" w:tplc="6E762D0A">
      <w:start w:val="1"/>
      <w:numFmt w:val="bullet"/>
      <w:lvlText w:val=""/>
      <w:lvlJc w:val="left"/>
      <w:pPr>
        <w:tabs>
          <w:tab w:val="num" w:pos="0"/>
        </w:tabs>
        <w:ind w:left="360" w:hanging="360"/>
      </w:pPr>
      <w:rPr>
        <w:rFonts w:ascii="Wingdings 2" w:hAnsi="Wingdings 2"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DA35A67"/>
    <w:multiLevelType w:val="hybridMultilevel"/>
    <w:tmpl w:val="CAD03BAC"/>
    <w:lvl w:ilvl="0" w:tplc="6E762D0A">
      <w:start w:val="1"/>
      <w:numFmt w:val="bullet"/>
      <w:lvlText w:val=""/>
      <w:lvlJc w:val="left"/>
      <w:pPr>
        <w:tabs>
          <w:tab w:val="num" w:pos="0"/>
        </w:tabs>
        <w:ind w:left="360" w:hanging="360"/>
      </w:pPr>
      <w:rPr>
        <w:rFonts w:ascii="Wingdings 2" w:hAnsi="Wingdings 2"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437F1FDD"/>
    <w:multiLevelType w:val="hybridMultilevel"/>
    <w:tmpl w:val="324C0448"/>
    <w:lvl w:ilvl="0" w:tplc="6E762D0A">
      <w:start w:val="1"/>
      <w:numFmt w:val="bullet"/>
      <w:lvlText w:val=""/>
      <w:lvlJc w:val="left"/>
      <w:pPr>
        <w:tabs>
          <w:tab w:val="num" w:pos="0"/>
        </w:tabs>
        <w:ind w:left="360" w:hanging="360"/>
      </w:pPr>
      <w:rPr>
        <w:rFonts w:ascii="Wingdings 2" w:hAnsi="Wingdings 2"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47C92764"/>
    <w:multiLevelType w:val="hybridMultilevel"/>
    <w:tmpl w:val="CCA2FAD8"/>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4EEE35EF"/>
    <w:multiLevelType w:val="multilevel"/>
    <w:tmpl w:val="C4940052"/>
    <w:lvl w:ilvl="0">
      <w:start w:val="1"/>
      <w:numFmt w:val="bullet"/>
      <w:lvlText w:val=""/>
      <w:lvlJc w:val="left"/>
      <w:pPr>
        <w:tabs>
          <w:tab w:val="num" w:pos="0"/>
        </w:tabs>
        <w:ind w:left="360" w:hanging="360"/>
      </w:pPr>
      <w:rPr>
        <w:rFonts w:ascii="Wingdings 2" w:hAnsi="Wingdings 2"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nsid w:val="50E80B98"/>
    <w:multiLevelType w:val="hybridMultilevel"/>
    <w:tmpl w:val="D0EEC154"/>
    <w:lvl w:ilvl="0" w:tplc="6E762D0A">
      <w:start w:val="1"/>
      <w:numFmt w:val="bullet"/>
      <w:lvlText w:val=""/>
      <w:lvlJc w:val="left"/>
      <w:pPr>
        <w:tabs>
          <w:tab w:val="num" w:pos="0"/>
        </w:tabs>
        <w:ind w:left="360" w:hanging="360"/>
      </w:pPr>
      <w:rPr>
        <w:rFonts w:ascii="Wingdings 2" w:hAnsi="Wingdings 2"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66B75600"/>
    <w:multiLevelType w:val="singleLevel"/>
    <w:tmpl w:val="EBBC44FA"/>
    <w:lvl w:ilvl="0">
      <w:start w:val="1"/>
      <w:numFmt w:val="bullet"/>
      <w:pStyle w:val="BulletedList"/>
      <w:lvlText w:val=""/>
      <w:lvlJc w:val="left"/>
      <w:pPr>
        <w:tabs>
          <w:tab w:val="num" w:pos="360"/>
        </w:tabs>
        <w:ind w:left="245" w:hanging="245"/>
      </w:pPr>
      <w:rPr>
        <w:rFonts w:ascii="Wingdings" w:hAnsi="Wingdings" w:hint="default"/>
      </w:rPr>
    </w:lvl>
  </w:abstractNum>
  <w:abstractNum w:abstractNumId="22">
    <w:nsid w:val="76531A48"/>
    <w:multiLevelType w:val="hybridMultilevel"/>
    <w:tmpl w:val="D946DE62"/>
    <w:lvl w:ilvl="0" w:tplc="BD50218A">
      <w:start w:val="1"/>
      <w:numFmt w:val="bullet"/>
      <w:lvlText w:val=""/>
      <w:lvlJc w:val="left"/>
      <w:pPr>
        <w:tabs>
          <w:tab w:val="num" w:pos="360"/>
        </w:tabs>
        <w:ind w:left="360" w:hanging="360"/>
      </w:pPr>
      <w:rPr>
        <w:rFonts w:ascii="Wingdings" w:hAnsi="Wingdings" w:hint="default"/>
        <w:color w:val="999999"/>
      </w:rPr>
    </w:lvl>
    <w:lvl w:ilvl="1" w:tplc="04090005">
      <w:start w:val="1"/>
      <w:numFmt w:val="bullet"/>
      <w:lvlText w:val=""/>
      <w:lvlJc w:val="left"/>
      <w:pPr>
        <w:tabs>
          <w:tab w:val="num" w:pos="1440"/>
        </w:tabs>
        <w:ind w:left="1440" w:hanging="360"/>
      </w:pPr>
      <w:rPr>
        <w:rFonts w:ascii="Wingdings" w:hAnsi="Wingdings" w:hint="default"/>
        <w:color w:val="999999"/>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1"/>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0"/>
    <w:lvlOverride w:ilvl="0">
      <w:lvl w:ilvl="0">
        <w:start w:val="1"/>
        <w:numFmt w:val="bullet"/>
        <w:lvlText w:val=""/>
        <w:legacy w:legacy="1" w:legacySpace="120" w:legacyIndent="360"/>
        <w:lvlJc w:val="left"/>
        <w:pPr>
          <w:ind w:left="360" w:hanging="360"/>
        </w:pPr>
        <w:rPr>
          <w:rFonts w:ascii="Wingdings" w:hAnsi="Wingdings" w:hint="default"/>
        </w:rPr>
      </w:lvl>
    </w:lvlOverride>
  </w:num>
  <w:num w:numId="13">
    <w:abstractNumId w:val="21"/>
  </w:num>
  <w:num w:numId="14">
    <w:abstractNumId w:val="21"/>
  </w:num>
  <w:num w:numId="15">
    <w:abstractNumId w:val="13"/>
  </w:num>
  <w:num w:numId="16">
    <w:abstractNumId w:val="21"/>
  </w:num>
  <w:num w:numId="17">
    <w:abstractNumId w:val="15"/>
  </w:num>
  <w:num w:numId="18">
    <w:abstractNumId w:val="16"/>
  </w:num>
  <w:num w:numId="19">
    <w:abstractNumId w:val="17"/>
  </w:num>
  <w:num w:numId="20">
    <w:abstractNumId w:val="20"/>
  </w:num>
  <w:num w:numId="21">
    <w:abstractNumId w:val="12"/>
  </w:num>
  <w:num w:numId="22">
    <w:abstractNumId w:val="19"/>
  </w:num>
  <w:num w:numId="23">
    <w:abstractNumId w:val="18"/>
  </w:num>
  <w:num w:numId="24">
    <w:abstractNumId w:val="21"/>
  </w:num>
  <w:num w:numId="25">
    <w:abstractNumId w:val="21"/>
  </w:num>
  <w:num w:numId="26">
    <w:abstractNumId w:val="21"/>
  </w:num>
  <w:num w:numId="27">
    <w:abstractNumId w:val="21"/>
  </w:num>
  <w:num w:numId="28">
    <w:abstractNumId w:val="11"/>
  </w:num>
  <w:num w:numId="29">
    <w:abstractNumId w:val="22"/>
  </w:num>
  <w:num w:numId="30">
    <w:abstractNumId w:val="21"/>
  </w:num>
  <w:num w:numId="31">
    <w:abstractNumId w:val="21"/>
  </w:num>
  <w:num w:numId="32">
    <w:abstractNumId w:val="21"/>
  </w:num>
  <w:num w:numId="33">
    <w:abstractNumId w:val="21"/>
  </w:num>
  <w:num w:numId="34">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stylePaneFormatFilter w:val="3001"/>
  <w:defaultTabStop w:val="720"/>
  <w:noPunctuationKerning/>
  <w:characterSpacingControl w:val="doNotCompress"/>
  <w:footnotePr>
    <w:footnote w:id="-1"/>
    <w:footnote w:id="0"/>
  </w:footnotePr>
  <w:endnotePr>
    <w:endnote w:id="-1"/>
    <w:endnote w:id="0"/>
  </w:endnotePr>
  <w:compat/>
  <w:rsids>
    <w:rsidRoot w:val="00FA2A27"/>
    <w:rsid w:val="000137EA"/>
    <w:rsid w:val="00034BA4"/>
    <w:rsid w:val="000401D8"/>
    <w:rsid w:val="00052809"/>
    <w:rsid w:val="00072332"/>
    <w:rsid w:val="0007461F"/>
    <w:rsid w:val="00084756"/>
    <w:rsid w:val="000B73BD"/>
    <w:rsid w:val="000C06C2"/>
    <w:rsid w:val="000D05B5"/>
    <w:rsid w:val="000D3B77"/>
    <w:rsid w:val="000F0EDE"/>
    <w:rsid w:val="000F3233"/>
    <w:rsid w:val="000F4FCF"/>
    <w:rsid w:val="00104B8B"/>
    <w:rsid w:val="00105DD8"/>
    <w:rsid w:val="0013623E"/>
    <w:rsid w:val="00166565"/>
    <w:rsid w:val="00177AAF"/>
    <w:rsid w:val="00185AE5"/>
    <w:rsid w:val="00186779"/>
    <w:rsid w:val="00196F96"/>
    <w:rsid w:val="001C2EE0"/>
    <w:rsid w:val="001D41AF"/>
    <w:rsid w:val="001D6DFE"/>
    <w:rsid w:val="001E16EA"/>
    <w:rsid w:val="001E4493"/>
    <w:rsid w:val="001F09A4"/>
    <w:rsid w:val="001F2EC4"/>
    <w:rsid w:val="00200355"/>
    <w:rsid w:val="0021125F"/>
    <w:rsid w:val="00266F95"/>
    <w:rsid w:val="00290A37"/>
    <w:rsid w:val="002A4B06"/>
    <w:rsid w:val="002D17A9"/>
    <w:rsid w:val="002D6100"/>
    <w:rsid w:val="002E7C0B"/>
    <w:rsid w:val="002F2446"/>
    <w:rsid w:val="002F4C9F"/>
    <w:rsid w:val="002F5FA6"/>
    <w:rsid w:val="00307921"/>
    <w:rsid w:val="00307FE6"/>
    <w:rsid w:val="00325B1E"/>
    <w:rsid w:val="00330EFF"/>
    <w:rsid w:val="00356CE0"/>
    <w:rsid w:val="00375D5E"/>
    <w:rsid w:val="00377681"/>
    <w:rsid w:val="003A2BF3"/>
    <w:rsid w:val="003A55BB"/>
    <w:rsid w:val="003A77ED"/>
    <w:rsid w:val="003C639D"/>
    <w:rsid w:val="003C700A"/>
    <w:rsid w:val="003D03DD"/>
    <w:rsid w:val="003D55DB"/>
    <w:rsid w:val="003E5932"/>
    <w:rsid w:val="003F427E"/>
    <w:rsid w:val="003F6904"/>
    <w:rsid w:val="004072B1"/>
    <w:rsid w:val="0042168C"/>
    <w:rsid w:val="0042521C"/>
    <w:rsid w:val="004326DB"/>
    <w:rsid w:val="00460964"/>
    <w:rsid w:val="0047538B"/>
    <w:rsid w:val="00484D8A"/>
    <w:rsid w:val="0049656B"/>
    <w:rsid w:val="004B2CD0"/>
    <w:rsid w:val="004C3650"/>
    <w:rsid w:val="004C49E8"/>
    <w:rsid w:val="004C7995"/>
    <w:rsid w:val="004E2AA5"/>
    <w:rsid w:val="004E58FE"/>
    <w:rsid w:val="004E6C91"/>
    <w:rsid w:val="004F4C12"/>
    <w:rsid w:val="004F5E24"/>
    <w:rsid w:val="004F5FBF"/>
    <w:rsid w:val="00504FFA"/>
    <w:rsid w:val="00523089"/>
    <w:rsid w:val="00525698"/>
    <w:rsid w:val="00526E14"/>
    <w:rsid w:val="00532BE1"/>
    <w:rsid w:val="00542573"/>
    <w:rsid w:val="005447C3"/>
    <w:rsid w:val="0054607E"/>
    <w:rsid w:val="00561174"/>
    <w:rsid w:val="005834FD"/>
    <w:rsid w:val="0058554D"/>
    <w:rsid w:val="005918C3"/>
    <w:rsid w:val="005964DD"/>
    <w:rsid w:val="005A386B"/>
    <w:rsid w:val="005C35EE"/>
    <w:rsid w:val="005D09A7"/>
    <w:rsid w:val="005D75DE"/>
    <w:rsid w:val="005E182D"/>
    <w:rsid w:val="005F05A8"/>
    <w:rsid w:val="005F4E83"/>
    <w:rsid w:val="00603E85"/>
    <w:rsid w:val="0061633D"/>
    <w:rsid w:val="0062045F"/>
    <w:rsid w:val="00636150"/>
    <w:rsid w:val="00646965"/>
    <w:rsid w:val="006667B1"/>
    <w:rsid w:val="0067667D"/>
    <w:rsid w:val="006B2235"/>
    <w:rsid w:val="006C04A9"/>
    <w:rsid w:val="006D1746"/>
    <w:rsid w:val="006D3C81"/>
    <w:rsid w:val="006D60D4"/>
    <w:rsid w:val="006D7C56"/>
    <w:rsid w:val="006E4893"/>
    <w:rsid w:val="006E7273"/>
    <w:rsid w:val="006F7BE8"/>
    <w:rsid w:val="00713615"/>
    <w:rsid w:val="00716939"/>
    <w:rsid w:val="0072565B"/>
    <w:rsid w:val="00730D07"/>
    <w:rsid w:val="007339E9"/>
    <w:rsid w:val="00747730"/>
    <w:rsid w:val="007514F2"/>
    <w:rsid w:val="007525CF"/>
    <w:rsid w:val="00761508"/>
    <w:rsid w:val="0076398B"/>
    <w:rsid w:val="007A6A8D"/>
    <w:rsid w:val="007B7C06"/>
    <w:rsid w:val="007C4A90"/>
    <w:rsid w:val="007C74C7"/>
    <w:rsid w:val="007D307C"/>
    <w:rsid w:val="007D3A84"/>
    <w:rsid w:val="007D4BBF"/>
    <w:rsid w:val="007E6C67"/>
    <w:rsid w:val="007F70DF"/>
    <w:rsid w:val="007F762C"/>
    <w:rsid w:val="00820589"/>
    <w:rsid w:val="00823CF5"/>
    <w:rsid w:val="00830333"/>
    <w:rsid w:val="00846312"/>
    <w:rsid w:val="008655A3"/>
    <w:rsid w:val="008762CB"/>
    <w:rsid w:val="00884B03"/>
    <w:rsid w:val="00884D6C"/>
    <w:rsid w:val="0088548E"/>
    <w:rsid w:val="008869CF"/>
    <w:rsid w:val="008B1272"/>
    <w:rsid w:val="008C50E6"/>
    <w:rsid w:val="008C75BD"/>
    <w:rsid w:val="008C771C"/>
    <w:rsid w:val="008D7D4C"/>
    <w:rsid w:val="008F61BF"/>
    <w:rsid w:val="009309DE"/>
    <w:rsid w:val="00931437"/>
    <w:rsid w:val="00934C12"/>
    <w:rsid w:val="0093551F"/>
    <w:rsid w:val="00936C68"/>
    <w:rsid w:val="009414A2"/>
    <w:rsid w:val="00967262"/>
    <w:rsid w:val="0096735E"/>
    <w:rsid w:val="00972A52"/>
    <w:rsid w:val="00994DB2"/>
    <w:rsid w:val="009B45E1"/>
    <w:rsid w:val="009B5EAC"/>
    <w:rsid w:val="009C4504"/>
    <w:rsid w:val="009D196B"/>
    <w:rsid w:val="009F3B50"/>
    <w:rsid w:val="009F7CFC"/>
    <w:rsid w:val="00A01086"/>
    <w:rsid w:val="00A042B4"/>
    <w:rsid w:val="00A34335"/>
    <w:rsid w:val="00A46104"/>
    <w:rsid w:val="00A52F0F"/>
    <w:rsid w:val="00A54DE8"/>
    <w:rsid w:val="00A70884"/>
    <w:rsid w:val="00A82DEE"/>
    <w:rsid w:val="00A85F1C"/>
    <w:rsid w:val="00A90B63"/>
    <w:rsid w:val="00A941E2"/>
    <w:rsid w:val="00AA07EF"/>
    <w:rsid w:val="00AA5964"/>
    <w:rsid w:val="00AB14F7"/>
    <w:rsid w:val="00AB62E1"/>
    <w:rsid w:val="00AC3957"/>
    <w:rsid w:val="00AE3FFA"/>
    <w:rsid w:val="00AF42E5"/>
    <w:rsid w:val="00AF6FA1"/>
    <w:rsid w:val="00B34050"/>
    <w:rsid w:val="00B34057"/>
    <w:rsid w:val="00B3698B"/>
    <w:rsid w:val="00B51E0F"/>
    <w:rsid w:val="00B57DF7"/>
    <w:rsid w:val="00B659C5"/>
    <w:rsid w:val="00B77328"/>
    <w:rsid w:val="00B82BFA"/>
    <w:rsid w:val="00B82C73"/>
    <w:rsid w:val="00BA525B"/>
    <w:rsid w:val="00BA774F"/>
    <w:rsid w:val="00BB3D6C"/>
    <w:rsid w:val="00BB645A"/>
    <w:rsid w:val="00BC2736"/>
    <w:rsid w:val="00BC31DE"/>
    <w:rsid w:val="00C01933"/>
    <w:rsid w:val="00C03E2D"/>
    <w:rsid w:val="00C136EB"/>
    <w:rsid w:val="00C148C5"/>
    <w:rsid w:val="00C20DD8"/>
    <w:rsid w:val="00C45A69"/>
    <w:rsid w:val="00C55D6A"/>
    <w:rsid w:val="00C57586"/>
    <w:rsid w:val="00C82025"/>
    <w:rsid w:val="00C8334D"/>
    <w:rsid w:val="00C94BF4"/>
    <w:rsid w:val="00C9658C"/>
    <w:rsid w:val="00CA5B26"/>
    <w:rsid w:val="00CB662F"/>
    <w:rsid w:val="00CC7B50"/>
    <w:rsid w:val="00CD362E"/>
    <w:rsid w:val="00CE3080"/>
    <w:rsid w:val="00D0378F"/>
    <w:rsid w:val="00D15422"/>
    <w:rsid w:val="00D206F3"/>
    <w:rsid w:val="00D271D4"/>
    <w:rsid w:val="00D3340D"/>
    <w:rsid w:val="00D404E1"/>
    <w:rsid w:val="00D56D70"/>
    <w:rsid w:val="00D73BAA"/>
    <w:rsid w:val="00D76136"/>
    <w:rsid w:val="00D77E5D"/>
    <w:rsid w:val="00D80E35"/>
    <w:rsid w:val="00D93AE8"/>
    <w:rsid w:val="00DA301B"/>
    <w:rsid w:val="00DA7F85"/>
    <w:rsid w:val="00DC49EC"/>
    <w:rsid w:val="00DC55A5"/>
    <w:rsid w:val="00DD078F"/>
    <w:rsid w:val="00DD532E"/>
    <w:rsid w:val="00E00CCD"/>
    <w:rsid w:val="00E22AD5"/>
    <w:rsid w:val="00E45E1A"/>
    <w:rsid w:val="00E56A21"/>
    <w:rsid w:val="00E605B9"/>
    <w:rsid w:val="00E67326"/>
    <w:rsid w:val="00E74968"/>
    <w:rsid w:val="00E84447"/>
    <w:rsid w:val="00E96D21"/>
    <w:rsid w:val="00EB0DA7"/>
    <w:rsid w:val="00EC758B"/>
    <w:rsid w:val="00ED0112"/>
    <w:rsid w:val="00ED7764"/>
    <w:rsid w:val="00EF689A"/>
    <w:rsid w:val="00F02444"/>
    <w:rsid w:val="00F05744"/>
    <w:rsid w:val="00F11261"/>
    <w:rsid w:val="00F14986"/>
    <w:rsid w:val="00F1730E"/>
    <w:rsid w:val="00F231B0"/>
    <w:rsid w:val="00F31C5A"/>
    <w:rsid w:val="00F51E34"/>
    <w:rsid w:val="00F61331"/>
    <w:rsid w:val="00F71DAB"/>
    <w:rsid w:val="00F76848"/>
    <w:rsid w:val="00F8058B"/>
    <w:rsid w:val="00FA2A27"/>
    <w:rsid w:val="00FB2772"/>
    <w:rsid w:val="00FB32C3"/>
    <w:rsid w:val="00FB5BB0"/>
    <w:rsid w:val="00FB67D7"/>
    <w:rsid w:val="00FC44C6"/>
    <w:rsid w:val="00FD0254"/>
    <w:rsid w:val="00FD3EF4"/>
    <w:rsid w:val="00FE126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ostalCode"/>
  <w:smartTagType w:namespaceuri="urn:schemas-microsoft-com:office:smarttags" w:name="State"/>
  <w:smartTagType w:namespaceuri="urn:schemas-microsoft-com:office:smarttags" w:name="Street"/>
  <w:smartTagType w:namespaceuri="urn:schemas-microsoft-com:office:smarttags" w:name="address"/>
  <w:smartTagType w:namespaceuri="urn:schemas-microsoft-com:office:smarttags" w:name="place"/>
  <w:smartTagType w:namespaceuri="urn:schemas-microsoft-com:office:smarttags" w:name="City"/>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A2A27"/>
    <w:rPr>
      <w:rFonts w:ascii="Arial" w:hAnsi="Arial"/>
    </w:rPr>
  </w:style>
  <w:style w:type="paragraph" w:styleId="Heading1">
    <w:name w:val="heading 1"/>
    <w:basedOn w:val="Normal"/>
    <w:next w:val="BodyText"/>
    <w:qFormat/>
    <w:rsid w:val="00290A37"/>
    <w:pPr>
      <w:tabs>
        <w:tab w:val="left" w:pos="2160"/>
        <w:tab w:val="right" w:pos="6480"/>
      </w:tabs>
      <w:spacing w:before="240" w:after="120" w:line="220" w:lineRule="atLeast"/>
      <w:ind w:left="158"/>
      <w:outlineLvl w:val="0"/>
    </w:pPr>
    <w:rPr>
      <w:rFonts w:ascii="Arial Black" w:hAnsi="Arial Black" w:cs="Arial"/>
      <w:sz w:val="22"/>
      <w:szCs w:val="22"/>
    </w:rPr>
  </w:style>
  <w:style w:type="paragraph" w:styleId="Heading2">
    <w:name w:val="heading 2"/>
    <w:basedOn w:val="Normal"/>
    <w:next w:val="BodyText"/>
    <w:qFormat/>
    <w:rsid w:val="00FA2A27"/>
    <w:pPr>
      <w:tabs>
        <w:tab w:val="left" w:pos="2160"/>
        <w:tab w:val="right" w:pos="6480"/>
      </w:tabs>
      <w:spacing w:before="120" w:after="60" w:line="220" w:lineRule="atLeast"/>
      <w:ind w:left="158"/>
      <w:outlineLvl w:val="1"/>
    </w:pPr>
    <w:rPr>
      <w:rFonts w:cs="Arial"/>
      <w:sz w:val="22"/>
      <w:szCs w:val="22"/>
    </w:rPr>
  </w:style>
  <w:style w:type="paragraph" w:styleId="Heading3">
    <w:name w:val="heading 3"/>
    <w:basedOn w:val="Normal"/>
    <w:next w:val="Normal"/>
    <w:qFormat/>
    <w:rsid w:val="00B77328"/>
    <w:pPr>
      <w:keepNext/>
      <w:spacing w:before="240" w:after="60"/>
      <w:outlineLvl w:val="2"/>
    </w:pPr>
    <w:rPr>
      <w:rFonts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290A37"/>
    <w:pPr>
      <w:spacing w:before="60" w:after="60" w:line="220" w:lineRule="atLeast"/>
      <w:ind w:left="158"/>
      <w:jc w:val="both"/>
    </w:pPr>
    <w:rPr>
      <w:spacing w:val="-5"/>
    </w:rPr>
  </w:style>
  <w:style w:type="paragraph" w:customStyle="1" w:styleId="BulletedList">
    <w:name w:val="Bulleted List"/>
    <w:basedOn w:val="BodyText"/>
    <w:rsid w:val="00B77328"/>
    <w:pPr>
      <w:numPr>
        <w:numId w:val="1"/>
      </w:numPr>
    </w:pPr>
  </w:style>
  <w:style w:type="paragraph" w:customStyle="1" w:styleId="BodyText1">
    <w:name w:val="Body Text 1"/>
    <w:rsid w:val="00FA2A27"/>
    <w:pPr>
      <w:spacing w:before="60" w:after="60"/>
      <w:ind w:left="158"/>
    </w:pPr>
    <w:rPr>
      <w:rFonts w:ascii="Arial" w:hAnsi="Arial"/>
      <w:spacing w:val="-5"/>
    </w:rPr>
  </w:style>
  <w:style w:type="paragraph" w:customStyle="1" w:styleId="ContactInfo">
    <w:name w:val="Contact Info"/>
    <w:basedOn w:val="Normal"/>
    <w:next w:val="BodyText"/>
    <w:rsid w:val="00C55D6A"/>
    <w:pPr>
      <w:jc w:val="right"/>
    </w:pPr>
    <w:rPr>
      <w:szCs w:val="22"/>
    </w:rPr>
  </w:style>
  <w:style w:type="paragraph" w:customStyle="1" w:styleId="YourName">
    <w:name w:val="Your Name"/>
    <w:basedOn w:val="Normal"/>
    <w:next w:val="Normal"/>
    <w:link w:val="YourNameChar"/>
    <w:rsid w:val="004F5FBF"/>
    <w:pPr>
      <w:spacing w:after="60" w:line="220" w:lineRule="atLeast"/>
      <w:jc w:val="right"/>
    </w:pPr>
    <w:rPr>
      <w:rFonts w:ascii="Arial Black" w:hAnsi="Arial Black"/>
      <w:sz w:val="28"/>
      <w:szCs w:val="28"/>
    </w:rPr>
  </w:style>
  <w:style w:type="character" w:customStyle="1" w:styleId="YourNameChar">
    <w:name w:val="Your Name Char"/>
    <w:basedOn w:val="DefaultParagraphFont"/>
    <w:link w:val="YourName"/>
    <w:rsid w:val="00BB645A"/>
    <w:rPr>
      <w:rFonts w:ascii="Arial Black" w:hAnsi="Arial Black"/>
      <w:sz w:val="28"/>
      <w:szCs w:val="28"/>
      <w:lang w:val="en-US" w:eastAsia="en-US" w:bidi="ar-SA"/>
    </w:rPr>
  </w:style>
  <w:style w:type="paragraph" w:customStyle="1" w:styleId="BulletedList1">
    <w:name w:val="Bulleted List 1"/>
    <w:basedOn w:val="BulletedList"/>
    <w:rsid w:val="00B77328"/>
    <w:pPr>
      <w:spacing w:before="240"/>
    </w:pPr>
  </w:style>
  <w:style w:type="paragraph" w:customStyle="1" w:styleId="PropHead4">
    <w:name w:val="PropHead4"/>
    <w:next w:val="Normal"/>
    <w:rsid w:val="00DC55A5"/>
    <w:pPr>
      <w:keepNext/>
      <w:overflowPunct w:val="0"/>
      <w:autoSpaceDE w:val="0"/>
      <w:autoSpaceDN w:val="0"/>
      <w:adjustRightInd w:val="0"/>
      <w:spacing w:after="120"/>
      <w:textAlignment w:val="baseline"/>
    </w:pPr>
    <w:rPr>
      <w:rFonts w:ascii="Arial Narrow" w:hAnsi="Arial Narrow"/>
      <w:b/>
      <w:i/>
      <w:sz w:val="24"/>
    </w:rPr>
  </w:style>
  <w:style w:type="paragraph" w:styleId="Header">
    <w:name w:val="header"/>
    <w:basedOn w:val="Normal"/>
    <w:rsid w:val="00DC55A5"/>
    <w:pPr>
      <w:overflowPunct w:val="0"/>
      <w:autoSpaceDE w:val="0"/>
      <w:autoSpaceDN w:val="0"/>
      <w:adjustRightInd w:val="0"/>
      <w:spacing w:after="120"/>
      <w:textAlignment w:val="baseline"/>
    </w:pPr>
  </w:style>
  <w:style w:type="paragraph" w:styleId="BalloonText">
    <w:name w:val="Balloon Text"/>
    <w:basedOn w:val="Normal"/>
    <w:semiHidden/>
    <w:rsid w:val="008C50E6"/>
    <w:rPr>
      <w:rFonts w:ascii="Tahoma" w:hAnsi="Tahoma" w:cs="Tahoma"/>
      <w:sz w:val="16"/>
      <w:szCs w:val="16"/>
    </w:rPr>
  </w:style>
  <w:style w:type="paragraph" w:styleId="Footer">
    <w:name w:val="footer"/>
    <w:basedOn w:val="Normal"/>
    <w:rsid w:val="005A386B"/>
    <w:pPr>
      <w:tabs>
        <w:tab w:val="center" w:pos="4320"/>
        <w:tab w:val="right" w:pos="8640"/>
      </w:tabs>
    </w:pPr>
  </w:style>
  <w:style w:type="character" w:styleId="PageNumber">
    <w:name w:val="page number"/>
    <w:basedOn w:val="DefaultParagraphFont"/>
    <w:rsid w:val="005A386B"/>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lkeller\LOCALS~1\Temp\TCD63.tmp\Functional%20resum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Functional resume</Template>
  <TotalTime>16</TotalTime>
  <Pages>3</Pages>
  <Words>977</Words>
  <Characters>5574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[Your Name]</vt:lpstr>
    </vt:vector>
  </TitlesOfParts>
  <Company>Microsoft Corporation</Company>
  <LinksUpToDate>false</LinksUpToDate>
  <CharactersWithSpaces>6538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Name]</dc:title>
  <dc:subject/>
  <dc:creator>Lisa Keller</dc:creator>
  <cp:keywords/>
  <cp:lastModifiedBy>Sandy Anderson</cp:lastModifiedBy>
  <cp:revision>6</cp:revision>
  <cp:lastPrinted>2009-11-23T00:53:00Z</cp:lastPrinted>
  <dcterms:created xsi:type="dcterms:W3CDTF">2010-03-04T22:11:00Z</dcterms:created>
  <dcterms:modified xsi:type="dcterms:W3CDTF">2010-03-09T02:32:00Z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TC062851841033</vt:lpwstr>
  </property>
</Properties>
</file>