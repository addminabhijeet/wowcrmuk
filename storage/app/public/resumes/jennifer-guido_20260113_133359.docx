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0C81" w14:textId="77777777" w:rsidR="00255094" w:rsidRDefault="00C41B0B">
      <w:pPr>
        <w:pStyle w:val="Name"/>
      </w:pPr>
      <w:r>
        <w:t>Jennifer Guido</w:t>
      </w:r>
    </w:p>
    <w:p w14:paraId="3AA8865B" w14:textId="77777777" w:rsidR="00255094" w:rsidRDefault="00C41B0B">
      <w:pPr>
        <w:pStyle w:val="ContactInfo"/>
      </w:pPr>
      <w:r>
        <w:t>108 Bridle P</w:t>
      </w:r>
      <w:r w:rsidR="00BB03BF">
        <w:t>ath Rd Lansdale PA</w:t>
      </w:r>
      <w:r w:rsidR="00CA0F48">
        <w:t>| 215-416-8678| jguido0416@gmail.com</w:t>
      </w:r>
    </w:p>
    <w:p w14:paraId="6E373490" w14:textId="1144F497" w:rsidR="00255094" w:rsidRPr="00930295" w:rsidRDefault="00905081">
      <w:pPr>
        <w:pStyle w:val="Heading1"/>
        <w:rPr>
          <w:sz w:val="24"/>
          <w:szCs w:val="24"/>
        </w:rPr>
      </w:pPr>
      <w:r w:rsidRPr="00930295">
        <w:rPr>
          <w:sz w:val="24"/>
          <w:szCs w:val="24"/>
        </w:rPr>
        <w:t>Skills Summ</w:t>
      </w:r>
      <w:r w:rsidR="00431225">
        <w:rPr>
          <w:sz w:val="24"/>
          <w:szCs w:val="24"/>
        </w:rPr>
        <w:t>a</w:t>
      </w:r>
      <w:r w:rsidRPr="00930295">
        <w:rPr>
          <w:sz w:val="24"/>
          <w:szCs w:val="24"/>
        </w:rPr>
        <w:t>ry</w:t>
      </w:r>
    </w:p>
    <w:p w14:paraId="56E85A8B" w14:textId="77777777" w:rsidR="00BD2958" w:rsidRPr="00431225" w:rsidRDefault="00454A40" w:rsidP="00BD2958">
      <w:pPr>
        <w:pStyle w:val="ListParagraph"/>
        <w:numPr>
          <w:ilvl w:val="0"/>
          <w:numId w:val="11"/>
        </w:numPr>
        <w:spacing w:after="180"/>
        <w:rPr>
          <w:sz w:val="24"/>
          <w:szCs w:val="24"/>
        </w:rPr>
      </w:pPr>
      <w:r w:rsidRPr="00431225">
        <w:rPr>
          <w:sz w:val="24"/>
          <w:szCs w:val="24"/>
        </w:rPr>
        <w:t xml:space="preserve">Results oriented, goal driven, </w:t>
      </w:r>
      <w:proofErr w:type="spellStart"/>
      <w:r w:rsidRPr="00431225">
        <w:rPr>
          <w:sz w:val="24"/>
          <w:szCs w:val="24"/>
        </w:rPr>
        <w:t>recare</w:t>
      </w:r>
      <w:proofErr w:type="spellEnd"/>
      <w:r w:rsidRPr="00431225">
        <w:rPr>
          <w:sz w:val="24"/>
          <w:szCs w:val="24"/>
        </w:rPr>
        <w:t xml:space="preserve"> system development, strategic planning, client management and customer service</w:t>
      </w:r>
    </w:p>
    <w:p w14:paraId="2AE6656F" w14:textId="77777777" w:rsidR="00A10D1F" w:rsidRPr="00431225" w:rsidRDefault="00BD2958" w:rsidP="00BD2958">
      <w:pPr>
        <w:pStyle w:val="ListParagraph"/>
        <w:numPr>
          <w:ilvl w:val="0"/>
          <w:numId w:val="11"/>
        </w:numPr>
        <w:spacing w:after="180"/>
        <w:rPr>
          <w:sz w:val="24"/>
          <w:szCs w:val="24"/>
        </w:rPr>
      </w:pPr>
      <w:r w:rsidRPr="00431225">
        <w:rPr>
          <w:sz w:val="24"/>
          <w:szCs w:val="24"/>
        </w:rPr>
        <w:t xml:space="preserve">Ability </w:t>
      </w:r>
      <w:r w:rsidR="001A70F8" w:rsidRPr="00431225">
        <w:rPr>
          <w:sz w:val="24"/>
          <w:szCs w:val="24"/>
        </w:rPr>
        <w:t xml:space="preserve">to leverage communication skills to increase financial production and overall productivity </w:t>
      </w:r>
    </w:p>
    <w:p w14:paraId="63CE0C1E" w14:textId="77777777" w:rsidR="00204D20" w:rsidRPr="00431225" w:rsidRDefault="00A10D1F" w:rsidP="00BD2958">
      <w:pPr>
        <w:pStyle w:val="ListParagraph"/>
        <w:numPr>
          <w:ilvl w:val="0"/>
          <w:numId w:val="11"/>
        </w:numPr>
        <w:spacing w:after="180"/>
        <w:rPr>
          <w:sz w:val="24"/>
          <w:szCs w:val="24"/>
        </w:rPr>
      </w:pPr>
      <w:r w:rsidRPr="00431225">
        <w:rPr>
          <w:sz w:val="24"/>
          <w:szCs w:val="24"/>
        </w:rPr>
        <w:t xml:space="preserve">Proven success in developing and expanding customer base and increasing revenue in an organization </w:t>
      </w:r>
    </w:p>
    <w:p w14:paraId="0B414F84" w14:textId="77777777" w:rsidR="00431225" w:rsidRPr="00431225" w:rsidRDefault="00204D20" w:rsidP="00BD2958">
      <w:pPr>
        <w:pStyle w:val="ListParagraph"/>
        <w:numPr>
          <w:ilvl w:val="0"/>
          <w:numId w:val="11"/>
        </w:numPr>
        <w:spacing w:after="180"/>
        <w:rPr>
          <w:sz w:val="24"/>
          <w:szCs w:val="24"/>
        </w:rPr>
      </w:pPr>
      <w:r w:rsidRPr="00431225">
        <w:rPr>
          <w:sz w:val="24"/>
          <w:szCs w:val="24"/>
        </w:rPr>
        <w:t>Exceptional customer retention in a competitive market</w:t>
      </w:r>
    </w:p>
    <w:p w14:paraId="62FE5A15" w14:textId="77777777" w:rsidR="00431225" w:rsidRDefault="00431225" w:rsidP="00431225">
      <w:pPr>
        <w:pStyle w:val="ListParagraph"/>
        <w:numPr>
          <w:ilvl w:val="0"/>
          <w:numId w:val="11"/>
        </w:numPr>
        <w:spacing w:after="180"/>
        <w:rPr>
          <w:sz w:val="24"/>
          <w:szCs w:val="24"/>
        </w:rPr>
      </w:pPr>
      <w:r w:rsidRPr="00431225">
        <w:rPr>
          <w:sz w:val="24"/>
          <w:szCs w:val="24"/>
        </w:rPr>
        <w:t>Educating patients based on individual learning styles</w:t>
      </w:r>
    </w:p>
    <w:p w14:paraId="69D49ECD" w14:textId="0C8EF29E" w:rsidR="00431225" w:rsidRPr="00431225" w:rsidRDefault="00431225" w:rsidP="00431225">
      <w:pPr>
        <w:pStyle w:val="ListParagraph"/>
        <w:numPr>
          <w:ilvl w:val="0"/>
          <w:numId w:val="11"/>
        </w:numPr>
        <w:spacing w:after="180"/>
        <w:rPr>
          <w:sz w:val="24"/>
          <w:szCs w:val="24"/>
        </w:rPr>
      </w:pPr>
      <w:r w:rsidRPr="00431225">
        <w:rPr>
          <w:sz w:val="24"/>
          <w:szCs w:val="24"/>
        </w:rPr>
        <w:t>Help patients set attainable and reasonable goals to improve their dental health</w:t>
      </w:r>
    </w:p>
    <w:p w14:paraId="77179B11" w14:textId="77777777" w:rsidR="00CD65EF" w:rsidRPr="00933A47" w:rsidRDefault="004F5878" w:rsidP="00CD65EF">
      <w:pPr>
        <w:pStyle w:val="Heading1"/>
        <w:rPr>
          <w:sz w:val="14"/>
          <w:szCs w:val="14"/>
        </w:rPr>
      </w:pPr>
      <w:sdt>
        <w:sdtPr>
          <w:rPr>
            <w:sz w:val="14"/>
            <w:szCs w:val="14"/>
          </w:rPr>
          <w:id w:val="-1150367223"/>
          <w:placeholder>
            <w:docPart w:val="7CAA6536961F2241A187B6A5AB8C8247"/>
          </w:placeholder>
          <w:temporary/>
          <w:showingPlcHdr/>
          <w15:appearance w15:val="hidden"/>
        </w:sdtPr>
        <w:sdtEndPr/>
        <w:sdtContent>
          <w:r w:rsidR="00BB0CC7" w:rsidRPr="00930295">
            <w:rPr>
              <w:sz w:val="24"/>
              <w:szCs w:val="24"/>
            </w:rPr>
            <w:t>Education</w:t>
          </w:r>
        </w:sdtContent>
      </w:sdt>
    </w:p>
    <w:p w14:paraId="5FA4C400" w14:textId="77777777" w:rsidR="0093388A" w:rsidRPr="00112A9D" w:rsidRDefault="00774B6F" w:rsidP="0093388A">
      <w:pPr>
        <w:pStyle w:val="Heading1"/>
        <w:rPr>
          <w:b w:val="0"/>
          <w:bCs/>
          <w:sz w:val="20"/>
          <w:szCs w:val="20"/>
        </w:rPr>
      </w:pPr>
      <w:r w:rsidRPr="00112A9D">
        <w:rPr>
          <w:b w:val="0"/>
          <w:bCs/>
          <w:sz w:val="20"/>
          <w:szCs w:val="20"/>
        </w:rPr>
        <w:t>Bay Path Un</w:t>
      </w:r>
      <w:r w:rsidR="00FA4B22" w:rsidRPr="00112A9D">
        <w:rPr>
          <w:b w:val="0"/>
          <w:bCs/>
          <w:sz w:val="20"/>
          <w:szCs w:val="20"/>
        </w:rPr>
        <w:t>iversity</w:t>
      </w:r>
      <w:r w:rsidR="00504A3F" w:rsidRPr="00112A9D">
        <w:rPr>
          <w:b w:val="0"/>
          <w:bCs/>
          <w:sz w:val="20"/>
          <w:szCs w:val="20"/>
        </w:rPr>
        <w:t xml:space="preserve"> 2016-2018</w:t>
      </w:r>
    </w:p>
    <w:p w14:paraId="50CC3B04" w14:textId="26E03D97" w:rsidR="00774B6F" w:rsidRPr="00431225" w:rsidRDefault="00504A3F" w:rsidP="00431225">
      <w:pPr>
        <w:pStyle w:val="Heading1"/>
        <w:rPr>
          <w:b w:val="0"/>
          <w:bCs/>
          <w:sz w:val="20"/>
          <w:szCs w:val="20"/>
        </w:rPr>
      </w:pPr>
      <w:r w:rsidRPr="00112A9D">
        <w:rPr>
          <w:b w:val="0"/>
          <w:bCs/>
          <w:sz w:val="20"/>
          <w:szCs w:val="20"/>
        </w:rPr>
        <w:t>Manor College 2001 -2003</w:t>
      </w:r>
    </w:p>
    <w:p w14:paraId="4600F71F" w14:textId="77777777" w:rsidR="00255094" w:rsidRPr="0070369F" w:rsidRDefault="004F5878" w:rsidP="00DD0460">
      <w:pPr>
        <w:pStyle w:val="Heading2"/>
        <w:spacing w:line="240" w:lineRule="auto"/>
        <w:rPr>
          <w:sz w:val="20"/>
          <w:szCs w:val="20"/>
        </w:rPr>
      </w:pPr>
      <w:sdt>
        <w:sdtPr>
          <w:rPr>
            <w:sz w:val="20"/>
            <w:szCs w:val="20"/>
          </w:rPr>
          <w:id w:val="-1529011685"/>
          <w:placeholder>
            <w:docPart w:val="37C9A007BB9EA845BDC670B42D23CC60"/>
          </w:placeholder>
          <w:temporary/>
          <w:showingPlcHdr/>
          <w15:appearance w15:val="hidden"/>
        </w:sdtPr>
        <w:sdtEndPr/>
        <w:sdtContent>
          <w:r w:rsidR="00BB0CC7" w:rsidRPr="00930295">
            <w:rPr>
              <w:sz w:val="24"/>
              <w:szCs w:val="24"/>
            </w:rPr>
            <w:t>Degree / Date of Graduation</w:t>
          </w:r>
        </w:sdtContent>
      </w:sdt>
    </w:p>
    <w:p w14:paraId="2E1544F7" w14:textId="4F98757E" w:rsidR="00AA3049" w:rsidRPr="002E354D" w:rsidRDefault="00431225" w:rsidP="002E354D">
      <w:pPr>
        <w:rPr>
          <w:sz w:val="20"/>
          <w:szCs w:val="20"/>
        </w:rPr>
      </w:pPr>
      <w:r w:rsidRPr="002E354D">
        <w:rPr>
          <w:sz w:val="20"/>
          <w:szCs w:val="20"/>
        </w:rPr>
        <w:t>Bachelor’s degree in business administration</w:t>
      </w:r>
    </w:p>
    <w:p w14:paraId="0103965E" w14:textId="77777777" w:rsidR="00AA3049" w:rsidRPr="00112A9D" w:rsidRDefault="00AA3049" w:rsidP="00DB4F2F">
      <w:pPr>
        <w:rPr>
          <w:sz w:val="20"/>
          <w:szCs w:val="20"/>
        </w:rPr>
      </w:pPr>
      <w:r w:rsidRPr="00112A9D">
        <w:rPr>
          <w:sz w:val="20"/>
          <w:szCs w:val="20"/>
        </w:rPr>
        <w:t>April 2016-July 2018 Longmeadow, MA</w:t>
      </w:r>
    </w:p>
    <w:p w14:paraId="01AC5770" w14:textId="77777777" w:rsidR="00AA3049" w:rsidRPr="00112A9D" w:rsidRDefault="00AA3049" w:rsidP="00DB4F2F">
      <w:pPr>
        <w:rPr>
          <w:sz w:val="20"/>
          <w:szCs w:val="20"/>
        </w:rPr>
      </w:pPr>
      <w:r w:rsidRPr="00112A9D">
        <w:rPr>
          <w:b/>
          <w:bCs/>
          <w:sz w:val="20"/>
          <w:szCs w:val="20"/>
        </w:rPr>
        <w:t xml:space="preserve">Dean’s List: </w:t>
      </w:r>
      <w:r w:rsidRPr="00112A9D">
        <w:rPr>
          <w:sz w:val="20"/>
          <w:szCs w:val="20"/>
        </w:rPr>
        <w:t>2016, 2017, &amp; 2018</w:t>
      </w:r>
    </w:p>
    <w:p w14:paraId="4BA31B83" w14:textId="010D3196" w:rsidR="00255094" w:rsidRDefault="00AA3049">
      <w:pPr>
        <w:rPr>
          <w:sz w:val="20"/>
          <w:szCs w:val="20"/>
        </w:rPr>
      </w:pPr>
      <w:r w:rsidRPr="00112A9D">
        <w:rPr>
          <w:b/>
          <w:bCs/>
          <w:sz w:val="20"/>
          <w:szCs w:val="20"/>
        </w:rPr>
        <w:t xml:space="preserve">Maroon Key Honor Society Award: </w:t>
      </w:r>
      <w:r w:rsidRPr="00112A9D">
        <w:rPr>
          <w:sz w:val="20"/>
          <w:szCs w:val="20"/>
        </w:rPr>
        <w:t>2018</w:t>
      </w:r>
    </w:p>
    <w:p w14:paraId="7233E589" w14:textId="77777777" w:rsidR="002E354D" w:rsidRPr="00112A9D" w:rsidRDefault="002E354D">
      <w:pPr>
        <w:rPr>
          <w:sz w:val="20"/>
          <w:szCs w:val="20"/>
        </w:rPr>
      </w:pPr>
    </w:p>
    <w:p w14:paraId="4B633BED" w14:textId="77777777" w:rsidR="00504A3F" w:rsidRPr="00112A9D" w:rsidRDefault="00504A3F">
      <w:pPr>
        <w:rPr>
          <w:sz w:val="20"/>
          <w:szCs w:val="20"/>
        </w:rPr>
      </w:pPr>
      <w:r w:rsidRPr="00112A9D">
        <w:rPr>
          <w:sz w:val="20"/>
          <w:szCs w:val="20"/>
        </w:rPr>
        <w:t>Associates Degree in Science</w:t>
      </w:r>
      <w:r w:rsidR="006F52E4" w:rsidRPr="00112A9D">
        <w:rPr>
          <w:sz w:val="20"/>
          <w:szCs w:val="20"/>
        </w:rPr>
        <w:t xml:space="preserve"> (Registered Dental Hygienist)</w:t>
      </w:r>
    </w:p>
    <w:p w14:paraId="38FEE1B1" w14:textId="77777777" w:rsidR="006F52E4" w:rsidRPr="00112A9D" w:rsidRDefault="006F52E4">
      <w:pPr>
        <w:rPr>
          <w:sz w:val="20"/>
          <w:szCs w:val="20"/>
        </w:rPr>
      </w:pPr>
      <w:r w:rsidRPr="00112A9D">
        <w:rPr>
          <w:sz w:val="20"/>
          <w:szCs w:val="20"/>
        </w:rPr>
        <w:t>August 2001-May 2003</w:t>
      </w:r>
      <w:r w:rsidR="00D8452B" w:rsidRPr="00112A9D">
        <w:rPr>
          <w:sz w:val="20"/>
          <w:szCs w:val="20"/>
        </w:rPr>
        <w:t xml:space="preserve"> Jenkintown PA</w:t>
      </w:r>
    </w:p>
    <w:p w14:paraId="2525210A" w14:textId="3866C9C9" w:rsidR="00D8452B" w:rsidRPr="00112A9D" w:rsidRDefault="00D8452B">
      <w:pPr>
        <w:rPr>
          <w:sz w:val="20"/>
          <w:szCs w:val="20"/>
        </w:rPr>
      </w:pPr>
      <w:r w:rsidRPr="00112A9D">
        <w:rPr>
          <w:sz w:val="20"/>
          <w:szCs w:val="20"/>
        </w:rPr>
        <w:t>GPA 3.</w:t>
      </w:r>
      <w:r w:rsidR="00431225">
        <w:rPr>
          <w:sz w:val="20"/>
          <w:szCs w:val="20"/>
        </w:rPr>
        <w:t>4</w:t>
      </w:r>
    </w:p>
    <w:p w14:paraId="1C713907" w14:textId="77777777" w:rsidR="00B8407C" w:rsidRPr="00933A47" w:rsidRDefault="00B8407C">
      <w:pPr>
        <w:rPr>
          <w:sz w:val="14"/>
          <w:szCs w:val="14"/>
        </w:rPr>
      </w:pPr>
      <w:r w:rsidRPr="00112A9D">
        <w:rPr>
          <w:sz w:val="20"/>
          <w:szCs w:val="20"/>
        </w:rPr>
        <w:t>Perfect Score on N.E.R.B.s</w:t>
      </w:r>
    </w:p>
    <w:p w14:paraId="3EA58474" w14:textId="77777777" w:rsidR="00255094" w:rsidRPr="00933A47" w:rsidRDefault="004F5878">
      <w:pPr>
        <w:pStyle w:val="Heading1"/>
        <w:rPr>
          <w:sz w:val="14"/>
          <w:szCs w:val="14"/>
        </w:rPr>
      </w:pPr>
      <w:sdt>
        <w:sdtPr>
          <w:rPr>
            <w:sz w:val="14"/>
            <w:szCs w:val="14"/>
          </w:rPr>
          <w:id w:val="617349259"/>
          <w:placeholder>
            <w:docPart w:val="DC8E54D5900D0F4293EA6BAA614003B5"/>
          </w:placeholder>
          <w:temporary/>
          <w:showingPlcHdr/>
          <w15:appearance w15:val="hidden"/>
        </w:sdtPr>
        <w:sdtEndPr/>
        <w:sdtContent>
          <w:r w:rsidR="00BB0CC7" w:rsidRPr="007A5CB3">
            <w:rPr>
              <w:sz w:val="24"/>
              <w:szCs w:val="24"/>
            </w:rPr>
            <w:t>Experience</w:t>
          </w:r>
        </w:sdtContent>
      </w:sdt>
    </w:p>
    <w:p w14:paraId="6ED737D8" w14:textId="77777777" w:rsidR="00C730BC" w:rsidRPr="00431225" w:rsidRDefault="00C730BC" w:rsidP="00C730BC">
      <w:pPr>
        <w:rPr>
          <w:sz w:val="24"/>
          <w:szCs w:val="24"/>
        </w:rPr>
      </w:pPr>
      <w:r w:rsidRPr="00431225">
        <w:rPr>
          <w:sz w:val="24"/>
          <w:szCs w:val="24"/>
        </w:rPr>
        <w:t>Sales</w:t>
      </w:r>
    </w:p>
    <w:p w14:paraId="51865447" w14:textId="4BF9B2C1" w:rsidR="00C730BC" w:rsidRPr="00431225" w:rsidRDefault="00672BB0" w:rsidP="00C730B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31225">
        <w:rPr>
          <w:sz w:val="24"/>
          <w:szCs w:val="24"/>
        </w:rPr>
        <w:t>Responsible for achieving production goals</w:t>
      </w:r>
    </w:p>
    <w:p w14:paraId="454B7067" w14:textId="7F758126" w:rsidR="002E354D" w:rsidRPr="00431225" w:rsidRDefault="002E354D" w:rsidP="00C730B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31225">
        <w:rPr>
          <w:sz w:val="24"/>
          <w:szCs w:val="24"/>
        </w:rPr>
        <w:t xml:space="preserve">Retaining and increasing revenue </w:t>
      </w:r>
      <w:r w:rsidR="00431225" w:rsidRPr="00431225">
        <w:rPr>
          <w:sz w:val="24"/>
          <w:szCs w:val="24"/>
        </w:rPr>
        <w:t>from</w:t>
      </w:r>
      <w:r w:rsidRPr="00431225">
        <w:rPr>
          <w:sz w:val="24"/>
          <w:szCs w:val="24"/>
        </w:rPr>
        <w:t xml:space="preserve"> existing customers</w:t>
      </w:r>
    </w:p>
    <w:p w14:paraId="295BF68B" w14:textId="77777777" w:rsidR="00672BB0" w:rsidRPr="00431225" w:rsidRDefault="00672BB0" w:rsidP="00C730B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31225">
        <w:rPr>
          <w:sz w:val="24"/>
          <w:szCs w:val="24"/>
        </w:rPr>
        <w:t xml:space="preserve">Developed and participated in strategic </w:t>
      </w:r>
      <w:r w:rsidR="004C54CE" w:rsidRPr="00431225">
        <w:rPr>
          <w:sz w:val="24"/>
          <w:szCs w:val="24"/>
        </w:rPr>
        <w:t>planning for expanding client base</w:t>
      </w:r>
    </w:p>
    <w:p w14:paraId="480E08AA" w14:textId="206A39B1" w:rsidR="004C54CE" w:rsidRPr="00431225" w:rsidRDefault="004C54CE" w:rsidP="00C730B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31225">
        <w:rPr>
          <w:sz w:val="24"/>
          <w:szCs w:val="24"/>
        </w:rPr>
        <w:lastRenderedPageBreak/>
        <w:t xml:space="preserve">Contributed </w:t>
      </w:r>
      <w:r w:rsidR="00845381" w:rsidRPr="00431225">
        <w:rPr>
          <w:sz w:val="24"/>
          <w:szCs w:val="24"/>
        </w:rPr>
        <w:t>to</w:t>
      </w:r>
      <w:r w:rsidRPr="00431225">
        <w:rPr>
          <w:sz w:val="24"/>
          <w:szCs w:val="24"/>
        </w:rPr>
        <w:t xml:space="preserve"> </w:t>
      </w:r>
      <w:r w:rsidR="00431225" w:rsidRPr="00431225">
        <w:rPr>
          <w:sz w:val="24"/>
          <w:szCs w:val="24"/>
        </w:rPr>
        <w:t>the implementation</w:t>
      </w:r>
      <w:r w:rsidRPr="00431225">
        <w:rPr>
          <w:sz w:val="24"/>
          <w:szCs w:val="24"/>
        </w:rPr>
        <w:t xml:space="preserve"> of prom</w:t>
      </w:r>
      <w:r w:rsidR="00016A14" w:rsidRPr="00431225">
        <w:rPr>
          <w:sz w:val="24"/>
          <w:szCs w:val="24"/>
        </w:rPr>
        <w:t xml:space="preserve">otional programs to increase overall revenue </w:t>
      </w:r>
    </w:p>
    <w:p w14:paraId="705432AD" w14:textId="5E66F170" w:rsidR="002E354D" w:rsidRPr="00431225" w:rsidRDefault="002E354D" w:rsidP="00016A1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31225">
        <w:rPr>
          <w:sz w:val="24"/>
          <w:szCs w:val="24"/>
        </w:rPr>
        <w:t>Created and presented new and existing customer offers and solutions</w:t>
      </w:r>
    </w:p>
    <w:p w14:paraId="7AD2A830" w14:textId="77777777" w:rsidR="00431225" w:rsidRDefault="00431225" w:rsidP="00016A14">
      <w:pPr>
        <w:rPr>
          <w:sz w:val="24"/>
          <w:szCs w:val="24"/>
        </w:rPr>
      </w:pPr>
    </w:p>
    <w:p w14:paraId="5D6F3740" w14:textId="5A57F158" w:rsidR="00016A14" w:rsidRPr="00431225" w:rsidRDefault="00016A14" w:rsidP="00016A14">
      <w:pPr>
        <w:rPr>
          <w:sz w:val="24"/>
          <w:szCs w:val="24"/>
        </w:rPr>
      </w:pPr>
      <w:r w:rsidRPr="00431225">
        <w:rPr>
          <w:sz w:val="24"/>
          <w:szCs w:val="24"/>
        </w:rPr>
        <w:t>Customer Service</w:t>
      </w:r>
    </w:p>
    <w:p w14:paraId="0EA775C2" w14:textId="77777777" w:rsidR="00016A14" w:rsidRPr="00431225" w:rsidRDefault="0017319F" w:rsidP="00016A1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31225">
        <w:rPr>
          <w:sz w:val="24"/>
          <w:szCs w:val="24"/>
        </w:rPr>
        <w:t xml:space="preserve">Exceptional skills in </w:t>
      </w:r>
      <w:r w:rsidR="004C4C6C" w:rsidRPr="00431225">
        <w:rPr>
          <w:sz w:val="24"/>
          <w:szCs w:val="24"/>
        </w:rPr>
        <w:t xml:space="preserve">maintaining long term client retention </w:t>
      </w:r>
    </w:p>
    <w:p w14:paraId="495D4F58" w14:textId="77777777" w:rsidR="004C4C6C" w:rsidRPr="00431225" w:rsidRDefault="004C4C6C" w:rsidP="00016A1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31225">
        <w:rPr>
          <w:sz w:val="24"/>
          <w:szCs w:val="24"/>
        </w:rPr>
        <w:t>Cultivate positive and trusting relationships with clients</w:t>
      </w:r>
    </w:p>
    <w:p w14:paraId="1BB9C1D5" w14:textId="57C9D4A2" w:rsidR="004C4C6C" w:rsidRPr="00431225" w:rsidRDefault="004C4C6C" w:rsidP="00016A1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31225">
        <w:rPr>
          <w:sz w:val="24"/>
          <w:szCs w:val="24"/>
        </w:rPr>
        <w:t>Comm</w:t>
      </w:r>
      <w:r w:rsidR="00A400B9" w:rsidRPr="00431225">
        <w:rPr>
          <w:sz w:val="24"/>
          <w:szCs w:val="24"/>
        </w:rPr>
        <w:t xml:space="preserve">unicate effectively and attend to </w:t>
      </w:r>
      <w:r w:rsidR="00431225" w:rsidRPr="00431225">
        <w:rPr>
          <w:sz w:val="24"/>
          <w:szCs w:val="24"/>
        </w:rPr>
        <w:t>clients’</w:t>
      </w:r>
      <w:r w:rsidR="00A400B9" w:rsidRPr="00431225">
        <w:rPr>
          <w:sz w:val="24"/>
          <w:szCs w:val="24"/>
        </w:rPr>
        <w:t xml:space="preserve"> wants and needs</w:t>
      </w:r>
    </w:p>
    <w:p w14:paraId="73F983CE" w14:textId="7B029A0E" w:rsidR="00A8561B" w:rsidRPr="00431225" w:rsidRDefault="004F5878" w:rsidP="00A8561B">
      <w:pPr>
        <w:pStyle w:val="Heading2"/>
        <w:rPr>
          <w:sz w:val="24"/>
          <w:szCs w:val="24"/>
        </w:rPr>
      </w:pPr>
      <w:sdt>
        <w:sdtPr>
          <w:rPr>
            <w:sz w:val="24"/>
            <w:szCs w:val="24"/>
          </w:rPr>
          <w:id w:val="692349886"/>
          <w:placeholder>
            <w:docPart w:val="FA2AB981D4FF1B4295A4EAC004A33815"/>
          </w:placeholder>
          <w:temporary/>
          <w:showingPlcHdr/>
          <w15:appearance w15:val="hidden"/>
        </w:sdtPr>
        <w:sdtEndPr/>
        <w:sdtContent>
          <w:r w:rsidR="00BB0CC7" w:rsidRPr="00431225">
            <w:rPr>
              <w:sz w:val="24"/>
              <w:szCs w:val="24"/>
            </w:rPr>
            <w:t>Name of Employer</w:t>
          </w:r>
        </w:sdtContent>
      </w:sdt>
    </w:p>
    <w:p w14:paraId="11D660C7" w14:textId="780382DC" w:rsidR="00A8561B" w:rsidRPr="00431225" w:rsidRDefault="00A8561B" w:rsidP="00A8561B">
      <w:pPr>
        <w:rPr>
          <w:sz w:val="24"/>
          <w:szCs w:val="24"/>
        </w:rPr>
      </w:pPr>
      <w:r w:rsidRPr="00431225">
        <w:rPr>
          <w:sz w:val="24"/>
          <w:szCs w:val="24"/>
        </w:rPr>
        <w:t>Basara Dental/Dental Care</w:t>
      </w:r>
    </w:p>
    <w:p w14:paraId="1EE64E93" w14:textId="0C11E58E" w:rsidR="00A8561B" w:rsidRPr="00431225" w:rsidRDefault="00A8561B" w:rsidP="00A8561B">
      <w:pPr>
        <w:rPr>
          <w:sz w:val="24"/>
          <w:szCs w:val="24"/>
        </w:rPr>
      </w:pPr>
      <w:r w:rsidRPr="00431225">
        <w:rPr>
          <w:sz w:val="24"/>
          <w:szCs w:val="24"/>
        </w:rPr>
        <w:t>March 2023-Present</w:t>
      </w:r>
    </w:p>
    <w:p w14:paraId="1B729CD8" w14:textId="6039EFE1" w:rsidR="00A8561B" w:rsidRPr="00431225" w:rsidRDefault="00A8561B" w:rsidP="00A8561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431225">
        <w:rPr>
          <w:sz w:val="24"/>
          <w:szCs w:val="24"/>
        </w:rPr>
        <w:t>Perform all duties expected of a dental hygienist</w:t>
      </w:r>
    </w:p>
    <w:p w14:paraId="271EE1FC" w14:textId="1B39FEA1" w:rsidR="00A8561B" w:rsidRPr="00431225" w:rsidRDefault="00A8561B" w:rsidP="00A8561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431225">
        <w:rPr>
          <w:sz w:val="24"/>
          <w:szCs w:val="24"/>
        </w:rPr>
        <w:t>Cultivate and foster trusting relationships with patients</w:t>
      </w:r>
    </w:p>
    <w:p w14:paraId="0D3305F4" w14:textId="09656730" w:rsidR="00A8561B" w:rsidRPr="00431225" w:rsidRDefault="00A8561B" w:rsidP="00A8561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431225">
        <w:rPr>
          <w:sz w:val="24"/>
          <w:szCs w:val="24"/>
        </w:rPr>
        <w:t>Maintain and grow the practices overall patient base</w:t>
      </w:r>
    </w:p>
    <w:p w14:paraId="7A5B07A7" w14:textId="1C0B88E2" w:rsidR="00A8561B" w:rsidRPr="00431225" w:rsidRDefault="00A8561B" w:rsidP="00A8561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431225">
        <w:rPr>
          <w:sz w:val="24"/>
          <w:szCs w:val="24"/>
        </w:rPr>
        <w:t>Educate patients on dental health as it relates to their general health</w:t>
      </w:r>
    </w:p>
    <w:p w14:paraId="7421DE05" w14:textId="7A3365F0" w:rsidR="00AB2616" w:rsidRPr="00431225" w:rsidRDefault="00A8561B" w:rsidP="00AB2616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431225">
        <w:rPr>
          <w:sz w:val="24"/>
          <w:szCs w:val="24"/>
        </w:rPr>
        <w:t>Collaborative with other employees to improve office processes and systems, with a focus on increasing office efficiency and productivity</w:t>
      </w:r>
    </w:p>
    <w:p w14:paraId="009A4926" w14:textId="3541D4CA" w:rsidR="00AB2616" w:rsidRPr="00431225" w:rsidRDefault="00AB2616" w:rsidP="00AB2616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431225">
        <w:rPr>
          <w:sz w:val="24"/>
          <w:szCs w:val="24"/>
        </w:rPr>
        <w:t>Individually manage a patient base of just over 700 patients</w:t>
      </w:r>
    </w:p>
    <w:p w14:paraId="38C6B497" w14:textId="77777777" w:rsidR="00A8561B" w:rsidRPr="00431225" w:rsidRDefault="00A8561B" w:rsidP="00A8561B">
      <w:pPr>
        <w:rPr>
          <w:sz w:val="24"/>
          <w:szCs w:val="24"/>
        </w:rPr>
      </w:pPr>
    </w:p>
    <w:p w14:paraId="798589F6" w14:textId="58FCC409" w:rsidR="008D38B5" w:rsidRPr="00431225" w:rsidRDefault="008D38B5" w:rsidP="008D38B5">
      <w:pPr>
        <w:pStyle w:val="Heading3"/>
        <w:rPr>
          <w:sz w:val="24"/>
        </w:rPr>
      </w:pPr>
      <w:r w:rsidRPr="00431225">
        <w:rPr>
          <w:sz w:val="24"/>
        </w:rPr>
        <w:t>HMP Global | National Account Manager</w:t>
      </w:r>
    </w:p>
    <w:p w14:paraId="2A262C71" w14:textId="72C49F68" w:rsidR="008D38B5" w:rsidRPr="00431225" w:rsidRDefault="00934636" w:rsidP="008D38B5">
      <w:pPr>
        <w:rPr>
          <w:sz w:val="24"/>
          <w:szCs w:val="24"/>
        </w:rPr>
      </w:pPr>
      <w:r w:rsidRPr="00431225">
        <w:rPr>
          <w:sz w:val="24"/>
          <w:szCs w:val="24"/>
        </w:rPr>
        <w:t>September 2022-</w:t>
      </w:r>
      <w:r w:rsidR="00A8561B" w:rsidRPr="00431225">
        <w:rPr>
          <w:sz w:val="24"/>
          <w:szCs w:val="24"/>
        </w:rPr>
        <w:t>March 2023</w:t>
      </w:r>
    </w:p>
    <w:p w14:paraId="2EF222D8" w14:textId="6CF0261B" w:rsidR="008D38B5" w:rsidRPr="00431225" w:rsidRDefault="008D38B5" w:rsidP="008D38B5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431225">
        <w:rPr>
          <w:sz w:val="24"/>
          <w:szCs w:val="24"/>
        </w:rPr>
        <w:t>Prospect potential organization</w:t>
      </w:r>
      <w:r w:rsidR="00934636" w:rsidRPr="00431225">
        <w:rPr>
          <w:sz w:val="24"/>
          <w:szCs w:val="24"/>
        </w:rPr>
        <w:t>s</w:t>
      </w:r>
      <w:r w:rsidRPr="00431225">
        <w:rPr>
          <w:sz w:val="24"/>
          <w:szCs w:val="24"/>
        </w:rPr>
        <w:t xml:space="preserve"> in the pharmaceutical industry</w:t>
      </w:r>
      <w:r w:rsidR="00934636" w:rsidRPr="00431225">
        <w:rPr>
          <w:sz w:val="24"/>
          <w:szCs w:val="24"/>
        </w:rPr>
        <w:t xml:space="preserve"> utilizing </w:t>
      </w:r>
      <w:r w:rsidRPr="00431225">
        <w:rPr>
          <w:sz w:val="24"/>
          <w:szCs w:val="24"/>
        </w:rPr>
        <w:t>digital marketing</w:t>
      </w:r>
    </w:p>
    <w:p w14:paraId="10BC037E" w14:textId="6E8B298D" w:rsidR="008D38B5" w:rsidRPr="00431225" w:rsidRDefault="008D38B5" w:rsidP="008D38B5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431225">
        <w:rPr>
          <w:sz w:val="24"/>
          <w:szCs w:val="24"/>
        </w:rPr>
        <w:t>Present and create solutions to best fit and advertise customer product offerings</w:t>
      </w:r>
    </w:p>
    <w:p w14:paraId="6BC5EE4C" w14:textId="53F2BCB7" w:rsidR="008D38B5" w:rsidRPr="00431225" w:rsidRDefault="008D38B5" w:rsidP="008D38B5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431225">
        <w:rPr>
          <w:sz w:val="24"/>
          <w:szCs w:val="24"/>
        </w:rPr>
        <w:t>Maintain and book of 65 accounts totaling 500 different prescription offerings</w:t>
      </w:r>
    </w:p>
    <w:p w14:paraId="223E8955" w14:textId="0665B9D6" w:rsidR="00934636" w:rsidRPr="00431225" w:rsidRDefault="00934636" w:rsidP="008D38B5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431225">
        <w:rPr>
          <w:sz w:val="24"/>
          <w:szCs w:val="24"/>
        </w:rPr>
        <w:t xml:space="preserve">Produces 450K in revenue in the first 4 months </w:t>
      </w:r>
    </w:p>
    <w:p w14:paraId="001BB54C" w14:textId="5A1E3D1C" w:rsidR="008D38B5" w:rsidRPr="00431225" w:rsidRDefault="008D38B5" w:rsidP="008D38B5">
      <w:pPr>
        <w:pStyle w:val="Heading3"/>
        <w:rPr>
          <w:sz w:val="24"/>
        </w:rPr>
      </w:pPr>
      <w:r w:rsidRPr="00431225">
        <w:rPr>
          <w:sz w:val="24"/>
        </w:rPr>
        <w:t xml:space="preserve">  </w:t>
      </w:r>
    </w:p>
    <w:p w14:paraId="23671A6B" w14:textId="77777777" w:rsidR="003C38A8" w:rsidRPr="00431225" w:rsidRDefault="003C38A8" w:rsidP="00E46076">
      <w:pPr>
        <w:rPr>
          <w:sz w:val="24"/>
          <w:szCs w:val="24"/>
        </w:rPr>
      </w:pPr>
      <w:r w:rsidRPr="00431225">
        <w:rPr>
          <w:sz w:val="24"/>
          <w:szCs w:val="24"/>
        </w:rPr>
        <w:t>The Closet Works | Sales and Design Consultant</w:t>
      </w:r>
    </w:p>
    <w:p w14:paraId="456D52E0" w14:textId="24E1393F" w:rsidR="003C38A8" w:rsidRPr="00431225" w:rsidRDefault="0084247F" w:rsidP="00E46076">
      <w:pPr>
        <w:rPr>
          <w:sz w:val="24"/>
          <w:szCs w:val="24"/>
        </w:rPr>
      </w:pPr>
      <w:r w:rsidRPr="00431225">
        <w:rPr>
          <w:sz w:val="24"/>
          <w:szCs w:val="24"/>
        </w:rPr>
        <w:t xml:space="preserve">August </w:t>
      </w:r>
      <w:r w:rsidR="003C38A8" w:rsidRPr="00431225">
        <w:rPr>
          <w:sz w:val="24"/>
          <w:szCs w:val="24"/>
        </w:rPr>
        <w:t>20</w:t>
      </w:r>
      <w:r w:rsidRPr="00431225">
        <w:rPr>
          <w:sz w:val="24"/>
          <w:szCs w:val="24"/>
        </w:rPr>
        <w:t>1</w:t>
      </w:r>
      <w:r w:rsidR="00B36CFC" w:rsidRPr="00431225">
        <w:rPr>
          <w:sz w:val="24"/>
          <w:szCs w:val="24"/>
        </w:rPr>
        <w:t>9</w:t>
      </w:r>
      <w:r w:rsidRPr="00431225">
        <w:rPr>
          <w:sz w:val="24"/>
          <w:szCs w:val="24"/>
        </w:rPr>
        <w:t>-</w:t>
      </w:r>
      <w:r w:rsidR="00934636" w:rsidRPr="00431225">
        <w:rPr>
          <w:sz w:val="24"/>
          <w:szCs w:val="24"/>
        </w:rPr>
        <w:t>May</w:t>
      </w:r>
      <w:r w:rsidRPr="00431225">
        <w:rPr>
          <w:sz w:val="24"/>
          <w:szCs w:val="24"/>
        </w:rPr>
        <w:t xml:space="preserve"> 2022</w:t>
      </w:r>
    </w:p>
    <w:p w14:paraId="4488D958" w14:textId="652B4FF1" w:rsidR="00934636" w:rsidRPr="00431225" w:rsidRDefault="002E354D" w:rsidP="00934636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431225">
        <w:rPr>
          <w:sz w:val="24"/>
          <w:szCs w:val="24"/>
        </w:rPr>
        <w:t>Increased revenue 45% from 2021-2022</w:t>
      </w:r>
    </w:p>
    <w:p w14:paraId="1AB79811" w14:textId="397D54CE" w:rsidR="002E354D" w:rsidRPr="00431225" w:rsidRDefault="002E354D" w:rsidP="002E354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431225">
        <w:rPr>
          <w:sz w:val="24"/>
          <w:szCs w:val="24"/>
        </w:rPr>
        <w:t>Maintained an existing customer base focused on retention and increased profitability</w:t>
      </w:r>
    </w:p>
    <w:p w14:paraId="182B229A" w14:textId="4206C368" w:rsidR="002E354D" w:rsidRPr="00431225" w:rsidRDefault="002E354D" w:rsidP="002E354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431225">
        <w:rPr>
          <w:sz w:val="24"/>
          <w:szCs w:val="24"/>
        </w:rPr>
        <w:t>Created a stream of referral base business, through builders, realtors, designers, and general contractors</w:t>
      </w:r>
    </w:p>
    <w:p w14:paraId="1883395D" w14:textId="77777777" w:rsidR="008D38B5" w:rsidRPr="00431225" w:rsidRDefault="008D38B5" w:rsidP="008D38B5">
      <w:pPr>
        <w:pStyle w:val="ListParagraph"/>
        <w:ind w:left="720" w:firstLine="0"/>
        <w:rPr>
          <w:sz w:val="24"/>
          <w:szCs w:val="24"/>
        </w:rPr>
      </w:pPr>
    </w:p>
    <w:p w14:paraId="3DC4BF2F" w14:textId="77777777" w:rsidR="00431225" w:rsidRDefault="00431225" w:rsidP="00E46076">
      <w:pPr>
        <w:rPr>
          <w:sz w:val="24"/>
          <w:szCs w:val="24"/>
        </w:rPr>
      </w:pPr>
    </w:p>
    <w:p w14:paraId="28A197F4" w14:textId="77777777" w:rsidR="00431225" w:rsidRDefault="00431225" w:rsidP="00E46076">
      <w:pPr>
        <w:rPr>
          <w:sz w:val="24"/>
          <w:szCs w:val="24"/>
        </w:rPr>
      </w:pPr>
    </w:p>
    <w:p w14:paraId="0E112EF6" w14:textId="3FE75480" w:rsidR="00B36CFC" w:rsidRPr="00431225" w:rsidRDefault="00B36CFC" w:rsidP="00E46076">
      <w:pPr>
        <w:rPr>
          <w:sz w:val="24"/>
          <w:szCs w:val="24"/>
        </w:rPr>
      </w:pPr>
      <w:r w:rsidRPr="00431225">
        <w:rPr>
          <w:sz w:val="24"/>
          <w:szCs w:val="24"/>
        </w:rPr>
        <w:t xml:space="preserve">Signature Dental of Bucks County | </w:t>
      </w:r>
      <w:r w:rsidR="00D11C35" w:rsidRPr="00431225">
        <w:rPr>
          <w:sz w:val="24"/>
          <w:szCs w:val="24"/>
        </w:rPr>
        <w:t>Registered Dental Hygienist &amp; Treatment Coo</w:t>
      </w:r>
      <w:r w:rsidR="00463CC8" w:rsidRPr="00431225">
        <w:rPr>
          <w:sz w:val="24"/>
          <w:szCs w:val="24"/>
        </w:rPr>
        <w:t>rdinator</w:t>
      </w:r>
    </w:p>
    <w:p w14:paraId="3E5DE0BC" w14:textId="76FD725B" w:rsidR="008D38B5" w:rsidRPr="00431225" w:rsidRDefault="008D38B5" w:rsidP="00E46076">
      <w:pPr>
        <w:rPr>
          <w:sz w:val="24"/>
          <w:szCs w:val="24"/>
        </w:rPr>
      </w:pPr>
      <w:r w:rsidRPr="00431225">
        <w:rPr>
          <w:sz w:val="24"/>
          <w:szCs w:val="24"/>
        </w:rPr>
        <w:t>July 2004-August 2019</w:t>
      </w:r>
    </w:p>
    <w:p w14:paraId="1D4781E3" w14:textId="0E5BDF81" w:rsidR="002E354D" w:rsidRPr="00431225" w:rsidRDefault="002E354D" w:rsidP="002E354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431225">
        <w:rPr>
          <w:sz w:val="24"/>
          <w:szCs w:val="24"/>
        </w:rPr>
        <w:t>Maintained a patient base of approximately 950 individuals</w:t>
      </w:r>
    </w:p>
    <w:p w14:paraId="759A0292" w14:textId="25744E11" w:rsidR="002E354D" w:rsidRPr="00431225" w:rsidRDefault="002E354D" w:rsidP="002E354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431225">
        <w:rPr>
          <w:sz w:val="24"/>
          <w:szCs w:val="24"/>
        </w:rPr>
        <w:t>Increased revenue return of patient base through upselling products and services</w:t>
      </w:r>
    </w:p>
    <w:p w14:paraId="3165FE9C" w14:textId="77777777" w:rsidR="00431225" w:rsidRDefault="00431225" w:rsidP="00946ED3">
      <w:pPr>
        <w:rPr>
          <w:sz w:val="24"/>
          <w:szCs w:val="24"/>
        </w:rPr>
      </w:pPr>
    </w:p>
    <w:p w14:paraId="7DE9807E" w14:textId="730C13F1" w:rsidR="008076EB" w:rsidRPr="00431225" w:rsidRDefault="008076EB" w:rsidP="00946ED3">
      <w:pPr>
        <w:rPr>
          <w:sz w:val="24"/>
          <w:szCs w:val="24"/>
        </w:rPr>
      </w:pPr>
      <w:r w:rsidRPr="00431225">
        <w:rPr>
          <w:sz w:val="24"/>
          <w:szCs w:val="24"/>
        </w:rPr>
        <w:t>D3 Dental/Dr Damian Dachowski</w:t>
      </w:r>
    </w:p>
    <w:p w14:paraId="49BA83C9" w14:textId="77777777" w:rsidR="008076EB" w:rsidRPr="00431225" w:rsidRDefault="008076EB" w:rsidP="008076EB">
      <w:pPr>
        <w:rPr>
          <w:sz w:val="24"/>
          <w:szCs w:val="24"/>
        </w:rPr>
      </w:pPr>
      <w:r w:rsidRPr="00431225">
        <w:rPr>
          <w:sz w:val="24"/>
          <w:szCs w:val="24"/>
        </w:rPr>
        <w:t>April 1997- May 2008</w:t>
      </w:r>
    </w:p>
    <w:p w14:paraId="5CF045AA" w14:textId="0A6CD944" w:rsidR="00431225" w:rsidRPr="00431225" w:rsidRDefault="00431225" w:rsidP="00431225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431225">
        <w:rPr>
          <w:sz w:val="24"/>
          <w:szCs w:val="24"/>
        </w:rPr>
        <w:t>Dental assistant and hygienist</w:t>
      </w:r>
    </w:p>
    <w:p w14:paraId="58B68DDD" w14:textId="77777777" w:rsidR="00431225" w:rsidRDefault="00431225" w:rsidP="008076EB">
      <w:pPr>
        <w:rPr>
          <w:sz w:val="24"/>
          <w:szCs w:val="24"/>
        </w:rPr>
      </w:pPr>
    </w:p>
    <w:p w14:paraId="64B0F640" w14:textId="46983859" w:rsidR="00255094" w:rsidRPr="00431225" w:rsidRDefault="0047332B" w:rsidP="008076EB">
      <w:pPr>
        <w:rPr>
          <w:b/>
          <w:bCs/>
          <w:sz w:val="24"/>
          <w:szCs w:val="24"/>
        </w:rPr>
      </w:pPr>
      <w:r w:rsidRPr="00431225">
        <w:rPr>
          <w:b/>
          <w:bCs/>
          <w:sz w:val="24"/>
          <w:szCs w:val="24"/>
        </w:rPr>
        <w:t xml:space="preserve">Community Involvement </w:t>
      </w:r>
    </w:p>
    <w:p w14:paraId="73E3DFCC" w14:textId="057D62AA" w:rsidR="00255094" w:rsidRPr="00431225" w:rsidRDefault="003D5CD2">
      <w:pPr>
        <w:rPr>
          <w:sz w:val="24"/>
          <w:szCs w:val="24"/>
        </w:rPr>
      </w:pPr>
      <w:r w:rsidRPr="00431225">
        <w:rPr>
          <w:sz w:val="24"/>
          <w:szCs w:val="24"/>
        </w:rPr>
        <w:t>President of the Home and School Association at Bridle Path Elementary School</w:t>
      </w:r>
      <w:r w:rsidR="005E31D2" w:rsidRPr="00431225">
        <w:rPr>
          <w:sz w:val="24"/>
          <w:szCs w:val="24"/>
        </w:rPr>
        <w:t xml:space="preserve"> 2015-20</w:t>
      </w:r>
      <w:r w:rsidR="00431225" w:rsidRPr="00431225">
        <w:rPr>
          <w:sz w:val="24"/>
          <w:szCs w:val="24"/>
        </w:rPr>
        <w:t>20</w:t>
      </w:r>
    </w:p>
    <w:p w14:paraId="080D7A31" w14:textId="77777777" w:rsidR="005E31D2" w:rsidRPr="00431225" w:rsidRDefault="005E31D2" w:rsidP="005E31D2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31225">
        <w:rPr>
          <w:sz w:val="24"/>
          <w:szCs w:val="24"/>
        </w:rPr>
        <w:t>Coordinate school fund</w:t>
      </w:r>
      <w:r w:rsidR="00021FB9" w:rsidRPr="00431225">
        <w:rPr>
          <w:sz w:val="24"/>
          <w:szCs w:val="24"/>
        </w:rPr>
        <w:t>raisers and events</w:t>
      </w:r>
    </w:p>
    <w:p w14:paraId="08155EA1" w14:textId="3F4DFBE3" w:rsidR="00021FB9" w:rsidRPr="00431225" w:rsidRDefault="00021FB9" w:rsidP="005E31D2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31225">
        <w:rPr>
          <w:sz w:val="24"/>
          <w:szCs w:val="24"/>
        </w:rPr>
        <w:t xml:space="preserve">Responsible for </w:t>
      </w:r>
      <w:r w:rsidR="008076EB" w:rsidRPr="00431225">
        <w:rPr>
          <w:sz w:val="24"/>
          <w:szCs w:val="24"/>
        </w:rPr>
        <w:t>meeting fundraising</w:t>
      </w:r>
      <w:r w:rsidR="00251D08" w:rsidRPr="00431225">
        <w:rPr>
          <w:sz w:val="24"/>
          <w:szCs w:val="24"/>
        </w:rPr>
        <w:t xml:space="preserve"> monetary goals</w:t>
      </w:r>
    </w:p>
    <w:p w14:paraId="36DBFC23" w14:textId="1C88C91E" w:rsidR="00251D08" w:rsidRPr="00431225" w:rsidRDefault="00251D08" w:rsidP="005E31D2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31225">
        <w:rPr>
          <w:sz w:val="24"/>
          <w:szCs w:val="24"/>
        </w:rPr>
        <w:t xml:space="preserve">Responsible for organizing and running board </w:t>
      </w:r>
      <w:r w:rsidR="0073618E" w:rsidRPr="00431225">
        <w:rPr>
          <w:sz w:val="24"/>
          <w:szCs w:val="24"/>
        </w:rPr>
        <w:t xml:space="preserve">and general membership </w:t>
      </w:r>
      <w:r w:rsidR="00431225" w:rsidRPr="00431225">
        <w:rPr>
          <w:sz w:val="24"/>
          <w:szCs w:val="24"/>
        </w:rPr>
        <w:t>meetings</w:t>
      </w:r>
    </w:p>
    <w:p w14:paraId="3064A6A7" w14:textId="77777777" w:rsidR="0073618E" w:rsidRPr="00431225" w:rsidRDefault="0073618E" w:rsidP="005E31D2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31225">
        <w:rPr>
          <w:sz w:val="24"/>
          <w:szCs w:val="24"/>
        </w:rPr>
        <w:t>Liaison between</w:t>
      </w:r>
      <w:r w:rsidR="009C62D9" w:rsidRPr="00431225">
        <w:rPr>
          <w:sz w:val="24"/>
          <w:szCs w:val="24"/>
        </w:rPr>
        <w:t xml:space="preserve"> parents and educators</w:t>
      </w:r>
    </w:p>
    <w:p w14:paraId="7626ABC5" w14:textId="1D3F8A6D" w:rsidR="00431225" w:rsidRDefault="009C62D9" w:rsidP="00431225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31225">
        <w:rPr>
          <w:sz w:val="24"/>
          <w:szCs w:val="24"/>
        </w:rPr>
        <w:t xml:space="preserve">Responsible for monitoring </w:t>
      </w:r>
      <w:r w:rsidR="00536734" w:rsidRPr="00431225">
        <w:rPr>
          <w:sz w:val="24"/>
          <w:szCs w:val="24"/>
        </w:rPr>
        <w:t xml:space="preserve">the </w:t>
      </w:r>
      <w:r w:rsidR="00431225" w:rsidRPr="00431225">
        <w:rPr>
          <w:sz w:val="24"/>
          <w:szCs w:val="24"/>
        </w:rPr>
        <w:t>organization’s</w:t>
      </w:r>
      <w:r w:rsidR="00536734" w:rsidRPr="00431225">
        <w:rPr>
          <w:sz w:val="24"/>
          <w:szCs w:val="24"/>
        </w:rPr>
        <w:t xml:space="preserve"> funds and its spending</w:t>
      </w:r>
    </w:p>
    <w:p w14:paraId="7169631C" w14:textId="77777777" w:rsidR="00431225" w:rsidRDefault="00431225" w:rsidP="00431225">
      <w:pPr>
        <w:rPr>
          <w:rFonts w:asciiTheme="majorHAnsi" w:hAnsiTheme="majorHAnsi"/>
          <w:b/>
          <w:bCs/>
          <w:sz w:val="24"/>
          <w:szCs w:val="24"/>
        </w:rPr>
      </w:pPr>
    </w:p>
    <w:p w14:paraId="1DA3B15B" w14:textId="6E6D47D3" w:rsidR="00431225" w:rsidRPr="00431225" w:rsidRDefault="00431225" w:rsidP="00431225">
      <w:pPr>
        <w:rPr>
          <w:rFonts w:asciiTheme="majorHAnsi" w:hAnsiTheme="majorHAnsi"/>
          <w:b/>
          <w:bCs/>
          <w:sz w:val="24"/>
          <w:szCs w:val="24"/>
        </w:rPr>
      </w:pPr>
      <w:r w:rsidRPr="00431225">
        <w:rPr>
          <w:rFonts w:asciiTheme="majorHAnsi" w:hAnsiTheme="majorHAnsi"/>
          <w:b/>
          <w:bCs/>
          <w:sz w:val="24"/>
          <w:szCs w:val="24"/>
        </w:rPr>
        <w:t>Personal Interests</w:t>
      </w:r>
    </w:p>
    <w:p w14:paraId="2BD7B97D" w14:textId="77777777" w:rsidR="00431225" w:rsidRDefault="00431225" w:rsidP="00431225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Golf</w:t>
      </w:r>
    </w:p>
    <w:p w14:paraId="0DF3CA8D" w14:textId="77777777" w:rsidR="00431225" w:rsidRDefault="00431225" w:rsidP="00431225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Hiking</w:t>
      </w:r>
    </w:p>
    <w:p w14:paraId="5CAE4A67" w14:textId="77777777" w:rsidR="00431225" w:rsidRPr="00431225" w:rsidRDefault="00431225" w:rsidP="00431225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Health and fitness</w:t>
      </w:r>
    </w:p>
    <w:p w14:paraId="30CF707E" w14:textId="77777777" w:rsidR="00431225" w:rsidRPr="00431225" w:rsidRDefault="00431225" w:rsidP="00431225">
      <w:pPr>
        <w:rPr>
          <w:sz w:val="24"/>
          <w:szCs w:val="24"/>
        </w:rPr>
      </w:pPr>
    </w:p>
    <w:sectPr w:rsidR="00431225" w:rsidRPr="00431225">
      <w:headerReference w:type="default" r:id="rId7"/>
      <w:footerReference w:type="default" r:id="rId8"/>
      <w:headerReference w:type="first" r:id="rId9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BCA43" w14:textId="77777777" w:rsidR="000771BB" w:rsidRDefault="000771BB">
      <w:pPr>
        <w:spacing w:after="0" w:line="240" w:lineRule="auto"/>
      </w:pPr>
      <w:r>
        <w:separator/>
      </w:r>
    </w:p>
  </w:endnote>
  <w:endnote w:type="continuationSeparator" w:id="0">
    <w:p w14:paraId="768266C4" w14:textId="77777777" w:rsidR="000771BB" w:rsidRDefault="00077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7A8BC7" w14:textId="77777777" w:rsidR="00255094" w:rsidRDefault="00BB0CC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EF447" w14:textId="77777777" w:rsidR="000771BB" w:rsidRDefault="000771BB">
      <w:pPr>
        <w:spacing w:after="0" w:line="240" w:lineRule="auto"/>
      </w:pPr>
      <w:r>
        <w:separator/>
      </w:r>
    </w:p>
  </w:footnote>
  <w:footnote w:type="continuationSeparator" w:id="0">
    <w:p w14:paraId="2E657926" w14:textId="77777777" w:rsidR="000771BB" w:rsidRDefault="00077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8B7C" w14:textId="77777777" w:rsidR="00255094" w:rsidRDefault="00BB0CC7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761A0A3" wp14:editId="775C931C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6494216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">
              <v:rect id="Rectangle 2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C7A7B" w14:textId="77777777" w:rsidR="00255094" w:rsidRDefault="00BB0CC7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58489CA" wp14:editId="38A6E486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AB1B8AD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">
              <v:rect id="Rectangle 6" o:spid="_x0000_s1027" style="position:absolute;width:32004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A2F2E20"/>
    <w:multiLevelType w:val="hybridMultilevel"/>
    <w:tmpl w:val="7820CB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6A54CB"/>
    <w:multiLevelType w:val="hybridMultilevel"/>
    <w:tmpl w:val="491C0E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046A24"/>
    <w:multiLevelType w:val="hybridMultilevel"/>
    <w:tmpl w:val="4D9014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781611"/>
    <w:multiLevelType w:val="hybridMultilevel"/>
    <w:tmpl w:val="6A3CF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D108D9"/>
    <w:multiLevelType w:val="hybridMultilevel"/>
    <w:tmpl w:val="43C42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4B6F05"/>
    <w:multiLevelType w:val="hybridMultilevel"/>
    <w:tmpl w:val="B69AE5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331ADC"/>
    <w:multiLevelType w:val="hybridMultilevel"/>
    <w:tmpl w:val="1F123C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B215E6"/>
    <w:multiLevelType w:val="hybridMultilevel"/>
    <w:tmpl w:val="BFAE1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5E5CF8"/>
    <w:multiLevelType w:val="hybridMultilevel"/>
    <w:tmpl w:val="CBB6A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9E0807"/>
    <w:multiLevelType w:val="hybridMultilevel"/>
    <w:tmpl w:val="49907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031222">
    <w:abstractNumId w:val="9"/>
  </w:num>
  <w:num w:numId="2" w16cid:durableId="2082749108">
    <w:abstractNumId w:val="7"/>
  </w:num>
  <w:num w:numId="3" w16cid:durableId="1817065543">
    <w:abstractNumId w:val="6"/>
  </w:num>
  <w:num w:numId="4" w16cid:durableId="1037464181">
    <w:abstractNumId w:val="5"/>
  </w:num>
  <w:num w:numId="5" w16cid:durableId="1772048717">
    <w:abstractNumId w:val="4"/>
  </w:num>
  <w:num w:numId="6" w16cid:durableId="1697534313">
    <w:abstractNumId w:val="8"/>
  </w:num>
  <w:num w:numId="7" w16cid:durableId="2116830315">
    <w:abstractNumId w:val="3"/>
  </w:num>
  <w:num w:numId="8" w16cid:durableId="1661814821">
    <w:abstractNumId w:val="2"/>
  </w:num>
  <w:num w:numId="9" w16cid:durableId="1776170276">
    <w:abstractNumId w:val="1"/>
  </w:num>
  <w:num w:numId="10" w16cid:durableId="1420366855">
    <w:abstractNumId w:val="0"/>
  </w:num>
  <w:num w:numId="11" w16cid:durableId="169099735">
    <w:abstractNumId w:val="13"/>
  </w:num>
  <w:num w:numId="12" w16cid:durableId="348026093">
    <w:abstractNumId w:val="19"/>
  </w:num>
  <w:num w:numId="13" w16cid:durableId="40906407">
    <w:abstractNumId w:val="14"/>
  </w:num>
  <w:num w:numId="14" w16cid:durableId="960454555">
    <w:abstractNumId w:val="17"/>
  </w:num>
  <w:num w:numId="15" w16cid:durableId="783694471">
    <w:abstractNumId w:val="12"/>
  </w:num>
  <w:num w:numId="16" w16cid:durableId="1503887190">
    <w:abstractNumId w:val="15"/>
  </w:num>
  <w:num w:numId="17" w16cid:durableId="601842362">
    <w:abstractNumId w:val="11"/>
  </w:num>
  <w:num w:numId="18" w16cid:durableId="219292431">
    <w:abstractNumId w:val="10"/>
  </w:num>
  <w:num w:numId="19" w16cid:durableId="253363976">
    <w:abstractNumId w:val="16"/>
  </w:num>
  <w:num w:numId="20" w16cid:durableId="4954183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0B"/>
    <w:rsid w:val="00016A14"/>
    <w:rsid w:val="00021FB9"/>
    <w:rsid w:val="000771BB"/>
    <w:rsid w:val="00112A9D"/>
    <w:rsid w:val="0017319F"/>
    <w:rsid w:val="001A70F8"/>
    <w:rsid w:val="00204D20"/>
    <w:rsid w:val="002513B9"/>
    <w:rsid w:val="00251D08"/>
    <w:rsid w:val="00255094"/>
    <w:rsid w:val="002D5008"/>
    <w:rsid w:val="002E354D"/>
    <w:rsid w:val="003243C1"/>
    <w:rsid w:val="003C38A8"/>
    <w:rsid w:val="003D5CD2"/>
    <w:rsid w:val="00431225"/>
    <w:rsid w:val="00454A40"/>
    <w:rsid w:val="00463CC8"/>
    <w:rsid w:val="0047332B"/>
    <w:rsid w:val="00486F29"/>
    <w:rsid w:val="004C4C6C"/>
    <w:rsid w:val="004C54CE"/>
    <w:rsid w:val="004F5878"/>
    <w:rsid w:val="00504A3F"/>
    <w:rsid w:val="0051422D"/>
    <w:rsid w:val="00536734"/>
    <w:rsid w:val="00570A7C"/>
    <w:rsid w:val="005E31D2"/>
    <w:rsid w:val="00672BB0"/>
    <w:rsid w:val="006F52E4"/>
    <w:rsid w:val="0070369F"/>
    <w:rsid w:val="0073618E"/>
    <w:rsid w:val="00772319"/>
    <w:rsid w:val="00774B6F"/>
    <w:rsid w:val="007A5CB3"/>
    <w:rsid w:val="007D78B1"/>
    <w:rsid w:val="007E2F0E"/>
    <w:rsid w:val="008076EB"/>
    <w:rsid w:val="0084247F"/>
    <w:rsid w:val="00845381"/>
    <w:rsid w:val="008968CE"/>
    <w:rsid w:val="008D38B5"/>
    <w:rsid w:val="00905081"/>
    <w:rsid w:val="00930295"/>
    <w:rsid w:val="0093388A"/>
    <w:rsid w:val="00933A47"/>
    <w:rsid w:val="00934636"/>
    <w:rsid w:val="00946ED3"/>
    <w:rsid w:val="009C62D9"/>
    <w:rsid w:val="00A10D1F"/>
    <w:rsid w:val="00A400B9"/>
    <w:rsid w:val="00A77304"/>
    <w:rsid w:val="00A8561B"/>
    <w:rsid w:val="00AA3049"/>
    <w:rsid w:val="00AB2616"/>
    <w:rsid w:val="00B236C5"/>
    <w:rsid w:val="00B36CFC"/>
    <w:rsid w:val="00B402F3"/>
    <w:rsid w:val="00B52BCF"/>
    <w:rsid w:val="00B8407C"/>
    <w:rsid w:val="00B96FC3"/>
    <w:rsid w:val="00BB03BF"/>
    <w:rsid w:val="00BB0CC7"/>
    <w:rsid w:val="00BD2958"/>
    <w:rsid w:val="00C41B0B"/>
    <w:rsid w:val="00C730BC"/>
    <w:rsid w:val="00CA0F48"/>
    <w:rsid w:val="00CA230A"/>
    <w:rsid w:val="00CD65EF"/>
    <w:rsid w:val="00D11C35"/>
    <w:rsid w:val="00D72EC9"/>
    <w:rsid w:val="00D8452B"/>
    <w:rsid w:val="00DB1193"/>
    <w:rsid w:val="00DD0460"/>
    <w:rsid w:val="00E46076"/>
    <w:rsid w:val="00FA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C7A31"/>
  <w15:chartTrackingRefBased/>
  <w15:docId w15:val="{5833F133-C358-8948-8277-7602A97D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905081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0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Documents\%7b6F8C53A4-74AA-5B41-BF6E-7F622543B788%7dtf163921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AA6536961F2241A187B6A5AB8C82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00DB5-A592-E746-B5BE-71EBC23D6A7D}"/>
      </w:docPartPr>
      <w:docPartBody>
        <w:p w:rsidR="00150778" w:rsidRDefault="00150778">
          <w:pPr>
            <w:pStyle w:val="7CAA6536961F2241A187B6A5AB8C8247"/>
          </w:pPr>
          <w:r>
            <w:t>Education</w:t>
          </w:r>
        </w:p>
      </w:docPartBody>
    </w:docPart>
    <w:docPart>
      <w:docPartPr>
        <w:name w:val="37C9A007BB9EA845BDC670B42D23C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33C49-2D67-084C-86A0-A6FDA1296DA5}"/>
      </w:docPartPr>
      <w:docPartBody>
        <w:p w:rsidR="00150778" w:rsidRDefault="00150778">
          <w:pPr>
            <w:pStyle w:val="37C9A007BB9EA845BDC670B42D23CC60"/>
          </w:pPr>
          <w:r>
            <w:t>Degree / Date of Graduation</w:t>
          </w:r>
        </w:p>
      </w:docPartBody>
    </w:docPart>
    <w:docPart>
      <w:docPartPr>
        <w:name w:val="DC8E54D5900D0F4293EA6BAA614003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F0231-CBAC-684F-BDEE-196569B64B83}"/>
      </w:docPartPr>
      <w:docPartBody>
        <w:p w:rsidR="00150778" w:rsidRDefault="00150778">
          <w:pPr>
            <w:pStyle w:val="DC8E54D5900D0F4293EA6BAA614003B5"/>
          </w:pPr>
          <w:r>
            <w:t>Experience</w:t>
          </w:r>
        </w:p>
      </w:docPartBody>
    </w:docPart>
    <w:docPart>
      <w:docPartPr>
        <w:name w:val="FA2AB981D4FF1B4295A4EAC004A33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D9AC4-944E-494D-975B-C1945EC0995F}"/>
      </w:docPartPr>
      <w:docPartBody>
        <w:p w:rsidR="00150778" w:rsidRDefault="00150778">
          <w:pPr>
            <w:pStyle w:val="FA2AB981D4FF1B4295A4EAC004A33815"/>
          </w:pPr>
          <w:r>
            <w:t>Name of Employer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78"/>
    <w:rsid w:val="00150778"/>
    <w:rsid w:val="0063678E"/>
    <w:rsid w:val="00AD2BC6"/>
    <w:rsid w:val="00B236C5"/>
    <w:rsid w:val="00B5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CAA6536961F2241A187B6A5AB8C8247">
    <w:name w:val="7CAA6536961F2241A187B6A5AB8C8247"/>
  </w:style>
  <w:style w:type="paragraph" w:customStyle="1" w:styleId="37C9A007BB9EA845BDC670B42D23CC60">
    <w:name w:val="37C9A007BB9EA845BDC670B42D23CC60"/>
  </w:style>
  <w:style w:type="paragraph" w:customStyle="1" w:styleId="DC8E54D5900D0F4293EA6BAA614003B5">
    <w:name w:val="DC8E54D5900D0F4293EA6BAA614003B5"/>
  </w:style>
  <w:style w:type="paragraph" w:customStyle="1" w:styleId="FA2AB981D4FF1B4295A4EAC004A33815">
    <w:name w:val="FA2AB981D4FF1B4295A4EAC004A338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{6F8C53A4-74AA-5B41-BF6E-7F622543B788}tf16392120</Template>
  <TotalTime>3</TotalTime>
  <Pages>3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Guido</dc:creator>
  <cp:keywords/>
  <dc:description/>
  <cp:lastModifiedBy>Guido, Frank</cp:lastModifiedBy>
  <cp:revision>2</cp:revision>
  <dcterms:created xsi:type="dcterms:W3CDTF">2025-06-17T00:23:00Z</dcterms:created>
  <dcterms:modified xsi:type="dcterms:W3CDTF">2025-06-17T00:23:00Z</dcterms:modified>
</cp:coreProperties>
</file>