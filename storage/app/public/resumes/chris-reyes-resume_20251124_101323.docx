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Resume"/>
      </w:tblPr>
      <w:tblGrid>
        <w:gridCol w:w="2070"/>
        <w:gridCol w:w="7650"/>
      </w:tblGrid>
      <w:tr w:rsidR="00C206A2">
        <w:tc>
          <w:tcPr>
            <w:tcW w:w="2070" w:type="dxa"/>
          </w:tcPr>
          <w:p w:rsidR="00C206A2" w:rsidRDefault="00C206A2">
            <w:pPr>
              <w:spacing w:line="240" w:lineRule="auto"/>
            </w:pPr>
          </w:p>
        </w:tc>
        <w:tc>
          <w:tcPr>
            <w:tcW w:w="7650" w:type="dxa"/>
            <w:tcMar>
              <w:bottom w:w="576" w:type="dxa"/>
            </w:tcMar>
          </w:tcPr>
          <w:p w:rsidR="00C206A2" w:rsidRPr="00A368A8" w:rsidRDefault="00187487">
            <w:pPr>
              <w:pStyle w:val="Name"/>
              <w:rPr>
                <w:color w:val="7BA7BD" w:themeColor="accent3" w:themeTint="99"/>
              </w:rPr>
            </w:pPr>
            <w:sdt>
              <w:sdtPr>
                <w:rPr>
                  <w:color w:val="7BA7BD" w:themeColor="accent3" w:themeTint="99"/>
                </w:rPr>
                <w:alias w:val="Your Name"/>
                <w:tag w:val=""/>
                <w:id w:val="1197042864"/>
                <w:placeholder>
                  <w:docPart w:val="60F61F7BBE1A42449D12C46306F4C74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EndPr/>
              <w:sdtContent>
                <w:r w:rsidR="002D5022" w:rsidRPr="00A368A8">
                  <w:rPr>
                    <w:color w:val="7BA7BD" w:themeColor="accent3" w:themeTint="99"/>
                  </w:rPr>
                  <w:t>chris Reyes</w:t>
                </w:r>
              </w:sdtContent>
            </w:sdt>
          </w:p>
          <w:p w:rsidR="00C206A2" w:rsidRPr="002D5022" w:rsidRDefault="002D5022" w:rsidP="00440A91">
            <w:pPr>
              <w:pStyle w:val="Heading2"/>
              <w:spacing w:after="150"/>
              <w:rPr>
                <w:rFonts w:ascii="Helvetica" w:hAnsi="Helvetica"/>
                <w:color w:val="FFFFFF"/>
              </w:rPr>
            </w:pPr>
            <w:r>
              <w:t>1609 E174</w:t>
            </w:r>
            <w:r w:rsidRPr="002D5022">
              <w:rPr>
                <w:vertAlign w:val="superscript"/>
              </w:rPr>
              <w:t>th</w:t>
            </w:r>
            <w:r>
              <w:t xml:space="preserve"> Street Bx, NY, 10472 | CHRISSERRANA@GMAIL.COM | </w:t>
            </w:r>
            <w:bookmarkStart w:id="0" w:name="_GoBack"/>
            <w:r w:rsidR="00440A91">
              <w:t>347-302-8929</w:t>
            </w:r>
            <w:bookmarkEnd w:id="0"/>
          </w:p>
        </w:tc>
      </w:tr>
      <w:tr w:rsidR="00C206A2" w:rsidTr="00A368A8">
        <w:trPr>
          <w:trHeight w:val="765"/>
        </w:trPr>
        <w:tc>
          <w:tcPr>
            <w:tcW w:w="2070" w:type="dxa"/>
          </w:tcPr>
          <w:p w:rsidR="00C206A2" w:rsidRDefault="0083069F">
            <w:pPr>
              <w:pStyle w:val="Heading1"/>
            </w:pPr>
            <w:r w:rsidRPr="00A368A8">
              <w:rPr>
                <w:color w:val="7BA7BD" w:themeColor="accent3" w:themeTint="99"/>
              </w:rPr>
              <w:t>Objective</w:t>
            </w:r>
          </w:p>
        </w:tc>
        <w:tc>
          <w:tcPr>
            <w:tcW w:w="7650" w:type="dxa"/>
          </w:tcPr>
          <w:p w:rsidR="00C206A2" w:rsidRDefault="000868D4" w:rsidP="000868D4">
            <w:r>
              <w:t>A position that may utilize my skills and experience to satisfy customers and clients alike, leading to growth in an establishment.</w:t>
            </w:r>
          </w:p>
        </w:tc>
      </w:tr>
      <w:tr w:rsidR="00C206A2">
        <w:tc>
          <w:tcPr>
            <w:tcW w:w="2070" w:type="dxa"/>
          </w:tcPr>
          <w:p w:rsidR="00C206A2" w:rsidRDefault="0083069F">
            <w:pPr>
              <w:pStyle w:val="Heading1"/>
            </w:pPr>
            <w:r w:rsidRPr="00A368A8">
              <w:rPr>
                <w:color w:val="7BA7BD" w:themeColor="accent3" w:themeTint="99"/>
              </w:rPr>
              <w:t>Skills &amp; Abilities</w:t>
            </w:r>
          </w:p>
        </w:tc>
        <w:tc>
          <w:tcPr>
            <w:tcW w:w="7650" w:type="dxa"/>
          </w:tcPr>
          <w:p w:rsidR="002D5022" w:rsidRDefault="002D5022" w:rsidP="002D5022">
            <w:r>
              <w:t>Self-Motivated</w:t>
            </w:r>
          </w:p>
          <w:p w:rsidR="002D5022" w:rsidRDefault="002D5022" w:rsidP="002D5022">
            <w:r>
              <w:t>Self-Starter</w:t>
            </w:r>
          </w:p>
          <w:p w:rsidR="00A1527C" w:rsidRDefault="00A1527C" w:rsidP="002D5022">
            <w:r>
              <w:t>Fast Learner</w:t>
            </w:r>
          </w:p>
        </w:tc>
      </w:tr>
      <w:tr w:rsidR="00C206A2">
        <w:tc>
          <w:tcPr>
            <w:tcW w:w="2070" w:type="dxa"/>
          </w:tcPr>
          <w:p w:rsidR="00C206A2" w:rsidRDefault="0083069F">
            <w:pPr>
              <w:pStyle w:val="Heading1"/>
            </w:pPr>
            <w:r w:rsidRPr="00A368A8">
              <w:rPr>
                <w:color w:val="7BA7BD" w:themeColor="accent3" w:themeTint="99"/>
              </w:rPr>
              <w:t>Experience</w:t>
            </w:r>
          </w:p>
        </w:tc>
        <w:tc>
          <w:tcPr>
            <w:tcW w:w="7650" w:type="dxa"/>
          </w:tcPr>
          <w:sdt>
            <w:sdtPr>
              <w:rPr>
                <w:b/>
                <w:bCs/>
                <w:caps w:val="0"/>
                <w:color w:val="595959" w:themeColor="text1" w:themeTint="A6"/>
                <w:kern w:val="0"/>
              </w:rPr>
              <w:id w:val="1436861535"/>
              <w15:color w:val="C0C0C0"/>
              <w15:repeatingSection/>
            </w:sdtPr>
            <w:sdtEndPr>
              <w:rPr>
                <w:b w:val="0"/>
                <w:bCs w:val="0"/>
              </w:rPr>
            </w:sdtEndPr>
            <w:sdtConten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221802691"/>
                  <w:placeholder>
                    <w:docPart w:val="9BD21B70296E4973ABFFC97A4AC29B74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C206A2" w:rsidRDefault="002D5022">
                    <w:pPr>
                      <w:pStyle w:val="Heading2"/>
                      <w:rPr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rStyle w:val="Strong"/>
                      </w:rPr>
                      <w:t>Intern</w:t>
                    </w:r>
                    <w:r w:rsidR="0083069F">
                      <w:t xml:space="preserve"> </w:t>
                    </w:r>
                    <w:r>
                      <w:t>ogilvy and mather</w:t>
                    </w:r>
                  </w:p>
                  <w:p w:rsidR="00C206A2" w:rsidRDefault="002D5022">
                    <w:pPr>
                      <w:pStyle w:val="Heading3"/>
                    </w:pPr>
                    <w:r>
                      <w:t>2012</w:t>
                    </w:r>
                  </w:p>
                  <w:p w:rsidR="00C206A2" w:rsidRDefault="002D5022">
                    <w:pPr>
                      <w:spacing w:line="240" w:lineRule="auto"/>
                    </w:pPr>
                    <w:r>
                      <w:t>Graphic designer in team competition for Tribeca Film Festival.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68699791"/>
                  <w:placeholder>
                    <w:docPart w:val="9BD21B70296E4973ABFFC97A4AC29B74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C206A2" w:rsidRDefault="002D5022">
                    <w:pPr>
                      <w:pStyle w:val="Heading2"/>
                    </w:pPr>
                    <w:r>
                      <w:rPr>
                        <w:rStyle w:val="Strong"/>
                      </w:rPr>
                      <w:t>Graphic design</w:t>
                    </w:r>
                    <w:r w:rsidR="0083069F">
                      <w:t xml:space="preserve"> </w:t>
                    </w:r>
                    <w:r>
                      <w:t>NYCDOE</w:t>
                    </w:r>
                  </w:p>
                  <w:p w:rsidR="00C206A2" w:rsidRDefault="002D5022">
                    <w:pPr>
                      <w:pStyle w:val="Heading3"/>
                    </w:pPr>
                    <w:r>
                      <w:t>2012</w:t>
                    </w:r>
                  </w:p>
                  <w:p w:rsidR="000868D4" w:rsidRDefault="002D5022" w:rsidP="002D5022">
                    <w:pPr>
                      <w:spacing w:line="240" w:lineRule="auto"/>
                    </w:pPr>
                    <w:r>
                      <w:t>Graphic design finalist for city wide</w:t>
                    </w:r>
                    <w:r w:rsidR="000753CD">
                      <w:t xml:space="preserve"> NYC HS Directory Cover Design</w:t>
                    </w:r>
                  </w:p>
                  <w:p w:rsidR="000868D4" w:rsidRDefault="000868D4" w:rsidP="000868D4">
                    <w:pPr>
                      <w:pStyle w:val="Heading2"/>
                    </w:pPr>
                    <w:r>
                      <w:rPr>
                        <w:rStyle w:val="Strong"/>
                      </w:rPr>
                      <w:t>Waiter</w:t>
                    </w:r>
                    <w:r>
                      <w:t xml:space="preserve"> Ajisen noodles</w:t>
                    </w:r>
                  </w:p>
                  <w:p w:rsidR="000868D4" w:rsidRDefault="000868D4" w:rsidP="000868D4">
                    <w:pPr>
                      <w:pStyle w:val="Heading3"/>
                    </w:pPr>
                    <w:r>
                      <w:t>2013</w:t>
                    </w:r>
                  </w:p>
                  <w:p w:rsidR="00C206A2" w:rsidRDefault="000868D4" w:rsidP="000753CD">
                    <w:pPr>
                      <w:spacing w:line="240" w:lineRule="auto"/>
                    </w:pPr>
                    <w:r>
                      <w:t xml:space="preserve">Though only working at </w:t>
                    </w:r>
                    <w:proofErr w:type="spellStart"/>
                    <w:r>
                      <w:t>Ajisen</w:t>
                    </w:r>
                    <w:proofErr w:type="spellEnd"/>
                    <w:r>
                      <w:t xml:space="preserve"> Noodles for a short amount of time</w:t>
                    </w:r>
                    <w:r w:rsidR="000753CD">
                      <w:t xml:space="preserve"> </w:t>
                    </w:r>
                    <w:r>
                      <w:t>I’ve learned and grown accustomed to the front of the house, as well as establishing strong communication with the back</w:t>
                    </w:r>
                    <w:r w:rsidR="000753CD">
                      <w:t xml:space="preserve"> of the house</w:t>
                    </w:r>
                    <w:r>
                      <w:t xml:space="preserve"> to assure maximum </w:t>
                    </w:r>
                    <w:r w:rsidR="000753CD">
                      <w:t>efficiency.</w:t>
                    </w:r>
                  </w:p>
                </w:sdtContent>
              </w:sdt>
            </w:sdtContent>
          </w:sdt>
        </w:tc>
      </w:tr>
      <w:tr w:rsidR="00C206A2">
        <w:tc>
          <w:tcPr>
            <w:tcW w:w="2070" w:type="dxa"/>
          </w:tcPr>
          <w:p w:rsidR="00C206A2" w:rsidRDefault="0083069F">
            <w:pPr>
              <w:pStyle w:val="Heading1"/>
            </w:pPr>
            <w:r w:rsidRPr="00A368A8">
              <w:rPr>
                <w:color w:val="7BA7BD" w:themeColor="accent3" w:themeTint="99"/>
              </w:rPr>
              <w:t>Education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691765356"/>
              <w15:repeatingSection/>
            </w:sdtPr>
            <w:sdtEndPr/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126388115"/>
                  <w:placeholder>
                    <w:docPart w:val="9BD21B70296E4973ABFFC97A4AC29B74"/>
                  </w:placeholder>
                  <w15:repeatingSectionItem/>
                </w:sdtPr>
                <w:sdtEndPr/>
                <w:sdtContent>
                  <w:p w:rsidR="00C206A2" w:rsidRDefault="002D5022">
                    <w:pPr>
                      <w:pStyle w:val="Heading2"/>
                    </w:pPr>
                    <w:r>
                      <w:rPr>
                        <w:rStyle w:val="Strong"/>
                      </w:rPr>
                      <w:t>High school of art and design</w:t>
                    </w:r>
                    <w:r w:rsidR="0083069F">
                      <w:t xml:space="preserve">, </w:t>
                    </w:r>
                    <w:r>
                      <w:t>manhattan, ny</w:t>
                    </w:r>
                  </w:p>
                  <w:p w:rsidR="00C206A2" w:rsidRDefault="002D5022">
                    <w:pPr>
                      <w:pStyle w:val="Heading3"/>
                    </w:pPr>
                    <w:r>
                      <w:t>2009-2013</w:t>
                    </w:r>
                  </w:p>
                  <w:p w:rsidR="002D5022" w:rsidRDefault="002D5022" w:rsidP="002D5022">
                    <w:pPr>
                      <w:spacing w:line="240" w:lineRule="auto"/>
                    </w:pPr>
                    <w:r>
                      <w:t>Graphic Design major, multiple awards in city-wide competitions.</w:t>
                    </w:r>
                  </w:p>
                  <w:p w:rsidR="002D5022" w:rsidRDefault="002D5022" w:rsidP="002D5022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Laguardia </w:t>
                    </w:r>
                    <w:r w:rsidR="000753CD">
                      <w:rPr>
                        <w:rStyle w:val="Strong"/>
                      </w:rPr>
                      <w:t>CC Workforce</w:t>
                    </w:r>
                    <w:r>
                      <w:t>, astoria, ny</w:t>
                    </w:r>
                  </w:p>
                  <w:p w:rsidR="002D5022" w:rsidRDefault="000753CD" w:rsidP="00A1527C">
                    <w:pPr>
                      <w:pStyle w:val="Heading3"/>
                    </w:pPr>
                    <w:r>
                      <w:t>2014</w:t>
                    </w:r>
                  </w:p>
                  <w:p w:rsidR="00A1527C" w:rsidRPr="00A1527C" w:rsidRDefault="000753CD" w:rsidP="00A1527C">
                    <w:r>
                      <w:t>Undeclared Major</w:t>
                    </w:r>
                  </w:p>
                  <w:p w:rsidR="00C206A2" w:rsidRDefault="00187487" w:rsidP="002D5022">
                    <w:pPr>
                      <w:spacing w:line="240" w:lineRule="auto"/>
                    </w:pPr>
                  </w:p>
                </w:sdtContent>
              </w:sdt>
            </w:sdtContent>
          </w:sdt>
        </w:tc>
      </w:tr>
      <w:tr w:rsidR="00C206A2">
        <w:tc>
          <w:tcPr>
            <w:tcW w:w="2070" w:type="dxa"/>
          </w:tcPr>
          <w:p w:rsidR="00C206A2" w:rsidRDefault="0083069F">
            <w:pPr>
              <w:pStyle w:val="Heading1"/>
            </w:pPr>
            <w:r w:rsidRPr="00A368A8">
              <w:rPr>
                <w:color w:val="7BA7BD" w:themeColor="accent3" w:themeTint="99"/>
              </w:rPr>
              <w:t>Communication</w:t>
            </w:r>
          </w:p>
        </w:tc>
        <w:tc>
          <w:tcPr>
            <w:tcW w:w="7650" w:type="dxa"/>
          </w:tcPr>
          <w:p w:rsidR="00C206A2" w:rsidRDefault="00A368A8" w:rsidP="00A368A8">
            <w:r>
              <w:t xml:space="preserve">Much presentational experience on and off camera from city wide competitions, art exhibits, and critiques. </w:t>
            </w:r>
          </w:p>
          <w:p w:rsidR="000753CD" w:rsidRDefault="000753CD" w:rsidP="00A368A8">
            <w:r>
              <w:t>Interaction with customers/clients whilst maintaining efficiency in the workplace.</w:t>
            </w:r>
          </w:p>
        </w:tc>
      </w:tr>
      <w:tr w:rsidR="00C206A2">
        <w:tc>
          <w:tcPr>
            <w:tcW w:w="2070" w:type="dxa"/>
          </w:tcPr>
          <w:p w:rsidR="00C206A2" w:rsidRDefault="0083069F">
            <w:pPr>
              <w:pStyle w:val="Heading1"/>
            </w:pPr>
            <w:r w:rsidRPr="00A368A8">
              <w:rPr>
                <w:color w:val="7BA7BD" w:themeColor="accent3" w:themeTint="99"/>
              </w:rPr>
              <w:t>Leadership</w:t>
            </w:r>
          </w:p>
        </w:tc>
        <w:tc>
          <w:tcPr>
            <w:tcW w:w="7650" w:type="dxa"/>
          </w:tcPr>
          <w:p w:rsidR="00C206A2" w:rsidRDefault="00A368A8" w:rsidP="00A368A8">
            <w:r>
              <w:t>Lead Graphic Designer in NYC Water Tank competition. Designing a water tank to bring attention to the water crisis in other nations.</w:t>
            </w:r>
          </w:p>
        </w:tc>
      </w:tr>
      <w:tr w:rsidR="00C206A2">
        <w:tc>
          <w:tcPr>
            <w:tcW w:w="2070" w:type="dxa"/>
          </w:tcPr>
          <w:p w:rsidR="00C206A2" w:rsidRDefault="0083069F">
            <w:pPr>
              <w:pStyle w:val="Heading1"/>
            </w:pPr>
            <w:r w:rsidRPr="00A368A8">
              <w:rPr>
                <w:color w:val="7BA7BD" w:themeColor="accent3" w:themeTint="99"/>
              </w:rPr>
              <w:t>References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368215953"/>
                  <w:placeholder>
                    <w:docPart w:val="9BD21B70296E4973ABFFC97A4AC29B74"/>
                  </w:placeholder>
                  <w15:color w:val="C0C0C0"/>
                  <w15:repeatingSectionItem/>
                </w:sdtPr>
                <w:sdtEndPr/>
                <w:sdtContent>
                  <w:p w:rsidR="00C206A2" w:rsidRDefault="00A368A8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Chris spaterella</w:t>
                    </w:r>
                    <w:r w:rsidR="0083069F">
                      <w:t xml:space="preserve">, </w:t>
                    </w:r>
                    <w:r>
                      <w:t>graphic Designer/teacher/mentor</w:t>
                    </w:r>
                  </w:p>
                  <w:p w:rsidR="00C206A2" w:rsidRDefault="00A368A8">
                    <w:pPr>
                      <w:pStyle w:val="Heading3"/>
                    </w:pPr>
                    <w:r>
                      <w:t>nycdoe</w:t>
                    </w:r>
                  </w:p>
                  <w:p w:rsidR="00C206A2" w:rsidRDefault="00A368A8" w:rsidP="00A368A8">
                    <w:pPr>
                      <w:spacing w:line="240" w:lineRule="auto"/>
                    </w:pPr>
                    <w:r>
                      <w:t>Spaterella@gmail.com</w:t>
                    </w:r>
                  </w:p>
                </w:sdtContent>
              </w:sdt>
            </w:sdtContent>
          </w:sdt>
        </w:tc>
      </w:tr>
    </w:tbl>
    <w:p w:rsidR="00C206A2" w:rsidRDefault="00C206A2"/>
    <w:sectPr w:rsidR="00C206A2">
      <w:footerReference w:type="default" r:id="rId7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487" w:rsidRDefault="00187487">
      <w:pPr>
        <w:spacing w:after="0" w:line="240" w:lineRule="auto"/>
      </w:pPr>
      <w:r>
        <w:separator/>
      </w:r>
    </w:p>
  </w:endnote>
  <w:endnote w:type="continuationSeparator" w:id="0">
    <w:p w:rsidR="00187487" w:rsidRDefault="0018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6A2" w:rsidRDefault="0083069F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40A9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487" w:rsidRDefault="00187487">
      <w:pPr>
        <w:spacing w:after="0" w:line="240" w:lineRule="auto"/>
      </w:pPr>
      <w:r>
        <w:separator/>
      </w:r>
    </w:p>
  </w:footnote>
  <w:footnote w:type="continuationSeparator" w:id="0">
    <w:p w:rsidR="00187487" w:rsidRDefault="001874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022"/>
    <w:rsid w:val="000753CD"/>
    <w:rsid w:val="000868D4"/>
    <w:rsid w:val="00187487"/>
    <w:rsid w:val="002D5022"/>
    <w:rsid w:val="00440A91"/>
    <w:rsid w:val="00697418"/>
    <w:rsid w:val="0083069F"/>
    <w:rsid w:val="00A1527C"/>
    <w:rsid w:val="00A368A8"/>
    <w:rsid w:val="00C206A2"/>
    <w:rsid w:val="00C3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B42A6-7928-4858-8D2F-69DD58E4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2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0F61F7BBE1A42449D12C46306F4C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62442-A84F-4D5F-952A-471D895119CB}"/>
      </w:docPartPr>
      <w:docPartBody>
        <w:p w:rsidR="0063761B" w:rsidRDefault="001A729C">
          <w:pPr>
            <w:pStyle w:val="60F61F7BBE1A42449D12C46306F4C74A"/>
          </w:pPr>
          <w:r>
            <w:t>[Your Name]</w:t>
          </w:r>
        </w:p>
      </w:docPartBody>
    </w:docPart>
    <w:docPart>
      <w:docPartPr>
        <w:name w:val="9BD21B70296E4973ABFFC97A4AC29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4F87F-8E50-4ED4-889A-F85227FB42ED}"/>
      </w:docPartPr>
      <w:docPartBody>
        <w:p w:rsidR="0063761B" w:rsidRDefault="001A729C">
          <w:pPr>
            <w:pStyle w:val="9BD21B70296E4973ABFFC97A4AC29B7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504"/>
    <w:rsid w:val="001A729C"/>
    <w:rsid w:val="001C65FE"/>
    <w:rsid w:val="00220844"/>
    <w:rsid w:val="005F7F0F"/>
    <w:rsid w:val="0063761B"/>
    <w:rsid w:val="006E74A3"/>
    <w:rsid w:val="00D9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F61F7BBE1A42449D12C46306F4C74A">
    <w:name w:val="60F61F7BBE1A42449D12C46306F4C74A"/>
  </w:style>
  <w:style w:type="paragraph" w:customStyle="1" w:styleId="8F9D2DE88BAF4768B8FD00EA4201233A">
    <w:name w:val="8F9D2DE88BAF4768B8FD00EA4201233A"/>
  </w:style>
  <w:style w:type="paragraph" w:customStyle="1" w:styleId="0713A205313C49BB847F49750F2ED4DB">
    <w:name w:val="0713A205313C49BB847F49750F2ED4DB"/>
  </w:style>
  <w:style w:type="paragraph" w:customStyle="1" w:styleId="B3B10D1E1ECD4BEAB883851DB7E9768F">
    <w:name w:val="B3B10D1E1ECD4BEAB883851DB7E9768F"/>
  </w:style>
  <w:style w:type="paragraph" w:customStyle="1" w:styleId="24660F663BD0472D9FD2048E515AD3CF">
    <w:name w:val="24660F663BD0472D9FD2048E515AD3CF"/>
  </w:style>
  <w:style w:type="paragraph" w:customStyle="1" w:styleId="A536D9D789DD4BBB9DE966FDE8C67D4E">
    <w:name w:val="A536D9D789DD4BBB9DE966FDE8C67D4E"/>
  </w:style>
  <w:style w:type="character" w:styleId="PlaceholderText">
    <w:name w:val="Placeholder Text"/>
    <w:basedOn w:val="DefaultParagraphFont"/>
    <w:uiPriority w:val="99"/>
    <w:semiHidden/>
    <w:rsid w:val="001C65FE"/>
    <w:rPr>
      <w:color w:val="808080"/>
    </w:rPr>
  </w:style>
  <w:style w:type="paragraph" w:customStyle="1" w:styleId="9BD21B70296E4973ABFFC97A4AC29B74">
    <w:name w:val="9BD21B70296E4973ABFFC97A4AC29B74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7052AF77F8ED4A12B93A3ECE4CD67392">
    <w:name w:val="7052AF77F8ED4A12B93A3ECE4CD67392"/>
  </w:style>
  <w:style w:type="paragraph" w:customStyle="1" w:styleId="BADB3E1C44E34B59BB2A71DF5FB8A389">
    <w:name w:val="BADB3E1C44E34B59BB2A71DF5FB8A389"/>
  </w:style>
  <w:style w:type="paragraph" w:customStyle="1" w:styleId="E6CE6A4B9AD24F43967F1E1EFCEAC124">
    <w:name w:val="E6CE6A4B9AD24F43967F1E1EFCEAC124"/>
  </w:style>
  <w:style w:type="paragraph" w:customStyle="1" w:styleId="47E5C6C2FE914A0FAB83893EC2442F1E">
    <w:name w:val="47E5C6C2FE914A0FAB83893EC2442F1E"/>
  </w:style>
  <w:style w:type="paragraph" w:customStyle="1" w:styleId="5FD3C6DE5F3E4BDD9AD8D9DCA0B8F7E1">
    <w:name w:val="5FD3C6DE5F3E4BDD9AD8D9DCA0B8F7E1"/>
  </w:style>
  <w:style w:type="paragraph" w:customStyle="1" w:styleId="4E43850B98794B1E86956ED9AEF40D97">
    <w:name w:val="4E43850B98794B1E86956ED9AEF40D97"/>
  </w:style>
  <w:style w:type="paragraph" w:customStyle="1" w:styleId="BFA2EF73EE2F48AD88AED3210CB9A239">
    <w:name w:val="BFA2EF73EE2F48AD88AED3210CB9A239"/>
  </w:style>
  <w:style w:type="paragraph" w:customStyle="1" w:styleId="ED97DF01560E42848B70D5E80DB75454">
    <w:name w:val="ED97DF01560E42848B70D5E80DB75454"/>
  </w:style>
  <w:style w:type="paragraph" w:customStyle="1" w:styleId="845489685BDB4B269721BEFF72CD4BB9">
    <w:name w:val="845489685BDB4B269721BEFF72CD4BB9"/>
  </w:style>
  <w:style w:type="paragraph" w:customStyle="1" w:styleId="303B80BDBB714552A9DD9FB897BFC571">
    <w:name w:val="303B80BDBB714552A9DD9FB897BFC571"/>
  </w:style>
  <w:style w:type="paragraph" w:customStyle="1" w:styleId="7D73B926ED47499698B5A7458F8BB95A">
    <w:name w:val="7D73B926ED47499698B5A7458F8BB95A"/>
  </w:style>
  <w:style w:type="paragraph" w:customStyle="1" w:styleId="055E0A1987A54E9A81FFC5535AF7B7E1">
    <w:name w:val="055E0A1987A54E9A81FFC5535AF7B7E1"/>
  </w:style>
  <w:style w:type="paragraph" w:customStyle="1" w:styleId="D87C15CC2DDD41779FF3F31B74E0D0C8">
    <w:name w:val="D87C15CC2DDD41779FF3F31B74E0D0C8"/>
  </w:style>
  <w:style w:type="paragraph" w:customStyle="1" w:styleId="02F1E5C61EE0415596A3ED599289B391">
    <w:name w:val="02F1E5C61EE0415596A3ED599289B391"/>
  </w:style>
  <w:style w:type="paragraph" w:customStyle="1" w:styleId="0E5C371B5CEC42A080DE49F8D5191C6A">
    <w:name w:val="0E5C371B5CEC42A080DE49F8D5191C6A"/>
    <w:rsid w:val="00D90504"/>
  </w:style>
  <w:style w:type="paragraph" w:customStyle="1" w:styleId="9CA122989C114B73908523B0B54D7A18">
    <w:name w:val="9CA122989C114B73908523B0B54D7A18"/>
    <w:rsid w:val="001C65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35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Reyes</dc:creator>
  <cp:keywords/>
  <dc:description/>
  <cp:lastModifiedBy>chris</cp:lastModifiedBy>
  <cp:revision>5</cp:revision>
  <dcterms:created xsi:type="dcterms:W3CDTF">2014-04-23T09:19:00Z</dcterms:created>
  <dcterms:modified xsi:type="dcterms:W3CDTF">2014-10-27T17:46:00Z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